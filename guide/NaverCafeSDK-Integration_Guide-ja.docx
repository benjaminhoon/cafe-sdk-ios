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2" w:space="0" w:color="616467"/>
          <w:insideH w:val="single" w:sz="2" w:space="0" w:color="616467"/>
        </w:tblBorders>
        <w:tblLayout w:type="fixed"/>
        <w:tblCellMar>
          <w:top w:w="57" w:type="dxa"/>
          <w:left w:w="0" w:type="dxa"/>
          <w:right w:w="0" w:type="dxa"/>
        </w:tblCellMar>
        <w:tblLook w:val="04A0" w:firstRow="1" w:lastRow="0" w:firstColumn="1" w:lastColumn="0" w:noHBand="0" w:noVBand="1"/>
      </w:tblPr>
      <w:tblGrid>
        <w:gridCol w:w="4204"/>
        <w:gridCol w:w="5150"/>
      </w:tblGrid>
      <w:tr w:rsidR="00EB281F" w:rsidRPr="002452AD" w:rsidTr="00DD1193">
        <w:trPr>
          <w:trHeight w:val="4820"/>
        </w:trPr>
        <w:tc>
          <w:tcPr>
            <w:tcW w:w="9354" w:type="dxa"/>
            <w:gridSpan w:val="2"/>
          </w:tcPr>
          <w:p w:rsidR="00EB281F" w:rsidRPr="008F54A3" w:rsidRDefault="008F2C78" w:rsidP="00EA5DA3">
            <w:pPr>
              <w:pStyle w:val="nCvrTitle"/>
              <w:wordWrap/>
              <w:autoSpaceDE/>
              <w:autoSpaceDN/>
              <w:rPr>
                <w:w w:val="80"/>
                <w:lang w:eastAsia="ja-JP"/>
              </w:rPr>
            </w:pPr>
            <w:r w:rsidRPr="008F54A3">
              <w:rPr>
                <w:spacing w:val="20"/>
                <w:w w:val="80"/>
              </w:rPr>
              <w:fldChar w:fldCharType="begin"/>
            </w:r>
            <w:r w:rsidRPr="008F54A3">
              <w:rPr>
                <w:spacing w:val="20"/>
                <w:w w:val="80"/>
                <w:lang w:eastAsia="ja-JP"/>
              </w:rPr>
              <w:instrText xml:space="preserve"> DOCPROPERTY  Title  \* MERGEFORMAT </w:instrText>
            </w:r>
            <w:r w:rsidRPr="008F54A3">
              <w:rPr>
                <w:spacing w:val="20"/>
                <w:w w:val="80"/>
              </w:rPr>
              <w:fldChar w:fldCharType="separate"/>
            </w:r>
            <w:r w:rsidR="000B229D">
              <w:rPr>
                <w:spacing w:val="20"/>
                <w:w w:val="80"/>
                <w:lang w:eastAsia="ja-JP"/>
              </w:rPr>
              <w:t>NAVER Cafe SDKインテグレーションガイド</w:t>
            </w:r>
            <w:r w:rsidRPr="008F54A3">
              <w:rPr>
                <w:spacing w:val="20"/>
                <w:w w:val="80"/>
              </w:rPr>
              <w:fldChar w:fldCharType="end"/>
            </w:r>
          </w:p>
          <w:p w:rsidR="00EB281F" w:rsidRPr="000B6A24" w:rsidRDefault="00EB281F" w:rsidP="00EA5DA3">
            <w:pPr>
              <w:pStyle w:val="nCvrSubTitle"/>
              <w:rPr>
                <w:lang w:eastAsia="ja-JP"/>
              </w:rPr>
            </w:pPr>
          </w:p>
          <w:p w:rsidR="00EB281F" w:rsidRPr="00140CD5" w:rsidRDefault="00EB281F" w:rsidP="00EA5DA3">
            <w:pPr>
              <w:pStyle w:val="nCvrNormal"/>
              <w:wordWrap/>
              <w:autoSpaceDE/>
              <w:autoSpaceDN/>
              <w:rPr>
                <w:lang w:eastAsia="ja-JP"/>
              </w:rPr>
            </w:pPr>
          </w:p>
        </w:tc>
      </w:tr>
      <w:tr w:rsidR="00DD1193" w:rsidRPr="002452AD" w:rsidTr="00DD1193">
        <w:tc>
          <w:tcPr>
            <w:tcW w:w="4204" w:type="dxa"/>
            <w:tcMar>
              <w:top w:w="113" w:type="dxa"/>
            </w:tcMar>
          </w:tcPr>
          <w:p w:rsidR="00DD1193" w:rsidRPr="00541C97" w:rsidRDefault="00DD1193" w:rsidP="00EA5DA3">
            <w:pPr>
              <w:pStyle w:val="nCvrNormal"/>
              <w:wordWrap/>
              <w:autoSpaceDE/>
              <w:autoSpaceDN/>
              <w:rPr>
                <w:lang w:eastAsia="ja-JP"/>
              </w:rPr>
            </w:pPr>
          </w:p>
          <w:p w:rsidR="00DD1193" w:rsidRPr="008C7B65" w:rsidRDefault="00DD1193" w:rsidP="00EA5DA3">
            <w:pPr>
              <w:pStyle w:val="nCvrNormal"/>
              <w:wordWrap/>
              <w:autoSpaceDE/>
              <w:autoSpaceDN/>
              <w:rPr>
                <w:lang w:eastAsia="ja-JP"/>
              </w:rPr>
            </w:pPr>
          </w:p>
        </w:tc>
        <w:tc>
          <w:tcPr>
            <w:tcW w:w="5150" w:type="dxa"/>
            <w:tcMar>
              <w:top w:w="113" w:type="dxa"/>
            </w:tcMar>
          </w:tcPr>
          <w:p w:rsidR="00DD1193" w:rsidRPr="00906373" w:rsidRDefault="00DD1193" w:rsidP="00EA5DA3">
            <w:pPr>
              <w:pStyle w:val="nCvrNormal"/>
              <w:wordWrap/>
              <w:autoSpaceDE/>
              <w:autoSpaceDN/>
              <w:rPr>
                <w:lang w:eastAsia="ja-JP"/>
              </w:rPr>
            </w:pPr>
          </w:p>
        </w:tc>
      </w:tr>
    </w:tbl>
    <w:p w:rsidR="00FB6895" w:rsidRPr="00E63E04" w:rsidRDefault="00FB6895" w:rsidP="00EA5DA3">
      <w:pPr>
        <w:wordWrap/>
        <w:autoSpaceDE/>
        <w:autoSpaceDN/>
        <w:rPr>
          <w:lang w:eastAsia="ja-JP"/>
        </w:rPr>
      </w:pPr>
    </w:p>
    <w:p w:rsidR="000B6A24" w:rsidRDefault="000B6A24" w:rsidP="00EA5DA3">
      <w:pPr>
        <w:wordWrap/>
        <w:autoSpaceDE/>
        <w:autoSpaceDN/>
        <w:rPr>
          <w:lang w:eastAsia="ja-JP"/>
        </w:rPr>
        <w:sectPr w:rsidR="000B6A24" w:rsidSect="007763A5">
          <w:footerReference w:type="even" r:id="rId10"/>
          <w:footerReference w:type="default" r:id="rId11"/>
          <w:footerReference w:type="first" r:id="rId12"/>
          <w:type w:val="oddPage"/>
          <w:pgSz w:w="11906" w:h="16838" w:code="9"/>
          <w:pgMar w:top="851" w:right="1276" w:bottom="1361" w:left="1276" w:header="1134" w:footer="737" w:gutter="0"/>
          <w:pgBorders>
            <w:bottom w:val="single" w:sz="2" w:space="0" w:color="616467"/>
          </w:pgBorders>
          <w:cols w:space="425"/>
          <w:titlePg/>
          <w:docGrid w:linePitch="360"/>
        </w:sectPr>
      </w:pP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7629ED" w:rsidRPr="002452AD" w:rsidTr="00735517">
        <w:trPr>
          <w:trHeight w:val="3119"/>
        </w:trPr>
        <w:tc>
          <w:tcPr>
            <w:tcW w:w="9353" w:type="dxa"/>
            <w:tcMar>
              <w:top w:w="0" w:type="dxa"/>
            </w:tcMar>
          </w:tcPr>
          <w:p w:rsidR="001E1A30" w:rsidRPr="00541C97" w:rsidRDefault="001E1A30" w:rsidP="00EA5DA3">
            <w:pPr>
              <w:pStyle w:val="nCvrTitled2"/>
            </w:pPr>
            <w:r w:rsidRPr="00541C97">
              <w:rPr>
                <w:rFonts w:hint="eastAsia"/>
              </w:rPr>
              <w:lastRenderedPageBreak/>
              <w:t>著作権</w:t>
            </w:r>
          </w:p>
          <w:p w:rsidR="007629ED" w:rsidRPr="00541C97" w:rsidRDefault="007629ED" w:rsidP="00EA5DA3">
            <w:pPr>
              <w:pStyle w:val="nCvrTitled2"/>
            </w:pPr>
          </w:p>
          <w:p w:rsidR="007629ED" w:rsidRPr="002452AD" w:rsidRDefault="007629ED" w:rsidP="00EA5DA3">
            <w:pPr>
              <w:wordWrap/>
              <w:autoSpaceDE/>
              <w:autoSpaceDN/>
              <w:rPr>
                <w:rFonts w:ascii="Meiryo UI" w:eastAsia="Meiryo UI" w:hAnsi="Meiryo UI" w:cs="Meiryo UI"/>
              </w:rPr>
            </w:pPr>
          </w:p>
        </w:tc>
      </w:tr>
    </w:tbl>
    <w:p w:rsidR="00735517" w:rsidRPr="00E63E04" w:rsidRDefault="00735517" w:rsidP="00EA5DA3">
      <w:pPr>
        <w:wordWrap/>
        <w:autoSpaceDE/>
        <w:autoSpaceDN/>
      </w:pPr>
    </w:p>
    <w:p w:rsidR="00334FC8" w:rsidRPr="00541C97" w:rsidRDefault="00334FC8" w:rsidP="00EA5DA3">
      <w:pPr>
        <w:pStyle w:val="nCvrNormal"/>
        <w:wordWrap/>
        <w:autoSpaceDE/>
        <w:autoSpaceDN/>
      </w:pPr>
      <w:r w:rsidRPr="00541C97">
        <w:t>Copyright</w:t>
      </w:r>
      <w:r w:rsidR="00083213" w:rsidRPr="00541C97">
        <w:t xml:space="preserve"> </w:t>
      </w:r>
      <w:r w:rsidRPr="00541C97">
        <w:rPr>
          <w:rFonts w:hint="eastAsia"/>
        </w:rPr>
        <w:t>©</w:t>
      </w:r>
      <w:r w:rsidR="00083213" w:rsidRPr="00541C97">
        <w:rPr>
          <w:rFonts w:hint="eastAsia"/>
        </w:rPr>
        <w:t xml:space="preserve"> </w:t>
      </w:r>
      <w:r w:rsidR="00CC7572" w:rsidRPr="00541C97">
        <w:rPr>
          <w:rFonts w:hint="eastAsia"/>
        </w:rPr>
        <w:t>NAVER</w:t>
      </w:r>
      <w:r w:rsidR="00083213" w:rsidRPr="00541C97">
        <w:t xml:space="preserve"> </w:t>
      </w:r>
      <w:r w:rsidRPr="00541C97">
        <w:t>Corp.</w:t>
      </w:r>
      <w:r w:rsidR="00083213" w:rsidRPr="00541C97">
        <w:t xml:space="preserve"> </w:t>
      </w:r>
      <w:r w:rsidRPr="00541C97">
        <w:t>All</w:t>
      </w:r>
      <w:r w:rsidR="00083213" w:rsidRPr="00541C97">
        <w:t xml:space="preserve"> </w:t>
      </w:r>
      <w:r w:rsidRPr="00541C97">
        <w:t>Rights</w:t>
      </w:r>
      <w:r w:rsidR="00083213" w:rsidRPr="00541C97">
        <w:t xml:space="preserve"> </w:t>
      </w:r>
      <w:r w:rsidRPr="00541C97">
        <w:t>Reserved.</w:t>
      </w:r>
    </w:p>
    <w:p w:rsidR="00334FC8" w:rsidRPr="00541C97" w:rsidRDefault="00334FC8" w:rsidP="00EA5DA3">
      <w:pPr>
        <w:pStyle w:val="nCvrNormal"/>
        <w:wordWrap/>
        <w:autoSpaceDE/>
        <w:autoSpaceDN/>
      </w:pPr>
    </w:p>
    <w:p w:rsidR="001E1A30" w:rsidRPr="000B6A24" w:rsidRDefault="001E1A30" w:rsidP="00EA5DA3">
      <w:pPr>
        <w:pStyle w:val="nCvrNormal"/>
        <w:wordWrap/>
        <w:autoSpaceDE/>
        <w:autoSpaceDN/>
        <w:rPr>
          <w:lang w:eastAsia="ja-JP"/>
        </w:rPr>
      </w:pPr>
      <w:r w:rsidRPr="000B6A24">
        <w:rPr>
          <w:rFonts w:hint="eastAsia"/>
          <w:lang w:eastAsia="ja-JP"/>
        </w:rPr>
        <w:t>本書は、</w:t>
      </w:r>
      <w:r w:rsidRPr="000B6A24">
        <w:rPr>
          <w:lang w:eastAsia="ja-JP"/>
        </w:rPr>
        <w:t>NAVER(株)の知的財産であるため</w:t>
      </w:r>
      <w:r w:rsidRPr="000B6A24">
        <w:rPr>
          <w:rFonts w:hint="eastAsia"/>
          <w:lang w:eastAsia="ja-JP"/>
        </w:rPr>
        <w:t>いかなる場合にも</w:t>
      </w:r>
      <w:r w:rsidRPr="000B6A24">
        <w:rPr>
          <w:lang w:eastAsia="ja-JP"/>
        </w:rPr>
        <w:t>NAVER(株)の許可なく本書の一部または全部をコピー・転送・配布・変更して使用することはできません。</w:t>
      </w:r>
    </w:p>
    <w:p w:rsidR="001E1A30" w:rsidRPr="000B6A24" w:rsidRDefault="001E1A30" w:rsidP="00EA5DA3">
      <w:pPr>
        <w:pStyle w:val="nCvrNormal"/>
        <w:wordWrap/>
        <w:autoSpaceDE/>
        <w:autoSpaceDN/>
        <w:rPr>
          <w:lang w:eastAsia="ja-JP"/>
        </w:rPr>
      </w:pPr>
      <w:r w:rsidRPr="000B6A24">
        <w:rPr>
          <w:rFonts w:hint="eastAsia"/>
          <w:lang w:eastAsia="ja-JP"/>
        </w:rPr>
        <w:t>本書は、情報提供の目的に限って提供されます。</w:t>
      </w:r>
      <w:r w:rsidR="00AB7495" w:rsidRPr="000B6A24">
        <w:rPr>
          <w:lang w:eastAsia="ja-JP"/>
        </w:rPr>
        <w:t>NAVER(株)</w:t>
      </w:r>
      <w:r w:rsidRPr="000B6A24">
        <w:rPr>
          <w:rFonts w:hint="eastAsia"/>
          <w:lang w:eastAsia="ja-JP"/>
        </w:rPr>
        <w:t>は、本書に収められた情報については完全性と正確性を期しておりますが、記載内容の誤りや漏れによって発生する問題については責任を負いません。</w:t>
      </w:r>
    </w:p>
    <w:p w:rsidR="001E1A30" w:rsidRPr="000B6A24" w:rsidRDefault="001E1A30" w:rsidP="00EA5DA3">
      <w:pPr>
        <w:pStyle w:val="nCvrNormal"/>
        <w:wordWrap/>
        <w:autoSpaceDE/>
        <w:autoSpaceDN/>
        <w:rPr>
          <w:lang w:eastAsia="ja-JP"/>
        </w:rPr>
      </w:pPr>
      <w:r w:rsidRPr="000B6A24">
        <w:rPr>
          <w:rFonts w:hint="eastAsia"/>
          <w:lang w:eastAsia="ja-JP"/>
        </w:rPr>
        <w:t>したがって、本書の使用や使用した結果に伴う責任は全面的に利用者にあり、</w:t>
      </w:r>
      <w:r w:rsidR="00AB7495" w:rsidRPr="000B6A24">
        <w:rPr>
          <w:lang w:eastAsia="ja-JP"/>
        </w:rPr>
        <w:t>NAVER(株)</w:t>
      </w:r>
      <w:r w:rsidRPr="000B6A24">
        <w:rPr>
          <w:rFonts w:hint="eastAsia"/>
          <w:lang w:eastAsia="ja-JP"/>
        </w:rPr>
        <w:t>はこれについて明示的または黙示的にいかなる保証もいたしません。</w:t>
      </w:r>
    </w:p>
    <w:p w:rsidR="001E1A30" w:rsidRPr="000B6A24" w:rsidRDefault="001E1A30" w:rsidP="00EA5DA3">
      <w:pPr>
        <w:pStyle w:val="nCvrNormal"/>
        <w:wordWrap/>
        <w:autoSpaceDE/>
        <w:autoSpaceDN/>
        <w:rPr>
          <w:lang w:eastAsia="ja-JP"/>
        </w:rPr>
      </w:pPr>
      <w:r w:rsidRPr="000B6A24">
        <w:rPr>
          <w:rFonts w:hint="eastAsia"/>
          <w:lang w:eastAsia="ja-JP"/>
        </w:rPr>
        <w:t>関連</w:t>
      </w:r>
      <w:r w:rsidRPr="000B6A24">
        <w:rPr>
          <w:lang w:eastAsia="ja-JP"/>
        </w:rPr>
        <w:t>URL情報を含め</w:t>
      </w:r>
      <w:r w:rsidR="007A03BE" w:rsidRPr="000B6A24">
        <w:rPr>
          <w:rFonts w:hint="eastAsia"/>
          <w:lang w:eastAsia="ja-JP"/>
        </w:rPr>
        <w:t>、本書で言及した特定のソフトウェア商品および製品は、当該所有者の属した</w:t>
      </w:r>
      <w:r w:rsidRPr="000B6A24">
        <w:rPr>
          <w:rFonts w:hint="eastAsia"/>
          <w:lang w:eastAsia="ja-JP"/>
        </w:rPr>
        <w:t>現地および国内外の関連法に従い、当該法律を遵守しないことにより発生するあらゆる結果に対する責任は全面的に利用者自身にあります。</w:t>
      </w:r>
    </w:p>
    <w:p w:rsidR="001E1A30" w:rsidRPr="000B6A24" w:rsidRDefault="001E1A30" w:rsidP="00EA5DA3">
      <w:pPr>
        <w:pStyle w:val="nCvrNormal"/>
        <w:wordWrap/>
        <w:autoSpaceDE/>
        <w:autoSpaceDN/>
        <w:rPr>
          <w:lang w:eastAsia="ja-JP"/>
        </w:rPr>
      </w:pPr>
    </w:p>
    <w:p w:rsidR="00CB118B" w:rsidRPr="002452AD" w:rsidRDefault="00AB7495" w:rsidP="00EA5DA3">
      <w:pPr>
        <w:pStyle w:val="nCvrNormal"/>
        <w:wordWrap/>
        <w:autoSpaceDE/>
        <w:autoSpaceDN/>
        <w:rPr>
          <w:lang w:eastAsia="ja-JP"/>
        </w:rPr>
      </w:pPr>
      <w:r w:rsidRPr="002452AD">
        <w:rPr>
          <w:lang w:eastAsia="ja-JP"/>
        </w:rPr>
        <w:t>NAVER(株)</w:t>
      </w:r>
      <w:r w:rsidR="001E1A30" w:rsidRPr="002452AD">
        <w:rPr>
          <w:rFonts w:hint="eastAsia"/>
          <w:lang w:eastAsia="ja-JP"/>
        </w:rPr>
        <w:t>は、本書の内容を予告なく変更する場合があります。</w:t>
      </w:r>
      <w:r w:rsidR="00CB118B" w:rsidRPr="002452AD">
        <w:rPr>
          <w:lang w:eastAsia="ja-JP"/>
        </w:rP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CB118B" w:rsidRPr="002452AD" w:rsidTr="00AB7495">
        <w:trPr>
          <w:trHeight w:val="3119"/>
        </w:trPr>
        <w:tc>
          <w:tcPr>
            <w:tcW w:w="9354" w:type="dxa"/>
            <w:tcMar>
              <w:top w:w="0" w:type="dxa"/>
            </w:tcMar>
          </w:tcPr>
          <w:p w:rsidR="00CB118B" w:rsidRPr="00541C97" w:rsidRDefault="00AB7495" w:rsidP="00EA5DA3">
            <w:pPr>
              <w:pStyle w:val="nCvrTitled2"/>
            </w:pPr>
            <w:r w:rsidRPr="00541C97">
              <w:rPr>
                <w:rFonts w:hint="eastAsia"/>
              </w:rPr>
              <w:lastRenderedPageBreak/>
              <w:t>はじめに</w:t>
            </w:r>
          </w:p>
          <w:p w:rsidR="00CB118B" w:rsidRPr="002452AD" w:rsidRDefault="00CB118B" w:rsidP="00EA5DA3">
            <w:pPr>
              <w:wordWrap/>
              <w:autoSpaceDE/>
              <w:autoSpaceDN/>
              <w:rPr>
                <w:rFonts w:ascii="Meiryo UI" w:eastAsia="Meiryo UI" w:hAnsi="Meiryo UI" w:cs="Meiryo UI"/>
              </w:rPr>
            </w:pPr>
          </w:p>
        </w:tc>
      </w:tr>
    </w:tbl>
    <w:p w:rsidR="00735517" w:rsidRPr="00541C97" w:rsidRDefault="00AB7495" w:rsidP="00EA5DA3">
      <w:pPr>
        <w:pStyle w:val="nCvrTitled3"/>
      </w:pPr>
      <w:r w:rsidRPr="00541C97">
        <w:rPr>
          <w:rFonts w:hint="eastAsia"/>
        </w:rPr>
        <w:t>本書について</w:t>
      </w:r>
    </w:p>
    <w:p w:rsidR="00E46770" w:rsidRPr="00541C97" w:rsidRDefault="00223C2C" w:rsidP="00EA5DA3">
      <w:pPr>
        <w:pStyle w:val="nCvrInfoNormal"/>
        <w:wordWrap/>
        <w:autoSpaceDE/>
        <w:autoSpaceDN/>
      </w:pPr>
      <w:r w:rsidRPr="00223C2C">
        <w:rPr>
          <w:rFonts w:hint="eastAsia"/>
        </w:rPr>
        <w:t>本書</w:t>
      </w:r>
      <w:r w:rsidR="008F2C78" w:rsidRPr="00223C2C">
        <w:rPr>
          <w:rFonts w:hint="eastAsia"/>
        </w:rPr>
        <w:t>では</w:t>
      </w:r>
      <w:r w:rsidR="000B6A24">
        <w:rPr>
          <w:rFonts w:hint="eastAsia"/>
        </w:rPr>
        <w:t>、</w:t>
      </w:r>
      <w:r w:rsidR="00D95CEB">
        <w:rPr>
          <w:rFonts w:hint="eastAsia"/>
        </w:rPr>
        <w:t>NAVER Cafe</w:t>
      </w:r>
      <w:r w:rsidR="00400B15" w:rsidRPr="00541C97">
        <w:rPr>
          <w:rFonts w:hint="eastAsia"/>
        </w:rPr>
        <w:t xml:space="preserve"> SDK</w:t>
      </w:r>
      <w:r w:rsidR="008F2C78" w:rsidRPr="00541C97">
        <w:rPr>
          <w:rFonts w:hint="eastAsia"/>
        </w:rPr>
        <w:t>をアプリケーションに</w:t>
      </w:r>
      <w:r w:rsidR="000B6A24">
        <w:rPr>
          <w:rFonts w:hint="eastAsia"/>
        </w:rPr>
        <w:t>組み込む</w:t>
      </w:r>
      <w:r w:rsidR="008F2C78" w:rsidRPr="00541C97">
        <w:rPr>
          <w:rFonts w:hint="eastAsia"/>
        </w:rPr>
        <w:t>方法について説明します。</w:t>
      </w:r>
    </w:p>
    <w:p w:rsidR="00735517" w:rsidRPr="00541C97" w:rsidRDefault="00AB7495" w:rsidP="00EA5DA3">
      <w:pPr>
        <w:pStyle w:val="nCvrTitled3"/>
      </w:pPr>
      <w:r w:rsidRPr="00541C97">
        <w:rPr>
          <w:rFonts w:hint="eastAsia"/>
        </w:rPr>
        <w:t>読者</w:t>
      </w:r>
    </w:p>
    <w:p w:rsidR="00735517" w:rsidRPr="00541C97" w:rsidRDefault="00223C2C" w:rsidP="00EA5DA3">
      <w:pPr>
        <w:pStyle w:val="nCvrInfoNormal"/>
        <w:wordWrap/>
        <w:autoSpaceDE/>
        <w:autoSpaceDN/>
      </w:pPr>
      <w:r w:rsidRPr="00223C2C">
        <w:rPr>
          <w:rFonts w:hint="eastAsia"/>
        </w:rPr>
        <w:t>本書</w:t>
      </w:r>
      <w:r w:rsidR="000B6A24">
        <w:rPr>
          <w:rFonts w:hint="eastAsia"/>
        </w:rPr>
        <w:t>の読者は、アプリケーションへの</w:t>
      </w:r>
      <w:r w:rsidR="00D95CEB">
        <w:rPr>
          <w:rFonts w:hint="eastAsia"/>
        </w:rPr>
        <w:t>NAVER Cafe</w:t>
      </w:r>
      <w:r w:rsidR="00400B15" w:rsidRPr="00541C97">
        <w:rPr>
          <w:rFonts w:hint="eastAsia"/>
        </w:rPr>
        <w:t xml:space="preserve"> SDK</w:t>
      </w:r>
      <w:r w:rsidR="000B6A24">
        <w:rPr>
          <w:rFonts w:hint="eastAsia"/>
        </w:rPr>
        <w:t>組み込み作業を行う</w:t>
      </w:r>
      <w:r w:rsidR="008F2C78" w:rsidRPr="00541C97">
        <w:rPr>
          <w:rFonts w:hint="eastAsia"/>
        </w:rPr>
        <w:t>開発者</w:t>
      </w:r>
      <w:r w:rsidR="000B6A24">
        <w:rPr>
          <w:rFonts w:hint="eastAsia"/>
        </w:rPr>
        <w:t>です</w:t>
      </w:r>
      <w:r w:rsidR="008F2C78" w:rsidRPr="00541C97">
        <w:rPr>
          <w:rFonts w:hint="eastAsia"/>
        </w:rPr>
        <w:t>。</w:t>
      </w:r>
    </w:p>
    <w:p w:rsidR="00AB7495" w:rsidRPr="00541C97" w:rsidRDefault="00AB7495" w:rsidP="00EA5DA3">
      <w:pPr>
        <w:pStyle w:val="nCvrTitled3"/>
      </w:pPr>
      <w:r w:rsidRPr="00541C97">
        <w:rPr>
          <w:rFonts w:hint="eastAsia"/>
        </w:rPr>
        <w:t>お問い合わせ</w:t>
      </w:r>
    </w:p>
    <w:p w:rsidR="00AB7495" w:rsidRPr="00541C97" w:rsidRDefault="00AB7495" w:rsidP="00EA5DA3">
      <w:pPr>
        <w:pStyle w:val="nCvrInfoNormal"/>
        <w:wordWrap/>
        <w:autoSpaceDE/>
        <w:autoSpaceDN/>
      </w:pPr>
      <w:r w:rsidRPr="00541C97">
        <w:rPr>
          <w:rFonts w:hint="eastAsia"/>
        </w:rPr>
        <w:t>本書</w:t>
      </w:r>
      <w:r w:rsidR="007A03BE" w:rsidRPr="00541C97">
        <w:rPr>
          <w:rFonts w:hint="eastAsia"/>
        </w:rPr>
        <w:t>の内容</w:t>
      </w:r>
      <w:r w:rsidRPr="00541C97">
        <w:rPr>
          <w:rFonts w:hint="eastAsia"/>
        </w:rPr>
        <w:t>に関する問い合わせは下記までご連絡ください。</w:t>
      </w:r>
    </w:p>
    <w:p w:rsidR="00735517" w:rsidRPr="00541C97" w:rsidRDefault="00AB7495" w:rsidP="00EA5DA3">
      <w:pPr>
        <w:pStyle w:val="nCvrInfoNormal"/>
        <w:wordWrap/>
        <w:autoSpaceDE/>
        <w:autoSpaceDN/>
      </w:pPr>
      <w:r w:rsidRPr="00541C97">
        <w:rPr>
          <w:rFonts w:hint="eastAsia"/>
        </w:rPr>
        <w:t>連絡先</w:t>
      </w:r>
      <w:r w:rsidR="009D6739" w:rsidRPr="00541C97">
        <w:rPr>
          <w:rFonts w:hint="eastAsia"/>
        </w:rPr>
        <w:t>:</w:t>
      </w:r>
      <w:r w:rsidR="00083213" w:rsidRPr="00541C97">
        <w:rPr>
          <w:rFonts w:hint="eastAsia"/>
        </w:rPr>
        <w:t xml:space="preserve"> </w:t>
      </w:r>
      <w:hyperlink r:id="rId13" w:history="1">
        <w:r w:rsidR="00400B15" w:rsidRPr="00453FED">
          <w:rPr>
            <w:rStyle w:val="af"/>
          </w:rPr>
          <w:t>dl_gamesdkpartner@navercorp.com</w:t>
        </w:r>
      </w:hyperlink>
    </w:p>
    <w:p w:rsidR="00735517" w:rsidRPr="00541C97" w:rsidRDefault="00AB7495" w:rsidP="00EA5DA3">
      <w:pPr>
        <w:pStyle w:val="nCvrTitled3"/>
      </w:pPr>
      <w:r w:rsidRPr="00541C97">
        <w:rPr>
          <w:rFonts w:hint="eastAsia"/>
        </w:rPr>
        <w:t>改版履歴</w:t>
      </w:r>
    </w:p>
    <w:tbl>
      <w:tblPr>
        <w:tblStyle w:val="nTbl"/>
        <w:tblW w:w="9044" w:type="dxa"/>
        <w:tblInd w:w="340" w:type="dxa"/>
        <w:tblLayout w:type="fixed"/>
        <w:tblLook w:val="04A0" w:firstRow="1" w:lastRow="0" w:firstColumn="1" w:lastColumn="0" w:noHBand="0" w:noVBand="1"/>
      </w:tblPr>
      <w:tblGrid>
        <w:gridCol w:w="2240"/>
        <w:gridCol w:w="6804"/>
      </w:tblGrid>
      <w:tr w:rsidR="00367AC1" w:rsidRPr="002452AD" w:rsidTr="008F2C78">
        <w:trPr>
          <w:cnfStyle w:val="100000000000" w:firstRow="1" w:lastRow="0" w:firstColumn="0" w:lastColumn="0" w:oddVBand="0" w:evenVBand="0" w:oddHBand="0" w:evenHBand="0" w:firstRowFirstColumn="0" w:firstRowLastColumn="0" w:lastRowFirstColumn="0" w:lastRowLastColumn="0"/>
        </w:trPr>
        <w:tc>
          <w:tcPr>
            <w:tcW w:w="2240" w:type="dxa"/>
          </w:tcPr>
          <w:p w:rsidR="00367AC1" w:rsidRPr="00453FED" w:rsidRDefault="008F2C78" w:rsidP="00EA5DA3">
            <w:pPr>
              <w:pStyle w:val="nTblHeader"/>
              <w:wordWrap/>
              <w:rPr>
                <w:lang w:eastAsia="ja-JP"/>
              </w:rPr>
            </w:pPr>
            <w:r w:rsidRPr="00453FED">
              <w:rPr>
                <w:rFonts w:hint="eastAsia"/>
                <w:lang w:eastAsia="ja-JP"/>
              </w:rPr>
              <w:t>日付</w:t>
            </w:r>
          </w:p>
        </w:tc>
        <w:tc>
          <w:tcPr>
            <w:tcW w:w="6804" w:type="dxa"/>
          </w:tcPr>
          <w:p w:rsidR="00367AC1" w:rsidRPr="00453FED" w:rsidRDefault="008F2C78" w:rsidP="00EA5DA3">
            <w:pPr>
              <w:pStyle w:val="nTblHeader"/>
              <w:wordWrap/>
            </w:pPr>
            <w:r w:rsidRPr="00453FED">
              <w:rPr>
                <w:rFonts w:hint="eastAsia"/>
                <w:lang w:eastAsia="ja-JP"/>
              </w:rPr>
              <w:t>履歴</w:t>
            </w:r>
            <w:bookmarkStart w:id="0" w:name="_GoBack"/>
            <w:bookmarkEnd w:id="0"/>
          </w:p>
        </w:tc>
      </w:tr>
      <w:tr w:rsidR="00367AC1" w:rsidRPr="002452AD" w:rsidTr="008F2C78">
        <w:tc>
          <w:tcPr>
            <w:tcW w:w="2240" w:type="dxa"/>
          </w:tcPr>
          <w:p w:rsidR="00367AC1" w:rsidRPr="00541C97" w:rsidRDefault="00367AC1" w:rsidP="00EA5DA3">
            <w:pPr>
              <w:pStyle w:val="nTblNormal"/>
              <w:wordWrap/>
            </w:pPr>
            <w:r w:rsidRPr="00541C97">
              <w:rPr>
                <w:rFonts w:hint="eastAsia"/>
              </w:rPr>
              <w:t>2015</w:t>
            </w:r>
            <w:r w:rsidR="007A03BE" w:rsidRPr="000B6A24">
              <w:rPr>
                <w:rFonts w:hint="eastAsia"/>
              </w:rPr>
              <w:t>年</w:t>
            </w:r>
            <w:r w:rsidRPr="00541C97">
              <w:rPr>
                <w:rFonts w:hint="eastAsia"/>
              </w:rPr>
              <w:t>12</w:t>
            </w:r>
            <w:r w:rsidR="007A03BE" w:rsidRPr="000B6A24">
              <w:rPr>
                <w:rFonts w:hint="eastAsia"/>
              </w:rPr>
              <w:t>月</w:t>
            </w:r>
            <w:r w:rsidR="003A6818" w:rsidRPr="000B6A24">
              <w:t>23</w:t>
            </w:r>
            <w:r w:rsidR="007A03BE" w:rsidRPr="000B6A24">
              <w:rPr>
                <w:rFonts w:hint="eastAsia"/>
              </w:rPr>
              <w:t>日</w:t>
            </w:r>
          </w:p>
        </w:tc>
        <w:tc>
          <w:tcPr>
            <w:tcW w:w="6804" w:type="dxa"/>
          </w:tcPr>
          <w:p w:rsidR="00367AC1" w:rsidRPr="000B6A24" w:rsidRDefault="00AB7495" w:rsidP="00EA5DA3">
            <w:pPr>
              <w:pStyle w:val="nTblNormal"/>
              <w:wordWrap/>
            </w:pPr>
            <w:r w:rsidRPr="00541C97">
              <w:rPr>
                <w:rFonts w:hint="eastAsia"/>
              </w:rPr>
              <w:t>初版発行</w:t>
            </w:r>
          </w:p>
        </w:tc>
      </w:tr>
    </w:tbl>
    <w:p w:rsidR="00CB118B" w:rsidRPr="00541C97" w:rsidRDefault="00CB118B" w:rsidP="00EA5DA3">
      <w:pPr>
        <w:pStyle w:val="nCvrInfoNormal"/>
        <w:wordWrap/>
        <w:autoSpaceDE/>
        <w:autoSpaceDN/>
      </w:pPr>
    </w:p>
    <w:p w:rsidR="00CB4793" w:rsidRPr="00E63E04" w:rsidRDefault="00CB118B" w:rsidP="00EA5DA3">
      <w:pPr>
        <w:wordWrap/>
        <w:autoSpaceDE/>
        <w:autoSpaceDN/>
      </w:pPr>
      <w:r w:rsidRPr="00E63E04">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CB118B" w:rsidRPr="002452AD" w:rsidTr="00CB4793">
        <w:trPr>
          <w:trHeight w:val="3119"/>
        </w:trPr>
        <w:tc>
          <w:tcPr>
            <w:tcW w:w="9354" w:type="dxa"/>
            <w:tcMar>
              <w:top w:w="0" w:type="dxa"/>
            </w:tcMar>
          </w:tcPr>
          <w:p w:rsidR="00CB118B" w:rsidRPr="00541C97" w:rsidRDefault="00CB118B" w:rsidP="00EA5DA3">
            <w:pPr>
              <w:pStyle w:val="nCvrTitled2"/>
            </w:pPr>
            <w:r w:rsidRPr="00541C97">
              <w:lastRenderedPageBreak/>
              <w:br w:type="page"/>
            </w:r>
            <w:r w:rsidR="00AB7495" w:rsidRPr="00541C97">
              <w:rPr>
                <w:rFonts w:hint="eastAsia"/>
              </w:rPr>
              <w:t>表記規則</w:t>
            </w:r>
          </w:p>
        </w:tc>
      </w:tr>
    </w:tbl>
    <w:p w:rsidR="00AB7495" w:rsidRPr="00541C97" w:rsidRDefault="00AB7495" w:rsidP="00EA5DA3">
      <w:pPr>
        <w:pStyle w:val="nCvrTitled3"/>
      </w:pPr>
      <w:r w:rsidRPr="00541C97">
        <w:rPr>
          <w:rFonts w:hint="eastAsia"/>
        </w:rPr>
        <w:t>参考表記</w:t>
      </w:r>
    </w:p>
    <w:p w:rsidR="00AB7495" w:rsidRPr="00541C97" w:rsidRDefault="00AB7495" w:rsidP="00EA5DA3">
      <w:pPr>
        <w:pStyle w:val="nBxTitleNotice"/>
        <w:wordWrap/>
        <w:autoSpaceDE/>
        <w:autoSpaceDN/>
      </w:pPr>
      <w:r w:rsidRPr="00541C97">
        <w:rPr>
          <w:rFonts w:hint="eastAsia"/>
        </w:rPr>
        <w:t>参考</w:t>
      </w:r>
    </w:p>
    <w:p w:rsidR="00AB7495" w:rsidRPr="00906373" w:rsidRDefault="00AB7495" w:rsidP="00EA5DA3">
      <w:pPr>
        <w:pStyle w:val="nBxText"/>
        <w:wordWrap/>
        <w:autoSpaceDE/>
        <w:autoSpaceDN/>
      </w:pPr>
      <w:r w:rsidRPr="008C7B65">
        <w:rPr>
          <w:rFonts w:hint="eastAsia"/>
        </w:rPr>
        <w:t>読者が参考にすべき内容を記述します。</w:t>
      </w:r>
    </w:p>
    <w:p w:rsidR="00AB7495" w:rsidRPr="00541C97" w:rsidRDefault="00AB7495" w:rsidP="00EA5DA3">
      <w:pPr>
        <w:pStyle w:val="nCvrTitled3"/>
      </w:pPr>
      <w:r w:rsidRPr="00541C97">
        <w:rPr>
          <w:rFonts w:hint="eastAsia"/>
        </w:rPr>
        <w:t>ユーザー入力値</w:t>
      </w:r>
    </w:p>
    <w:p w:rsidR="00AB7495" w:rsidRPr="00541C97" w:rsidRDefault="00AB7495" w:rsidP="00EA5DA3">
      <w:pPr>
        <w:pStyle w:val="nCvrInfoNormal"/>
        <w:wordWrap/>
        <w:autoSpaceDE/>
        <w:autoSpaceDN/>
      </w:pPr>
      <w:r w:rsidRPr="00541C97">
        <w:rPr>
          <w:rFonts w:hint="eastAsia"/>
        </w:rPr>
        <w:t>本書</w:t>
      </w:r>
      <w:r w:rsidR="000B6A24">
        <w:rPr>
          <w:rFonts w:hint="eastAsia"/>
        </w:rPr>
        <w:t>において</w:t>
      </w:r>
      <w:r w:rsidR="007A03BE" w:rsidRPr="00541C97">
        <w:rPr>
          <w:rFonts w:hint="eastAsia"/>
        </w:rPr>
        <w:t>UI文言、ユーザーの固定・可変入力値</w:t>
      </w:r>
      <w:r w:rsidR="000B6A24">
        <w:rPr>
          <w:rFonts w:hint="eastAsia"/>
        </w:rPr>
        <w:t>は</w:t>
      </w:r>
      <w:r w:rsidRPr="00541C97">
        <w:rPr>
          <w:rFonts w:hint="eastAsia"/>
        </w:rPr>
        <w:t>下記のように表記します。</w:t>
      </w:r>
    </w:p>
    <w:p w:rsidR="00AB7495" w:rsidRPr="00541C97" w:rsidRDefault="00AB7495" w:rsidP="00EA5DA3">
      <w:pPr>
        <w:pStyle w:val="nListBuld1"/>
        <w:autoSpaceDE/>
        <w:autoSpaceDN/>
        <w:rPr>
          <w:lang w:eastAsia="ja-JP"/>
        </w:rPr>
      </w:pPr>
      <w:r w:rsidRPr="00541C97">
        <w:rPr>
          <w:rFonts w:hint="eastAsia"/>
          <w:lang w:eastAsia="ja-JP"/>
        </w:rPr>
        <w:t xml:space="preserve">UI文言: </w:t>
      </w:r>
      <w:r w:rsidRPr="00453FED">
        <w:rPr>
          <w:rStyle w:val="nUI"/>
          <w:rFonts w:hint="eastAsia"/>
          <w:lang w:eastAsia="ja-JP"/>
        </w:rPr>
        <w:t>メニュー &gt; サブメニュー</w:t>
      </w:r>
    </w:p>
    <w:p w:rsidR="00AB7495" w:rsidRPr="00541C97" w:rsidRDefault="00AB7495" w:rsidP="00EA5DA3">
      <w:pPr>
        <w:pStyle w:val="nListBuld1"/>
        <w:autoSpaceDE/>
        <w:autoSpaceDN/>
        <w:rPr>
          <w:lang w:eastAsia="ja-JP"/>
        </w:rPr>
      </w:pPr>
      <w:r w:rsidRPr="00541C97">
        <w:rPr>
          <w:rFonts w:hint="eastAsia"/>
          <w:lang w:eastAsia="ja-JP"/>
        </w:rPr>
        <w:t xml:space="preserve">ユーザー固定入力値: </w:t>
      </w:r>
      <w:r w:rsidRPr="00453FED">
        <w:rPr>
          <w:rStyle w:val="nUI"/>
          <w:rFonts w:hint="eastAsia"/>
          <w:lang w:eastAsia="ja-JP"/>
        </w:rPr>
        <w:t>localhost</w:t>
      </w:r>
      <w:r w:rsidRPr="00541C97">
        <w:rPr>
          <w:rFonts w:hint="eastAsia"/>
          <w:lang w:eastAsia="ja-JP"/>
        </w:rPr>
        <w:t>を入力します。</w:t>
      </w:r>
    </w:p>
    <w:p w:rsidR="00AB7495" w:rsidRPr="00541C97" w:rsidRDefault="00AB7495" w:rsidP="00EA5DA3">
      <w:pPr>
        <w:pStyle w:val="nListBuld1"/>
        <w:autoSpaceDE/>
        <w:autoSpaceDN/>
        <w:rPr>
          <w:lang w:eastAsia="ja-JP"/>
        </w:rPr>
      </w:pPr>
      <w:r w:rsidRPr="00541C97">
        <w:rPr>
          <w:rFonts w:hint="eastAsia"/>
          <w:lang w:eastAsia="ja-JP"/>
        </w:rPr>
        <w:t xml:space="preserve">ユーザー可変入力値: </w:t>
      </w:r>
      <w:hyperlink r:id="rId14" w:history="1">
        <w:r w:rsidRPr="00453FED">
          <w:rPr>
            <w:rStyle w:val="af"/>
            <w:rFonts w:hint="eastAsia"/>
            <w:lang w:eastAsia="ja-JP"/>
          </w:rPr>
          <w:t>http://www.naver.com/</w:t>
        </w:r>
      </w:hyperlink>
      <w:r w:rsidRPr="00541C97">
        <w:rPr>
          <w:rFonts w:hint="eastAsia"/>
          <w:lang w:eastAsia="ja-JP"/>
        </w:rPr>
        <w:t>{企業名}</w:t>
      </w:r>
    </w:p>
    <w:p w:rsidR="00AB7495" w:rsidRPr="00541C97" w:rsidRDefault="00AB7495" w:rsidP="00EA5DA3">
      <w:pPr>
        <w:pStyle w:val="nCvrTitled3"/>
      </w:pPr>
      <w:r w:rsidRPr="00541C97">
        <w:rPr>
          <w:rFonts w:hint="eastAsia"/>
        </w:rPr>
        <w:t>ソースコードの表記</w:t>
      </w:r>
    </w:p>
    <w:p w:rsidR="00AB7495" w:rsidRPr="00541C97" w:rsidRDefault="00AB7495" w:rsidP="00EA5DA3">
      <w:pPr>
        <w:pStyle w:val="nCvrInfoNormal"/>
        <w:wordWrap/>
        <w:autoSpaceDE/>
        <w:autoSpaceDN/>
      </w:pPr>
      <w:r w:rsidRPr="00541C97">
        <w:rPr>
          <w:rFonts w:hint="eastAsia"/>
        </w:rPr>
        <w:t>本書においてソースコードは、灰地に黒字で表記します。</w:t>
      </w:r>
    </w:p>
    <w:p w:rsidR="00AB7495" w:rsidRPr="000B6A24" w:rsidRDefault="00AB7495" w:rsidP="00EA5DA3">
      <w:pPr>
        <w:pStyle w:val="nCvrCode"/>
        <w:autoSpaceDE/>
        <w:autoSpaceDN/>
      </w:pPr>
      <w:r w:rsidRPr="000B6A24">
        <w:t>COPYDATASTRUCT st;</w:t>
      </w:r>
    </w:p>
    <w:p w:rsidR="00AB7495" w:rsidRPr="000B6A24" w:rsidRDefault="00AB7495" w:rsidP="00EA5DA3">
      <w:pPr>
        <w:pStyle w:val="nCvrCode"/>
        <w:autoSpaceDE/>
        <w:autoSpaceDN/>
      </w:pPr>
      <w:r w:rsidRPr="000B6A24">
        <w:t>st.dwData = PURPLE_OUTBOUND_ENDING;</w:t>
      </w:r>
    </w:p>
    <w:p w:rsidR="00AB7495" w:rsidRPr="000B6A24" w:rsidRDefault="00AB7495" w:rsidP="00EA5DA3">
      <w:pPr>
        <w:pStyle w:val="nCvrCode"/>
        <w:autoSpaceDE/>
        <w:autoSpaceDN/>
      </w:pPr>
      <w:r w:rsidRPr="000B6A24">
        <w:t xml:space="preserve">st.cbData = </w:t>
      </w:r>
      <w:proofErr w:type="gramStart"/>
      <w:r w:rsidRPr="000B6A24">
        <w:t>sizeof(</w:t>
      </w:r>
      <w:proofErr w:type="gramEnd"/>
      <w:r w:rsidRPr="000B6A24">
        <w:t xml:space="preserve">pp); </w:t>
      </w:r>
    </w:p>
    <w:p w:rsidR="00AB7495" w:rsidRPr="000B6A24" w:rsidRDefault="00AB7495" w:rsidP="00EA5DA3">
      <w:pPr>
        <w:pStyle w:val="nCvrCode"/>
        <w:autoSpaceDE/>
        <w:autoSpaceDN/>
      </w:pPr>
      <w:r w:rsidRPr="000B6A24">
        <w:t xml:space="preserve">st.lpData = &amp;pp; </w:t>
      </w:r>
    </w:p>
    <w:p w:rsidR="00AB7495" w:rsidRPr="000B6A24" w:rsidRDefault="00AB7495" w:rsidP="00EA5DA3">
      <w:pPr>
        <w:pStyle w:val="nCvrCode"/>
        <w:autoSpaceDE/>
        <w:autoSpaceDN/>
      </w:pPr>
      <w:r w:rsidRPr="000B6A24">
        <w:t>:</w:t>
      </w:r>
      <w:proofErr w:type="gramStart"/>
      <w:r w:rsidRPr="000B6A24">
        <w:t>:SendMes</w:t>
      </w:r>
      <w:proofErr w:type="gramEnd"/>
      <w:r w:rsidRPr="000B6A24">
        <w:t>(GetTargetHwnd(), WM_COPYDATA, (WPARAM)this-&gt;m_hWnd, (LPARAM)&amp;st);</w:t>
      </w:r>
    </w:p>
    <w:p w:rsidR="00AB7495" w:rsidRPr="00E63E04" w:rsidRDefault="00AB7495" w:rsidP="00EA5DA3">
      <w:pPr>
        <w:wordWrap/>
        <w:autoSpaceDE/>
        <w:autoSpaceDN/>
      </w:pPr>
      <w:r w:rsidRPr="00E63E04">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8F117B" w:rsidRPr="002452AD" w:rsidTr="00AB7495">
        <w:trPr>
          <w:trHeight w:val="3118"/>
        </w:trPr>
        <w:tc>
          <w:tcPr>
            <w:tcW w:w="9354" w:type="dxa"/>
          </w:tcPr>
          <w:p w:rsidR="008F117B" w:rsidRPr="00541C97" w:rsidRDefault="00AB7495" w:rsidP="00EA5DA3">
            <w:pPr>
              <w:pStyle w:val="nCvrTitled2"/>
            </w:pPr>
            <w:r w:rsidRPr="00541C97">
              <w:rPr>
                <w:rFonts w:hint="eastAsia"/>
              </w:rPr>
              <w:lastRenderedPageBreak/>
              <w:t>目次</w:t>
            </w:r>
          </w:p>
        </w:tc>
      </w:tr>
    </w:tbl>
    <w:p w:rsidR="00EA5DA3" w:rsidRDefault="00DE38CD">
      <w:pPr>
        <w:pStyle w:val="10"/>
        <w:rPr>
          <w:rFonts w:asciiTheme="minorHAnsi" w:eastAsiaTheme="minorEastAsia" w:hAnsiTheme="minorHAnsi" w:cstheme="minorBidi"/>
          <w:b w:val="0"/>
          <w:bCs w:val="0"/>
          <w:sz w:val="21"/>
          <w:szCs w:val="22"/>
          <w:lang w:eastAsia="ja-JP"/>
        </w:rPr>
      </w:pPr>
      <w:r w:rsidRPr="000B6A24">
        <w:fldChar w:fldCharType="begin"/>
      </w:r>
      <w:r w:rsidR="008E7F13" w:rsidRPr="000B6A24">
        <w:instrText xml:space="preserve"> TOC \o "1-3" \h \z \u </w:instrText>
      </w:r>
      <w:r w:rsidRPr="000B6A24">
        <w:fldChar w:fldCharType="separate"/>
      </w:r>
      <w:hyperlink w:anchor="_Toc438559620" w:history="1">
        <w:r w:rsidR="00EA5DA3" w:rsidRPr="00AC4F1C">
          <w:rPr>
            <w:rStyle w:val="af"/>
          </w:rPr>
          <w:t>SDK</w:t>
        </w:r>
        <w:r w:rsidR="00EA5DA3" w:rsidRPr="00AC4F1C">
          <w:rPr>
            <w:rStyle w:val="af"/>
            <w:rFonts w:hint="eastAsia"/>
          </w:rPr>
          <w:t>概要</w:t>
        </w:r>
        <w:r w:rsidR="00EA5DA3">
          <w:rPr>
            <w:webHidden/>
          </w:rPr>
          <w:tab/>
        </w:r>
        <w:r w:rsidR="00EA5DA3">
          <w:rPr>
            <w:webHidden/>
          </w:rPr>
          <w:fldChar w:fldCharType="begin"/>
        </w:r>
        <w:r w:rsidR="00EA5DA3">
          <w:rPr>
            <w:webHidden/>
          </w:rPr>
          <w:instrText xml:space="preserve"> PAGEREF _Toc438559620 \h </w:instrText>
        </w:r>
        <w:r w:rsidR="00EA5DA3">
          <w:rPr>
            <w:webHidden/>
          </w:rPr>
        </w:r>
        <w:r w:rsidR="00EA5DA3">
          <w:rPr>
            <w:webHidden/>
          </w:rPr>
          <w:fldChar w:fldCharType="separate"/>
        </w:r>
        <w:r w:rsidR="00EA5DA3">
          <w:rPr>
            <w:webHidden/>
          </w:rPr>
          <w:t>9</w:t>
        </w:r>
        <w:r w:rsidR="00EA5DA3">
          <w:rPr>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21" w:history="1">
        <w:r w:rsidR="00EA5DA3" w:rsidRPr="00AC4F1C">
          <w:rPr>
            <w:rStyle w:val="af"/>
          </w:rPr>
          <w:t>NAVER Cafe SDK</w:t>
        </w:r>
        <w:r w:rsidR="00EA5DA3" w:rsidRPr="00AC4F1C">
          <w:rPr>
            <w:rStyle w:val="af"/>
            <w:rFonts w:hint="eastAsia"/>
          </w:rPr>
          <w:t>とは？</w:t>
        </w:r>
        <w:r w:rsidR="00EA5DA3">
          <w:rPr>
            <w:webHidden/>
          </w:rPr>
          <w:tab/>
        </w:r>
        <w:r w:rsidR="00EA5DA3">
          <w:rPr>
            <w:webHidden/>
          </w:rPr>
          <w:fldChar w:fldCharType="begin"/>
        </w:r>
        <w:r w:rsidR="00EA5DA3">
          <w:rPr>
            <w:webHidden/>
          </w:rPr>
          <w:instrText xml:space="preserve"> PAGEREF _Toc438559621 \h </w:instrText>
        </w:r>
        <w:r w:rsidR="00EA5DA3">
          <w:rPr>
            <w:webHidden/>
          </w:rPr>
        </w:r>
        <w:r w:rsidR="00EA5DA3">
          <w:rPr>
            <w:webHidden/>
          </w:rPr>
          <w:fldChar w:fldCharType="separate"/>
        </w:r>
        <w:r w:rsidR="00EA5DA3">
          <w:rPr>
            <w:webHidden/>
          </w:rPr>
          <w:t>9</w:t>
        </w:r>
        <w:r w:rsidR="00EA5DA3">
          <w:rPr>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22" w:history="1">
        <w:r w:rsidR="00EA5DA3" w:rsidRPr="00AC4F1C">
          <w:rPr>
            <w:rStyle w:val="af"/>
          </w:rPr>
          <w:t>NAVER Cafe SDK</w:t>
        </w:r>
        <w:r w:rsidR="00EA5DA3" w:rsidRPr="00AC4F1C">
          <w:rPr>
            <w:rStyle w:val="af"/>
            <w:rFonts w:hint="eastAsia"/>
          </w:rPr>
          <w:t>の機能と特徴</w:t>
        </w:r>
        <w:r w:rsidR="00EA5DA3">
          <w:rPr>
            <w:webHidden/>
          </w:rPr>
          <w:tab/>
        </w:r>
        <w:r w:rsidR="00EA5DA3">
          <w:rPr>
            <w:webHidden/>
          </w:rPr>
          <w:fldChar w:fldCharType="begin"/>
        </w:r>
        <w:r w:rsidR="00EA5DA3">
          <w:rPr>
            <w:webHidden/>
          </w:rPr>
          <w:instrText xml:space="preserve"> PAGEREF _Toc438559622 \h </w:instrText>
        </w:r>
        <w:r w:rsidR="00EA5DA3">
          <w:rPr>
            <w:webHidden/>
          </w:rPr>
        </w:r>
        <w:r w:rsidR="00EA5DA3">
          <w:rPr>
            <w:webHidden/>
          </w:rPr>
          <w:fldChar w:fldCharType="separate"/>
        </w:r>
        <w:r w:rsidR="00EA5DA3">
          <w:rPr>
            <w:webHidden/>
          </w:rPr>
          <w:t>9</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23" w:history="1">
        <w:r w:rsidR="00EA5DA3" w:rsidRPr="00AC4F1C">
          <w:rPr>
            <w:rStyle w:val="af"/>
            <w:rFonts w:hint="eastAsia"/>
            <w:noProof/>
            <w:lang w:eastAsia="ja-JP"/>
          </w:rPr>
          <w:t>主要機能</w:t>
        </w:r>
        <w:r w:rsidR="00EA5DA3">
          <w:rPr>
            <w:noProof/>
            <w:webHidden/>
          </w:rPr>
          <w:tab/>
        </w:r>
        <w:r w:rsidR="00EA5DA3">
          <w:rPr>
            <w:noProof/>
            <w:webHidden/>
          </w:rPr>
          <w:fldChar w:fldCharType="begin"/>
        </w:r>
        <w:r w:rsidR="00EA5DA3">
          <w:rPr>
            <w:noProof/>
            <w:webHidden/>
          </w:rPr>
          <w:instrText xml:space="preserve"> PAGEREF _Toc438559623 \h </w:instrText>
        </w:r>
        <w:r w:rsidR="00EA5DA3">
          <w:rPr>
            <w:noProof/>
            <w:webHidden/>
          </w:rPr>
        </w:r>
        <w:r w:rsidR="00EA5DA3">
          <w:rPr>
            <w:noProof/>
            <w:webHidden/>
          </w:rPr>
          <w:fldChar w:fldCharType="separate"/>
        </w:r>
        <w:r w:rsidR="00EA5DA3">
          <w:rPr>
            <w:noProof/>
            <w:webHidden/>
          </w:rPr>
          <w:t>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24" w:history="1">
        <w:r w:rsidR="00EA5DA3" w:rsidRPr="00AC4F1C">
          <w:rPr>
            <w:rStyle w:val="af"/>
            <w:rFonts w:hint="eastAsia"/>
            <w:noProof/>
            <w:lang w:eastAsia="ja-JP"/>
          </w:rPr>
          <w:t>使用環境</w:t>
        </w:r>
        <w:r w:rsidR="00EA5DA3">
          <w:rPr>
            <w:noProof/>
            <w:webHidden/>
          </w:rPr>
          <w:tab/>
        </w:r>
        <w:r w:rsidR="00EA5DA3">
          <w:rPr>
            <w:noProof/>
            <w:webHidden/>
          </w:rPr>
          <w:fldChar w:fldCharType="begin"/>
        </w:r>
        <w:r w:rsidR="00EA5DA3">
          <w:rPr>
            <w:noProof/>
            <w:webHidden/>
          </w:rPr>
          <w:instrText xml:space="preserve"> PAGEREF _Toc438559624 \h </w:instrText>
        </w:r>
        <w:r w:rsidR="00EA5DA3">
          <w:rPr>
            <w:noProof/>
            <w:webHidden/>
          </w:rPr>
        </w:r>
        <w:r w:rsidR="00EA5DA3">
          <w:rPr>
            <w:noProof/>
            <w:webHidden/>
          </w:rPr>
          <w:fldChar w:fldCharType="separate"/>
        </w:r>
        <w:r w:rsidR="00EA5DA3">
          <w:rPr>
            <w:noProof/>
            <w:webHidden/>
          </w:rPr>
          <w:t>9</w:t>
        </w:r>
        <w:r w:rsidR="00EA5DA3">
          <w:rPr>
            <w:noProof/>
            <w:webHidden/>
          </w:rPr>
          <w:fldChar w:fldCharType="end"/>
        </w:r>
      </w:hyperlink>
    </w:p>
    <w:p w:rsidR="00EA5DA3" w:rsidRDefault="00BA4FAE">
      <w:pPr>
        <w:pStyle w:val="10"/>
        <w:rPr>
          <w:rFonts w:asciiTheme="minorHAnsi" w:eastAsiaTheme="minorEastAsia" w:hAnsiTheme="minorHAnsi" w:cstheme="minorBidi"/>
          <w:b w:val="0"/>
          <w:bCs w:val="0"/>
          <w:sz w:val="21"/>
          <w:szCs w:val="22"/>
          <w:lang w:eastAsia="ja-JP"/>
        </w:rPr>
      </w:pPr>
      <w:hyperlink w:anchor="_Toc438559625" w:history="1">
        <w:r w:rsidR="00EA5DA3" w:rsidRPr="00AC4F1C">
          <w:rPr>
            <w:rStyle w:val="af"/>
          </w:rPr>
          <w:t>Android</w:t>
        </w:r>
        <w:r w:rsidR="00EA5DA3" w:rsidRPr="00AC4F1C">
          <w:rPr>
            <w:rStyle w:val="af"/>
            <w:rFonts w:hint="eastAsia"/>
          </w:rPr>
          <w:t>向け</w:t>
        </w:r>
        <w:r w:rsidR="00EA5DA3">
          <w:rPr>
            <w:webHidden/>
          </w:rPr>
          <w:tab/>
        </w:r>
        <w:r w:rsidR="00EA5DA3">
          <w:rPr>
            <w:webHidden/>
          </w:rPr>
          <w:fldChar w:fldCharType="begin"/>
        </w:r>
        <w:r w:rsidR="00EA5DA3">
          <w:rPr>
            <w:webHidden/>
          </w:rPr>
          <w:instrText xml:space="preserve"> PAGEREF _Toc438559625 \h </w:instrText>
        </w:r>
        <w:r w:rsidR="00EA5DA3">
          <w:rPr>
            <w:webHidden/>
          </w:rPr>
        </w:r>
        <w:r w:rsidR="00EA5DA3">
          <w:rPr>
            <w:webHidden/>
          </w:rPr>
          <w:fldChar w:fldCharType="separate"/>
        </w:r>
        <w:r w:rsidR="00EA5DA3">
          <w:rPr>
            <w:webHidden/>
          </w:rPr>
          <w:t>11</w:t>
        </w:r>
        <w:r w:rsidR="00EA5DA3">
          <w:rPr>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26" w:history="1">
        <w:r w:rsidR="00EA5DA3" w:rsidRPr="00AC4F1C">
          <w:rPr>
            <w:rStyle w:val="af"/>
            <w:rFonts w:hint="eastAsia"/>
          </w:rPr>
          <w:t>開発環境</w:t>
        </w:r>
        <w:r w:rsidR="00EA5DA3">
          <w:rPr>
            <w:webHidden/>
          </w:rPr>
          <w:tab/>
        </w:r>
        <w:r w:rsidR="00EA5DA3">
          <w:rPr>
            <w:webHidden/>
          </w:rPr>
          <w:fldChar w:fldCharType="begin"/>
        </w:r>
        <w:r w:rsidR="00EA5DA3">
          <w:rPr>
            <w:webHidden/>
          </w:rPr>
          <w:instrText xml:space="preserve"> PAGEREF _Toc438559626 \h </w:instrText>
        </w:r>
        <w:r w:rsidR="00EA5DA3">
          <w:rPr>
            <w:webHidden/>
          </w:rPr>
        </w:r>
        <w:r w:rsidR="00EA5DA3">
          <w:rPr>
            <w:webHidden/>
          </w:rPr>
          <w:fldChar w:fldCharType="separate"/>
        </w:r>
        <w:r w:rsidR="00EA5DA3">
          <w:rPr>
            <w:webHidden/>
          </w:rPr>
          <w:t>11</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27" w:history="1">
        <w:r w:rsidR="00EA5DA3" w:rsidRPr="00AC4F1C">
          <w:rPr>
            <w:rStyle w:val="af"/>
            <w:rFonts w:hint="eastAsia"/>
            <w:noProof/>
            <w:lang w:eastAsia="ja-JP"/>
          </w:rPr>
          <w:t>ソフトウェア要件</w:t>
        </w:r>
        <w:r w:rsidR="00EA5DA3">
          <w:rPr>
            <w:noProof/>
            <w:webHidden/>
          </w:rPr>
          <w:tab/>
        </w:r>
        <w:r w:rsidR="00EA5DA3">
          <w:rPr>
            <w:noProof/>
            <w:webHidden/>
          </w:rPr>
          <w:fldChar w:fldCharType="begin"/>
        </w:r>
        <w:r w:rsidR="00EA5DA3">
          <w:rPr>
            <w:noProof/>
            <w:webHidden/>
          </w:rPr>
          <w:instrText xml:space="preserve"> PAGEREF _Toc438559627 \h </w:instrText>
        </w:r>
        <w:r w:rsidR="00EA5DA3">
          <w:rPr>
            <w:noProof/>
            <w:webHidden/>
          </w:rPr>
        </w:r>
        <w:r w:rsidR="00EA5DA3">
          <w:rPr>
            <w:noProof/>
            <w:webHidden/>
          </w:rPr>
          <w:fldChar w:fldCharType="separate"/>
        </w:r>
        <w:r w:rsidR="00EA5DA3">
          <w:rPr>
            <w:noProof/>
            <w:webHidden/>
          </w:rPr>
          <w:t>11</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28" w:history="1">
        <w:r w:rsidR="00EA5DA3" w:rsidRPr="00AC4F1C">
          <w:rPr>
            <w:rStyle w:val="af"/>
            <w:rFonts w:hint="eastAsia"/>
            <w:noProof/>
            <w:lang w:eastAsia="ja-JP"/>
          </w:rPr>
          <w:t>ライブラリの構成</w:t>
        </w:r>
        <w:r w:rsidR="00EA5DA3">
          <w:rPr>
            <w:noProof/>
            <w:webHidden/>
          </w:rPr>
          <w:tab/>
        </w:r>
        <w:r w:rsidR="00EA5DA3">
          <w:rPr>
            <w:noProof/>
            <w:webHidden/>
          </w:rPr>
          <w:fldChar w:fldCharType="begin"/>
        </w:r>
        <w:r w:rsidR="00EA5DA3">
          <w:rPr>
            <w:noProof/>
            <w:webHidden/>
          </w:rPr>
          <w:instrText xml:space="preserve"> PAGEREF _Toc438559628 \h </w:instrText>
        </w:r>
        <w:r w:rsidR="00EA5DA3">
          <w:rPr>
            <w:noProof/>
            <w:webHidden/>
          </w:rPr>
        </w:r>
        <w:r w:rsidR="00EA5DA3">
          <w:rPr>
            <w:noProof/>
            <w:webHidden/>
          </w:rPr>
          <w:fldChar w:fldCharType="separate"/>
        </w:r>
        <w:r w:rsidR="00EA5DA3">
          <w:rPr>
            <w:noProof/>
            <w:webHidden/>
          </w:rPr>
          <w:t>12</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29" w:history="1">
        <w:r w:rsidR="00EA5DA3" w:rsidRPr="00AC4F1C">
          <w:rPr>
            <w:rStyle w:val="af"/>
            <w:rFonts w:hint="eastAsia"/>
            <w:noProof/>
            <w:lang w:eastAsia="ja-JP"/>
          </w:rPr>
          <w:t>開発環境セットアップ</w:t>
        </w:r>
        <w:r w:rsidR="00EA5DA3">
          <w:rPr>
            <w:noProof/>
            <w:webHidden/>
          </w:rPr>
          <w:tab/>
        </w:r>
        <w:r w:rsidR="00EA5DA3">
          <w:rPr>
            <w:noProof/>
            <w:webHidden/>
          </w:rPr>
          <w:fldChar w:fldCharType="begin"/>
        </w:r>
        <w:r w:rsidR="00EA5DA3">
          <w:rPr>
            <w:noProof/>
            <w:webHidden/>
          </w:rPr>
          <w:instrText xml:space="preserve"> PAGEREF _Toc438559629 \h </w:instrText>
        </w:r>
        <w:r w:rsidR="00EA5DA3">
          <w:rPr>
            <w:noProof/>
            <w:webHidden/>
          </w:rPr>
        </w:r>
        <w:r w:rsidR="00EA5DA3">
          <w:rPr>
            <w:noProof/>
            <w:webHidden/>
          </w:rPr>
          <w:fldChar w:fldCharType="separate"/>
        </w:r>
        <w:r w:rsidR="00EA5DA3">
          <w:rPr>
            <w:noProof/>
            <w:webHidden/>
          </w:rPr>
          <w:t>12</w:t>
        </w:r>
        <w:r w:rsidR="00EA5DA3">
          <w:rPr>
            <w:noProof/>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30" w:history="1">
        <w:r w:rsidR="00EA5DA3" w:rsidRPr="00AC4F1C">
          <w:rPr>
            <w:rStyle w:val="af"/>
          </w:rPr>
          <w:t>NAVER Cafe SDK</w:t>
        </w:r>
        <w:r w:rsidR="00EA5DA3" w:rsidRPr="00AC4F1C">
          <w:rPr>
            <w:rStyle w:val="af"/>
            <w:rFonts w:hint="eastAsia"/>
          </w:rPr>
          <w:t>の組み込み手順</w:t>
        </w:r>
        <w:r w:rsidR="00EA5DA3">
          <w:rPr>
            <w:webHidden/>
          </w:rPr>
          <w:tab/>
        </w:r>
        <w:r w:rsidR="00EA5DA3">
          <w:rPr>
            <w:webHidden/>
          </w:rPr>
          <w:fldChar w:fldCharType="begin"/>
        </w:r>
        <w:r w:rsidR="00EA5DA3">
          <w:rPr>
            <w:webHidden/>
          </w:rPr>
          <w:instrText xml:space="preserve"> PAGEREF _Toc438559630 \h </w:instrText>
        </w:r>
        <w:r w:rsidR="00EA5DA3">
          <w:rPr>
            <w:webHidden/>
          </w:rPr>
        </w:r>
        <w:r w:rsidR="00EA5DA3">
          <w:rPr>
            <w:webHidden/>
          </w:rPr>
          <w:fldChar w:fldCharType="separate"/>
        </w:r>
        <w:r w:rsidR="00EA5DA3">
          <w:rPr>
            <w:webHidden/>
          </w:rPr>
          <w:t>13</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1" w:history="1">
        <w:r w:rsidR="00EA5DA3" w:rsidRPr="00AC4F1C">
          <w:rPr>
            <w:rStyle w:val="af"/>
            <w:noProof/>
          </w:rPr>
          <w:t>AndroidManifest.xml</w:t>
        </w:r>
        <w:r w:rsidR="00EA5DA3" w:rsidRPr="00AC4F1C">
          <w:rPr>
            <w:rStyle w:val="af"/>
            <w:rFonts w:hint="eastAsia"/>
            <w:noProof/>
            <w:lang w:eastAsia="ja-JP"/>
          </w:rPr>
          <w:t>の設定</w:t>
        </w:r>
        <w:r w:rsidR="00EA5DA3">
          <w:rPr>
            <w:noProof/>
            <w:webHidden/>
          </w:rPr>
          <w:tab/>
        </w:r>
        <w:r w:rsidR="00EA5DA3">
          <w:rPr>
            <w:noProof/>
            <w:webHidden/>
          </w:rPr>
          <w:fldChar w:fldCharType="begin"/>
        </w:r>
        <w:r w:rsidR="00EA5DA3">
          <w:rPr>
            <w:noProof/>
            <w:webHidden/>
          </w:rPr>
          <w:instrText xml:space="preserve"> PAGEREF _Toc438559631 \h </w:instrText>
        </w:r>
        <w:r w:rsidR="00EA5DA3">
          <w:rPr>
            <w:noProof/>
            <w:webHidden/>
          </w:rPr>
        </w:r>
        <w:r w:rsidR="00EA5DA3">
          <w:rPr>
            <w:noProof/>
            <w:webHidden/>
          </w:rPr>
          <w:fldChar w:fldCharType="separate"/>
        </w:r>
        <w:r w:rsidR="00EA5DA3">
          <w:rPr>
            <w:noProof/>
            <w:webHidden/>
          </w:rPr>
          <w:t>13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2" w:history="1">
        <w:r w:rsidR="00EA5DA3" w:rsidRPr="00AC4F1C">
          <w:rPr>
            <w:rStyle w:val="af"/>
            <w:noProof/>
          </w:rPr>
          <w:t>NAVER Cafe SDK</w:t>
        </w:r>
        <w:r w:rsidR="00EA5DA3" w:rsidRPr="00AC4F1C">
          <w:rPr>
            <w:rStyle w:val="af"/>
            <w:rFonts w:hint="eastAsia"/>
            <w:noProof/>
            <w:lang w:eastAsia="ja-JP"/>
          </w:rPr>
          <w:t>の初期化</w:t>
        </w:r>
        <w:r w:rsidR="00EA5DA3">
          <w:rPr>
            <w:noProof/>
            <w:webHidden/>
          </w:rPr>
          <w:tab/>
        </w:r>
        <w:r w:rsidR="00EA5DA3">
          <w:rPr>
            <w:noProof/>
            <w:webHidden/>
          </w:rPr>
          <w:fldChar w:fldCharType="begin"/>
        </w:r>
        <w:r w:rsidR="00EA5DA3">
          <w:rPr>
            <w:noProof/>
            <w:webHidden/>
          </w:rPr>
          <w:instrText xml:space="preserve"> PAGEREF _Toc438559632 \h </w:instrText>
        </w:r>
        <w:r w:rsidR="00EA5DA3">
          <w:rPr>
            <w:noProof/>
            <w:webHidden/>
          </w:rPr>
        </w:r>
        <w:r w:rsidR="00EA5DA3">
          <w:rPr>
            <w:noProof/>
            <w:webHidden/>
          </w:rPr>
          <w:fldChar w:fldCharType="separate"/>
        </w:r>
        <w:r w:rsidR="00EA5DA3">
          <w:rPr>
            <w:noProof/>
            <w:webHidden/>
          </w:rPr>
          <w:t>13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3" w:history="1">
        <w:r w:rsidR="00EA5DA3" w:rsidRPr="00AC4F1C">
          <w:rPr>
            <w:rStyle w:val="af"/>
            <w:noProof/>
            <w:lang w:eastAsia="ja-JP"/>
          </w:rPr>
          <w:t>NAVER Cafe SDK</w:t>
        </w:r>
        <w:r w:rsidR="00EA5DA3" w:rsidRPr="00AC4F1C">
          <w:rPr>
            <w:rStyle w:val="af"/>
            <w:rFonts w:hint="eastAsia"/>
            <w:noProof/>
            <w:lang w:eastAsia="ja-JP"/>
          </w:rPr>
          <w:t>画面を開く</w:t>
        </w:r>
        <w:r w:rsidR="00EA5DA3">
          <w:rPr>
            <w:noProof/>
            <w:webHidden/>
          </w:rPr>
          <w:tab/>
        </w:r>
        <w:r w:rsidR="00EA5DA3">
          <w:rPr>
            <w:noProof/>
            <w:webHidden/>
          </w:rPr>
          <w:fldChar w:fldCharType="begin"/>
        </w:r>
        <w:r w:rsidR="00EA5DA3">
          <w:rPr>
            <w:noProof/>
            <w:webHidden/>
          </w:rPr>
          <w:instrText xml:space="preserve"> PAGEREF _Toc438559633 \h </w:instrText>
        </w:r>
        <w:r w:rsidR="00EA5DA3">
          <w:rPr>
            <w:noProof/>
            <w:webHidden/>
          </w:rPr>
        </w:r>
        <w:r w:rsidR="00EA5DA3">
          <w:rPr>
            <w:noProof/>
            <w:webHidden/>
          </w:rPr>
          <w:fldChar w:fldCharType="separate"/>
        </w:r>
        <w:r w:rsidR="00EA5DA3">
          <w:rPr>
            <w:noProof/>
            <w:webHidden/>
          </w:rPr>
          <w:t>13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4" w:history="1">
        <w:r w:rsidR="00EA5DA3" w:rsidRPr="00AC4F1C">
          <w:rPr>
            <w:rStyle w:val="af"/>
            <w:noProof/>
          </w:rPr>
          <w:t>NAVER Cafe SDK</w:t>
        </w:r>
        <w:r w:rsidR="00EA5DA3" w:rsidRPr="00AC4F1C">
          <w:rPr>
            <w:rStyle w:val="af"/>
            <w:rFonts w:hint="eastAsia"/>
            <w:noProof/>
            <w:lang w:eastAsia="ja-JP"/>
          </w:rPr>
          <w:t>画面を閉じる</w:t>
        </w:r>
        <w:r w:rsidR="00EA5DA3">
          <w:rPr>
            <w:noProof/>
            <w:webHidden/>
          </w:rPr>
          <w:tab/>
        </w:r>
        <w:r w:rsidR="00EA5DA3">
          <w:rPr>
            <w:noProof/>
            <w:webHidden/>
          </w:rPr>
          <w:fldChar w:fldCharType="begin"/>
        </w:r>
        <w:r w:rsidR="00EA5DA3">
          <w:rPr>
            <w:noProof/>
            <w:webHidden/>
          </w:rPr>
          <w:instrText xml:space="preserve"> PAGEREF _Toc438559634 \h </w:instrText>
        </w:r>
        <w:r w:rsidR="00EA5DA3">
          <w:rPr>
            <w:noProof/>
            <w:webHidden/>
          </w:rPr>
        </w:r>
        <w:r w:rsidR="00EA5DA3">
          <w:rPr>
            <w:noProof/>
            <w:webHidden/>
          </w:rPr>
          <w:fldChar w:fldCharType="separate"/>
        </w:r>
        <w:r w:rsidR="00EA5DA3">
          <w:rPr>
            <w:noProof/>
            <w:webHidden/>
          </w:rPr>
          <w:t>14</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5" w:history="1">
        <w:r w:rsidR="00EA5DA3" w:rsidRPr="00AC4F1C">
          <w:rPr>
            <w:rStyle w:val="af"/>
            <w:rFonts w:hint="eastAsia"/>
            <w:noProof/>
            <w:lang w:eastAsia="ja-JP"/>
          </w:rPr>
          <w:t>投稿作成</w:t>
        </w:r>
        <w:r w:rsidR="00EA5DA3">
          <w:rPr>
            <w:noProof/>
            <w:webHidden/>
          </w:rPr>
          <w:tab/>
        </w:r>
        <w:r w:rsidR="00EA5DA3">
          <w:rPr>
            <w:noProof/>
            <w:webHidden/>
          </w:rPr>
          <w:fldChar w:fldCharType="begin"/>
        </w:r>
        <w:r w:rsidR="00EA5DA3">
          <w:rPr>
            <w:noProof/>
            <w:webHidden/>
          </w:rPr>
          <w:instrText xml:space="preserve"> PAGEREF _Toc438559635 \h </w:instrText>
        </w:r>
        <w:r w:rsidR="00EA5DA3">
          <w:rPr>
            <w:noProof/>
            <w:webHidden/>
          </w:rPr>
        </w:r>
        <w:r w:rsidR="00EA5DA3">
          <w:rPr>
            <w:noProof/>
            <w:webHidden/>
          </w:rPr>
          <w:fldChar w:fldCharType="separate"/>
        </w:r>
        <w:r w:rsidR="00EA5DA3">
          <w:rPr>
            <w:noProof/>
            <w:webHidden/>
          </w:rPr>
          <w:t>14</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6" w:history="1">
        <w:r w:rsidR="00EA5DA3" w:rsidRPr="00AC4F1C">
          <w:rPr>
            <w:rStyle w:val="af"/>
            <w:noProof/>
          </w:rPr>
          <w:t>App Scheme</w:t>
        </w:r>
        <w:r w:rsidR="00EA5DA3" w:rsidRPr="00AC4F1C">
          <w:rPr>
            <w:rStyle w:val="af"/>
            <w:rFonts w:hint="eastAsia"/>
            <w:noProof/>
            <w:lang w:eastAsia="ja-JP"/>
          </w:rPr>
          <w:t>の処理</w:t>
        </w:r>
        <w:r w:rsidR="00EA5DA3">
          <w:rPr>
            <w:noProof/>
            <w:webHidden/>
          </w:rPr>
          <w:tab/>
        </w:r>
        <w:r w:rsidR="00EA5DA3">
          <w:rPr>
            <w:noProof/>
            <w:webHidden/>
          </w:rPr>
          <w:fldChar w:fldCharType="begin"/>
        </w:r>
        <w:r w:rsidR="00EA5DA3">
          <w:rPr>
            <w:noProof/>
            <w:webHidden/>
          </w:rPr>
          <w:instrText xml:space="preserve"> PAGEREF _Toc438559636 \h </w:instrText>
        </w:r>
        <w:r w:rsidR="00EA5DA3">
          <w:rPr>
            <w:noProof/>
            <w:webHidden/>
          </w:rPr>
        </w:r>
        <w:r w:rsidR="00EA5DA3">
          <w:rPr>
            <w:noProof/>
            <w:webHidden/>
          </w:rPr>
          <w:fldChar w:fldCharType="separate"/>
        </w:r>
        <w:r w:rsidR="00EA5DA3">
          <w:rPr>
            <w:noProof/>
            <w:webHidden/>
          </w:rPr>
          <w:t>14</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7" w:history="1">
        <w:r w:rsidR="00EA5DA3" w:rsidRPr="00AC4F1C">
          <w:rPr>
            <w:rStyle w:val="af"/>
            <w:rFonts w:hint="eastAsia"/>
            <w:noProof/>
            <w:lang w:eastAsia="ja-JP"/>
          </w:rPr>
          <w:t>ユーザーのゲーム</w:t>
        </w:r>
        <w:r w:rsidR="00EA5DA3" w:rsidRPr="00AC4F1C">
          <w:rPr>
            <w:rStyle w:val="af"/>
            <w:noProof/>
            <w:lang w:eastAsia="ja-JP"/>
          </w:rPr>
          <w:t>ID</w:t>
        </w:r>
        <w:r w:rsidR="00EA5DA3" w:rsidRPr="00AC4F1C">
          <w:rPr>
            <w:rStyle w:val="af"/>
            <w:rFonts w:hint="eastAsia"/>
            <w:noProof/>
            <w:lang w:eastAsia="ja-JP"/>
          </w:rPr>
          <w:t>とのマッピング</w:t>
        </w:r>
        <w:r w:rsidR="00EA5DA3">
          <w:rPr>
            <w:noProof/>
            <w:webHidden/>
          </w:rPr>
          <w:tab/>
        </w:r>
        <w:r w:rsidR="00EA5DA3">
          <w:rPr>
            <w:noProof/>
            <w:webHidden/>
          </w:rPr>
          <w:fldChar w:fldCharType="begin"/>
        </w:r>
        <w:r w:rsidR="00EA5DA3">
          <w:rPr>
            <w:noProof/>
            <w:webHidden/>
          </w:rPr>
          <w:instrText xml:space="preserve"> PAGEREF _Toc438559637 \h </w:instrText>
        </w:r>
        <w:r w:rsidR="00EA5DA3">
          <w:rPr>
            <w:noProof/>
            <w:webHidden/>
          </w:rPr>
        </w:r>
        <w:r w:rsidR="00EA5DA3">
          <w:rPr>
            <w:noProof/>
            <w:webHidden/>
          </w:rPr>
          <w:fldChar w:fldCharType="separate"/>
        </w:r>
        <w:r w:rsidR="00EA5DA3">
          <w:rPr>
            <w:noProof/>
            <w:webHidden/>
          </w:rPr>
          <w:t>14</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38" w:history="1">
        <w:r w:rsidR="00EA5DA3" w:rsidRPr="00AC4F1C">
          <w:rPr>
            <w:rStyle w:val="af"/>
            <w:rFonts w:hint="eastAsia"/>
            <w:noProof/>
            <w:lang w:eastAsia="ja-JP"/>
          </w:rPr>
          <w:t>リソース画像の変更</w:t>
        </w:r>
        <w:r w:rsidR="00EA5DA3">
          <w:rPr>
            <w:noProof/>
            <w:webHidden/>
          </w:rPr>
          <w:tab/>
        </w:r>
        <w:r w:rsidR="00EA5DA3">
          <w:rPr>
            <w:noProof/>
            <w:webHidden/>
          </w:rPr>
          <w:fldChar w:fldCharType="begin"/>
        </w:r>
        <w:r w:rsidR="00EA5DA3">
          <w:rPr>
            <w:noProof/>
            <w:webHidden/>
          </w:rPr>
          <w:instrText xml:space="preserve"> PAGEREF _Toc438559638 \h </w:instrText>
        </w:r>
        <w:r w:rsidR="00EA5DA3">
          <w:rPr>
            <w:noProof/>
            <w:webHidden/>
          </w:rPr>
        </w:r>
        <w:r w:rsidR="00EA5DA3">
          <w:rPr>
            <w:noProof/>
            <w:webHidden/>
          </w:rPr>
          <w:fldChar w:fldCharType="separate"/>
        </w:r>
        <w:r w:rsidR="00EA5DA3">
          <w:rPr>
            <w:noProof/>
            <w:webHidden/>
          </w:rPr>
          <w:t>15</w:t>
        </w:r>
        <w:r w:rsidR="00EA5DA3">
          <w:rPr>
            <w:noProof/>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39" w:history="1">
        <w:r w:rsidR="00EA5DA3" w:rsidRPr="00AC4F1C">
          <w:rPr>
            <w:rStyle w:val="af"/>
          </w:rPr>
          <w:t>API</w:t>
        </w:r>
        <w:r w:rsidR="00EA5DA3" w:rsidRPr="00AC4F1C">
          <w:rPr>
            <w:rStyle w:val="af"/>
            <w:rFonts w:hint="eastAsia"/>
          </w:rPr>
          <w:t>リファレンス</w:t>
        </w:r>
        <w:r w:rsidR="00EA5DA3">
          <w:rPr>
            <w:webHidden/>
          </w:rPr>
          <w:tab/>
        </w:r>
        <w:r w:rsidR="00EA5DA3">
          <w:rPr>
            <w:webHidden/>
          </w:rPr>
          <w:fldChar w:fldCharType="begin"/>
        </w:r>
        <w:r w:rsidR="00EA5DA3">
          <w:rPr>
            <w:webHidden/>
          </w:rPr>
          <w:instrText xml:space="preserve"> PAGEREF _Toc438559639 \h </w:instrText>
        </w:r>
        <w:r w:rsidR="00EA5DA3">
          <w:rPr>
            <w:webHidden/>
          </w:rPr>
        </w:r>
        <w:r w:rsidR="00EA5DA3">
          <w:rPr>
            <w:webHidden/>
          </w:rPr>
          <w:fldChar w:fldCharType="separate"/>
        </w:r>
        <w:r w:rsidR="00EA5DA3">
          <w:rPr>
            <w:webHidden/>
          </w:rPr>
          <w:t>15</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0" w:history="1">
        <w:r w:rsidR="00EA5DA3" w:rsidRPr="00AC4F1C">
          <w:rPr>
            <w:rStyle w:val="af"/>
            <w:noProof/>
          </w:rPr>
          <w:t>Glink</w:t>
        </w:r>
        <w:r w:rsidR="00EA5DA3">
          <w:rPr>
            <w:noProof/>
            <w:webHidden/>
          </w:rPr>
          <w:tab/>
        </w:r>
        <w:r w:rsidR="00EA5DA3">
          <w:rPr>
            <w:noProof/>
            <w:webHidden/>
          </w:rPr>
          <w:fldChar w:fldCharType="begin"/>
        </w:r>
        <w:r w:rsidR="00EA5DA3">
          <w:rPr>
            <w:noProof/>
            <w:webHidden/>
          </w:rPr>
          <w:instrText xml:space="preserve"> PAGEREF _Toc438559640 \h </w:instrText>
        </w:r>
        <w:r w:rsidR="00EA5DA3">
          <w:rPr>
            <w:noProof/>
            <w:webHidden/>
          </w:rPr>
        </w:r>
        <w:r w:rsidR="00EA5DA3">
          <w:rPr>
            <w:noProof/>
            <w:webHidden/>
          </w:rPr>
          <w:fldChar w:fldCharType="separate"/>
        </w:r>
        <w:r w:rsidR="00EA5DA3">
          <w:rPr>
            <w:noProof/>
            <w:webHidden/>
          </w:rPr>
          <w:t>15</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1" w:history="1">
        <w:r w:rsidR="00EA5DA3" w:rsidRPr="00AC4F1C">
          <w:rPr>
            <w:rStyle w:val="af"/>
            <w:noProof/>
          </w:rPr>
          <w:t>init()</w:t>
        </w:r>
        <w:r w:rsidR="00EA5DA3">
          <w:rPr>
            <w:noProof/>
            <w:webHidden/>
          </w:rPr>
          <w:tab/>
        </w:r>
        <w:r w:rsidR="00EA5DA3">
          <w:rPr>
            <w:noProof/>
            <w:webHidden/>
          </w:rPr>
          <w:fldChar w:fldCharType="begin"/>
        </w:r>
        <w:r w:rsidR="00EA5DA3">
          <w:rPr>
            <w:noProof/>
            <w:webHidden/>
          </w:rPr>
          <w:instrText xml:space="preserve"> PAGEREF _Toc438559641 \h </w:instrText>
        </w:r>
        <w:r w:rsidR="00EA5DA3">
          <w:rPr>
            <w:noProof/>
            <w:webHidden/>
          </w:rPr>
        </w:r>
        <w:r w:rsidR="00EA5DA3">
          <w:rPr>
            <w:noProof/>
            <w:webHidden/>
          </w:rPr>
          <w:fldChar w:fldCharType="separate"/>
        </w:r>
        <w:r w:rsidR="00EA5DA3">
          <w:rPr>
            <w:noProof/>
            <w:webHidden/>
          </w:rPr>
          <w:t>15</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2" w:history="1">
        <w:r w:rsidR="00EA5DA3" w:rsidRPr="00AC4F1C">
          <w:rPr>
            <w:rStyle w:val="af"/>
            <w:noProof/>
          </w:rPr>
          <w:t>isShowGlink()</w:t>
        </w:r>
        <w:r w:rsidR="00EA5DA3">
          <w:rPr>
            <w:noProof/>
            <w:webHidden/>
          </w:rPr>
          <w:tab/>
        </w:r>
        <w:r w:rsidR="00EA5DA3">
          <w:rPr>
            <w:noProof/>
            <w:webHidden/>
          </w:rPr>
          <w:fldChar w:fldCharType="begin"/>
        </w:r>
        <w:r w:rsidR="00EA5DA3">
          <w:rPr>
            <w:noProof/>
            <w:webHidden/>
          </w:rPr>
          <w:instrText xml:space="preserve"> PAGEREF _Toc438559642 \h </w:instrText>
        </w:r>
        <w:r w:rsidR="00EA5DA3">
          <w:rPr>
            <w:noProof/>
            <w:webHidden/>
          </w:rPr>
        </w:r>
        <w:r w:rsidR="00EA5DA3">
          <w:rPr>
            <w:noProof/>
            <w:webHidden/>
          </w:rPr>
          <w:fldChar w:fldCharType="separate"/>
        </w:r>
        <w:r w:rsidR="00EA5DA3">
          <w:rPr>
            <w:noProof/>
            <w:webHidden/>
          </w:rPr>
          <w:t>16</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3" w:history="1">
        <w:r w:rsidR="00EA5DA3" w:rsidRPr="00AC4F1C">
          <w:rPr>
            <w:rStyle w:val="af"/>
            <w:bCs/>
            <w:noProof/>
          </w:rPr>
          <w:t>popBackStack()</w:t>
        </w:r>
        <w:r w:rsidR="00EA5DA3">
          <w:rPr>
            <w:noProof/>
            <w:webHidden/>
          </w:rPr>
          <w:tab/>
        </w:r>
        <w:r w:rsidR="00EA5DA3">
          <w:rPr>
            <w:noProof/>
            <w:webHidden/>
          </w:rPr>
          <w:fldChar w:fldCharType="begin"/>
        </w:r>
        <w:r w:rsidR="00EA5DA3">
          <w:rPr>
            <w:noProof/>
            <w:webHidden/>
          </w:rPr>
          <w:instrText xml:space="preserve"> PAGEREF _Toc438559643 \h </w:instrText>
        </w:r>
        <w:r w:rsidR="00EA5DA3">
          <w:rPr>
            <w:noProof/>
            <w:webHidden/>
          </w:rPr>
        </w:r>
        <w:r w:rsidR="00EA5DA3">
          <w:rPr>
            <w:noProof/>
            <w:webHidden/>
          </w:rPr>
          <w:fldChar w:fldCharType="separate"/>
        </w:r>
        <w:r w:rsidR="00EA5DA3">
          <w:rPr>
            <w:noProof/>
            <w:webHidden/>
          </w:rPr>
          <w:t>17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4" w:history="1">
        <w:r w:rsidR="00EA5DA3" w:rsidRPr="00AC4F1C">
          <w:rPr>
            <w:rStyle w:val="af"/>
            <w:noProof/>
          </w:rPr>
          <w:t>setGameUserId()</w:t>
        </w:r>
        <w:r w:rsidR="00EA5DA3">
          <w:rPr>
            <w:noProof/>
            <w:webHidden/>
          </w:rPr>
          <w:tab/>
        </w:r>
        <w:r w:rsidR="00EA5DA3">
          <w:rPr>
            <w:noProof/>
            <w:webHidden/>
          </w:rPr>
          <w:fldChar w:fldCharType="begin"/>
        </w:r>
        <w:r w:rsidR="00EA5DA3">
          <w:rPr>
            <w:noProof/>
            <w:webHidden/>
          </w:rPr>
          <w:instrText xml:space="preserve"> PAGEREF _Toc438559644 \h </w:instrText>
        </w:r>
        <w:r w:rsidR="00EA5DA3">
          <w:rPr>
            <w:noProof/>
            <w:webHidden/>
          </w:rPr>
        </w:r>
        <w:r w:rsidR="00EA5DA3">
          <w:rPr>
            <w:noProof/>
            <w:webHidden/>
          </w:rPr>
          <w:fldChar w:fldCharType="separate"/>
        </w:r>
        <w:r w:rsidR="00EA5DA3">
          <w:rPr>
            <w:noProof/>
            <w:webHidden/>
          </w:rPr>
          <w:t>17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5" w:history="1">
        <w:r w:rsidR="00EA5DA3" w:rsidRPr="00AC4F1C">
          <w:rPr>
            <w:rStyle w:val="af"/>
            <w:noProof/>
          </w:rPr>
          <w:t>startEvent()</w:t>
        </w:r>
        <w:r w:rsidR="00EA5DA3">
          <w:rPr>
            <w:noProof/>
            <w:webHidden/>
          </w:rPr>
          <w:tab/>
        </w:r>
        <w:r w:rsidR="00EA5DA3">
          <w:rPr>
            <w:noProof/>
            <w:webHidden/>
          </w:rPr>
          <w:fldChar w:fldCharType="begin"/>
        </w:r>
        <w:r w:rsidR="00EA5DA3">
          <w:rPr>
            <w:noProof/>
            <w:webHidden/>
          </w:rPr>
          <w:instrText xml:space="preserve"> PAGEREF _Toc438559645 \h </w:instrText>
        </w:r>
        <w:r w:rsidR="00EA5DA3">
          <w:rPr>
            <w:noProof/>
            <w:webHidden/>
          </w:rPr>
        </w:r>
        <w:r w:rsidR="00EA5DA3">
          <w:rPr>
            <w:noProof/>
            <w:webHidden/>
          </w:rPr>
          <w:fldChar w:fldCharType="separate"/>
        </w:r>
        <w:r w:rsidR="00EA5DA3">
          <w:rPr>
            <w:noProof/>
            <w:webHidden/>
          </w:rPr>
          <w:t>18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6" w:history="1">
        <w:r w:rsidR="00EA5DA3" w:rsidRPr="00AC4F1C">
          <w:rPr>
            <w:rStyle w:val="af"/>
            <w:noProof/>
          </w:rPr>
          <w:t>startImageWrite()</w:t>
        </w:r>
        <w:r w:rsidR="00EA5DA3">
          <w:rPr>
            <w:noProof/>
            <w:webHidden/>
          </w:rPr>
          <w:tab/>
        </w:r>
        <w:r w:rsidR="00EA5DA3">
          <w:rPr>
            <w:noProof/>
            <w:webHidden/>
          </w:rPr>
          <w:fldChar w:fldCharType="begin"/>
        </w:r>
        <w:r w:rsidR="00EA5DA3">
          <w:rPr>
            <w:noProof/>
            <w:webHidden/>
          </w:rPr>
          <w:instrText xml:space="preserve"> PAGEREF _Toc438559646 \h </w:instrText>
        </w:r>
        <w:r w:rsidR="00EA5DA3">
          <w:rPr>
            <w:noProof/>
            <w:webHidden/>
          </w:rPr>
        </w:r>
        <w:r w:rsidR="00EA5DA3">
          <w:rPr>
            <w:noProof/>
            <w:webHidden/>
          </w:rPr>
          <w:fldChar w:fldCharType="separate"/>
        </w:r>
        <w:r w:rsidR="00EA5DA3">
          <w:rPr>
            <w:noProof/>
            <w:webHidden/>
          </w:rPr>
          <w:t>18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7" w:history="1">
        <w:r w:rsidR="00EA5DA3" w:rsidRPr="00AC4F1C">
          <w:rPr>
            <w:rStyle w:val="af"/>
            <w:noProof/>
          </w:rPr>
          <w:t>startHome()</w:t>
        </w:r>
        <w:r w:rsidR="00EA5DA3">
          <w:rPr>
            <w:noProof/>
            <w:webHidden/>
          </w:rPr>
          <w:tab/>
        </w:r>
        <w:r w:rsidR="00EA5DA3">
          <w:rPr>
            <w:noProof/>
            <w:webHidden/>
          </w:rPr>
          <w:fldChar w:fldCharType="begin"/>
        </w:r>
        <w:r w:rsidR="00EA5DA3">
          <w:rPr>
            <w:noProof/>
            <w:webHidden/>
          </w:rPr>
          <w:instrText xml:space="preserve"> PAGEREF _Toc438559647 \h </w:instrText>
        </w:r>
        <w:r w:rsidR="00EA5DA3">
          <w:rPr>
            <w:noProof/>
            <w:webHidden/>
          </w:rPr>
        </w:r>
        <w:r w:rsidR="00EA5DA3">
          <w:rPr>
            <w:noProof/>
            <w:webHidden/>
          </w:rPr>
          <w:fldChar w:fldCharType="separate"/>
        </w:r>
        <w:r w:rsidR="00EA5DA3">
          <w:rPr>
            <w:noProof/>
            <w:webHidden/>
          </w:rPr>
          <w:t>19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8" w:history="1">
        <w:r w:rsidR="00EA5DA3" w:rsidRPr="00AC4F1C">
          <w:rPr>
            <w:rStyle w:val="af"/>
            <w:noProof/>
          </w:rPr>
          <w:t>startMenu()</w:t>
        </w:r>
        <w:r w:rsidR="00EA5DA3">
          <w:rPr>
            <w:noProof/>
            <w:webHidden/>
          </w:rPr>
          <w:tab/>
        </w:r>
        <w:r w:rsidR="00EA5DA3">
          <w:rPr>
            <w:noProof/>
            <w:webHidden/>
          </w:rPr>
          <w:fldChar w:fldCharType="begin"/>
        </w:r>
        <w:r w:rsidR="00EA5DA3">
          <w:rPr>
            <w:noProof/>
            <w:webHidden/>
          </w:rPr>
          <w:instrText xml:space="preserve"> PAGEREF _Toc438559648 \h </w:instrText>
        </w:r>
        <w:r w:rsidR="00EA5DA3">
          <w:rPr>
            <w:noProof/>
            <w:webHidden/>
          </w:rPr>
        </w:r>
        <w:r w:rsidR="00EA5DA3">
          <w:rPr>
            <w:noProof/>
            <w:webHidden/>
          </w:rPr>
          <w:fldChar w:fldCharType="separate"/>
        </w:r>
        <w:r w:rsidR="00EA5DA3">
          <w:rPr>
            <w:noProof/>
            <w:webHidden/>
          </w:rPr>
          <w:t>19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49" w:history="1">
        <w:r w:rsidR="00EA5DA3" w:rsidRPr="00AC4F1C">
          <w:rPr>
            <w:rStyle w:val="af"/>
            <w:noProof/>
          </w:rPr>
          <w:t>startNotice()</w:t>
        </w:r>
        <w:r w:rsidR="00EA5DA3">
          <w:rPr>
            <w:noProof/>
            <w:webHidden/>
          </w:rPr>
          <w:tab/>
        </w:r>
        <w:r w:rsidR="00EA5DA3">
          <w:rPr>
            <w:noProof/>
            <w:webHidden/>
          </w:rPr>
          <w:fldChar w:fldCharType="begin"/>
        </w:r>
        <w:r w:rsidR="00EA5DA3">
          <w:rPr>
            <w:noProof/>
            <w:webHidden/>
          </w:rPr>
          <w:instrText xml:space="preserve"> PAGEREF _Toc438559649 \h </w:instrText>
        </w:r>
        <w:r w:rsidR="00EA5DA3">
          <w:rPr>
            <w:noProof/>
            <w:webHidden/>
          </w:rPr>
        </w:r>
        <w:r w:rsidR="00EA5DA3">
          <w:rPr>
            <w:noProof/>
            <w:webHidden/>
          </w:rPr>
          <w:fldChar w:fldCharType="separate"/>
        </w:r>
        <w:r w:rsidR="00EA5DA3">
          <w:rPr>
            <w:noProof/>
            <w:webHidden/>
          </w:rPr>
          <w:t>20</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50" w:history="1">
        <w:r w:rsidR="00EA5DA3" w:rsidRPr="00AC4F1C">
          <w:rPr>
            <w:rStyle w:val="af"/>
            <w:noProof/>
          </w:rPr>
          <w:t>startProfile()</w:t>
        </w:r>
        <w:r w:rsidR="00EA5DA3">
          <w:rPr>
            <w:noProof/>
            <w:webHidden/>
          </w:rPr>
          <w:tab/>
        </w:r>
        <w:r w:rsidR="00EA5DA3">
          <w:rPr>
            <w:noProof/>
            <w:webHidden/>
          </w:rPr>
          <w:fldChar w:fldCharType="begin"/>
        </w:r>
        <w:r w:rsidR="00EA5DA3">
          <w:rPr>
            <w:noProof/>
            <w:webHidden/>
          </w:rPr>
          <w:instrText xml:space="preserve"> PAGEREF _Toc438559650 \h </w:instrText>
        </w:r>
        <w:r w:rsidR="00EA5DA3">
          <w:rPr>
            <w:noProof/>
            <w:webHidden/>
          </w:rPr>
        </w:r>
        <w:r w:rsidR="00EA5DA3">
          <w:rPr>
            <w:noProof/>
            <w:webHidden/>
          </w:rPr>
          <w:fldChar w:fldCharType="separate"/>
        </w:r>
        <w:r w:rsidR="00EA5DA3">
          <w:rPr>
            <w:noProof/>
            <w:webHidden/>
          </w:rPr>
          <w:t>20</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51" w:history="1">
        <w:r w:rsidR="00EA5DA3" w:rsidRPr="00AC4F1C">
          <w:rPr>
            <w:rStyle w:val="af"/>
            <w:noProof/>
          </w:rPr>
          <w:t>startVideoWrite()</w:t>
        </w:r>
        <w:r w:rsidR="00EA5DA3">
          <w:rPr>
            <w:noProof/>
            <w:webHidden/>
          </w:rPr>
          <w:tab/>
        </w:r>
        <w:r w:rsidR="00EA5DA3">
          <w:rPr>
            <w:noProof/>
            <w:webHidden/>
          </w:rPr>
          <w:fldChar w:fldCharType="begin"/>
        </w:r>
        <w:r w:rsidR="00EA5DA3">
          <w:rPr>
            <w:noProof/>
            <w:webHidden/>
          </w:rPr>
          <w:instrText xml:space="preserve"> PAGEREF _Toc438559651 \h </w:instrText>
        </w:r>
        <w:r w:rsidR="00EA5DA3">
          <w:rPr>
            <w:noProof/>
            <w:webHidden/>
          </w:rPr>
        </w:r>
        <w:r w:rsidR="00EA5DA3">
          <w:rPr>
            <w:noProof/>
            <w:webHidden/>
          </w:rPr>
          <w:fldChar w:fldCharType="separate"/>
        </w:r>
        <w:r w:rsidR="00EA5DA3">
          <w:rPr>
            <w:noProof/>
            <w:webHidden/>
          </w:rPr>
          <w:t>21</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52" w:history="1">
        <w:r w:rsidR="00EA5DA3" w:rsidRPr="00AC4F1C">
          <w:rPr>
            <w:rStyle w:val="af"/>
            <w:noProof/>
          </w:rPr>
          <w:t>startWrite()</w:t>
        </w:r>
        <w:r w:rsidR="00EA5DA3">
          <w:rPr>
            <w:noProof/>
            <w:webHidden/>
          </w:rPr>
          <w:tab/>
        </w:r>
        <w:r w:rsidR="00EA5DA3">
          <w:rPr>
            <w:noProof/>
            <w:webHidden/>
          </w:rPr>
          <w:fldChar w:fldCharType="begin"/>
        </w:r>
        <w:r w:rsidR="00EA5DA3">
          <w:rPr>
            <w:noProof/>
            <w:webHidden/>
          </w:rPr>
          <w:instrText xml:space="preserve"> PAGEREF _Toc438559652 \h </w:instrText>
        </w:r>
        <w:r w:rsidR="00EA5DA3">
          <w:rPr>
            <w:noProof/>
            <w:webHidden/>
          </w:rPr>
        </w:r>
        <w:r w:rsidR="00EA5DA3">
          <w:rPr>
            <w:noProof/>
            <w:webHidden/>
          </w:rPr>
          <w:fldChar w:fldCharType="separate"/>
        </w:r>
        <w:r w:rsidR="00EA5DA3">
          <w:rPr>
            <w:noProof/>
            <w:webHidden/>
          </w:rPr>
          <w:t>21</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53" w:history="1">
        <w:r w:rsidR="00EA5DA3" w:rsidRPr="00AC4F1C">
          <w:rPr>
            <w:rStyle w:val="af"/>
            <w:noProof/>
          </w:rPr>
          <w:t>stop()</w:t>
        </w:r>
        <w:r w:rsidR="00EA5DA3">
          <w:rPr>
            <w:noProof/>
            <w:webHidden/>
          </w:rPr>
          <w:tab/>
        </w:r>
        <w:r w:rsidR="00EA5DA3">
          <w:rPr>
            <w:noProof/>
            <w:webHidden/>
          </w:rPr>
          <w:fldChar w:fldCharType="begin"/>
        </w:r>
        <w:r w:rsidR="00EA5DA3">
          <w:rPr>
            <w:noProof/>
            <w:webHidden/>
          </w:rPr>
          <w:instrText xml:space="preserve"> PAGEREF _Toc438559653 \h </w:instrText>
        </w:r>
        <w:r w:rsidR="00EA5DA3">
          <w:rPr>
            <w:noProof/>
            <w:webHidden/>
          </w:rPr>
        </w:r>
        <w:r w:rsidR="00EA5DA3">
          <w:rPr>
            <w:noProof/>
            <w:webHidden/>
          </w:rPr>
          <w:fldChar w:fldCharType="separate"/>
        </w:r>
        <w:r w:rsidR="00EA5DA3">
          <w:rPr>
            <w:noProof/>
            <w:webHidden/>
          </w:rPr>
          <w:t>22</w:t>
        </w:r>
        <w:r w:rsidR="00EA5DA3">
          <w:rPr>
            <w:noProof/>
            <w:webHidden/>
          </w:rPr>
          <w:fldChar w:fldCharType="end"/>
        </w:r>
      </w:hyperlink>
    </w:p>
    <w:p w:rsidR="00EA5DA3" w:rsidRDefault="00BA4FAE">
      <w:pPr>
        <w:pStyle w:val="10"/>
        <w:rPr>
          <w:rFonts w:asciiTheme="minorHAnsi" w:eastAsiaTheme="minorEastAsia" w:hAnsiTheme="minorHAnsi" w:cstheme="minorBidi"/>
          <w:b w:val="0"/>
          <w:bCs w:val="0"/>
          <w:sz w:val="21"/>
          <w:szCs w:val="22"/>
          <w:lang w:eastAsia="ja-JP"/>
        </w:rPr>
      </w:pPr>
      <w:hyperlink w:anchor="_Toc438559654" w:history="1">
        <w:r w:rsidR="00EA5DA3" w:rsidRPr="00AC4F1C">
          <w:rPr>
            <w:rStyle w:val="af"/>
          </w:rPr>
          <w:t>iOS</w:t>
        </w:r>
        <w:r w:rsidR="00EA5DA3" w:rsidRPr="00AC4F1C">
          <w:rPr>
            <w:rStyle w:val="af"/>
            <w:rFonts w:hint="eastAsia"/>
          </w:rPr>
          <w:t>向け</w:t>
        </w:r>
        <w:r w:rsidR="00EA5DA3">
          <w:rPr>
            <w:webHidden/>
          </w:rPr>
          <w:tab/>
        </w:r>
        <w:r w:rsidR="00EA5DA3">
          <w:rPr>
            <w:webHidden/>
          </w:rPr>
          <w:fldChar w:fldCharType="begin"/>
        </w:r>
        <w:r w:rsidR="00EA5DA3">
          <w:rPr>
            <w:webHidden/>
          </w:rPr>
          <w:instrText xml:space="preserve"> PAGEREF _Toc438559654 \h </w:instrText>
        </w:r>
        <w:r w:rsidR="00EA5DA3">
          <w:rPr>
            <w:webHidden/>
          </w:rPr>
        </w:r>
        <w:r w:rsidR="00EA5DA3">
          <w:rPr>
            <w:webHidden/>
          </w:rPr>
          <w:fldChar w:fldCharType="separate"/>
        </w:r>
        <w:r w:rsidR="00EA5DA3">
          <w:rPr>
            <w:webHidden/>
          </w:rPr>
          <w:t>23</w:t>
        </w:r>
        <w:r w:rsidR="00EA5DA3">
          <w:rPr>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55" w:history="1">
        <w:r w:rsidR="00EA5DA3" w:rsidRPr="00AC4F1C">
          <w:rPr>
            <w:rStyle w:val="af"/>
            <w:rFonts w:hint="eastAsia"/>
          </w:rPr>
          <w:t>開発環境</w:t>
        </w:r>
        <w:r w:rsidR="00EA5DA3">
          <w:rPr>
            <w:webHidden/>
          </w:rPr>
          <w:tab/>
        </w:r>
        <w:r w:rsidR="00EA5DA3">
          <w:rPr>
            <w:webHidden/>
          </w:rPr>
          <w:fldChar w:fldCharType="begin"/>
        </w:r>
        <w:r w:rsidR="00EA5DA3">
          <w:rPr>
            <w:webHidden/>
          </w:rPr>
          <w:instrText xml:space="preserve"> PAGEREF _Toc438559655 \h </w:instrText>
        </w:r>
        <w:r w:rsidR="00EA5DA3">
          <w:rPr>
            <w:webHidden/>
          </w:rPr>
        </w:r>
        <w:r w:rsidR="00EA5DA3">
          <w:rPr>
            <w:webHidden/>
          </w:rPr>
          <w:fldChar w:fldCharType="separate"/>
        </w:r>
        <w:r w:rsidR="00EA5DA3">
          <w:rPr>
            <w:webHidden/>
          </w:rPr>
          <w:t>23</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56" w:history="1">
        <w:r w:rsidR="00EA5DA3" w:rsidRPr="00AC4F1C">
          <w:rPr>
            <w:rStyle w:val="af"/>
            <w:rFonts w:hint="eastAsia"/>
            <w:noProof/>
            <w:lang w:eastAsia="ja-JP"/>
          </w:rPr>
          <w:t>ソフトウェア要件</w:t>
        </w:r>
        <w:r w:rsidR="00EA5DA3">
          <w:rPr>
            <w:noProof/>
            <w:webHidden/>
          </w:rPr>
          <w:tab/>
        </w:r>
        <w:r w:rsidR="00EA5DA3">
          <w:rPr>
            <w:noProof/>
            <w:webHidden/>
          </w:rPr>
          <w:fldChar w:fldCharType="begin"/>
        </w:r>
        <w:r w:rsidR="00EA5DA3">
          <w:rPr>
            <w:noProof/>
            <w:webHidden/>
          </w:rPr>
          <w:instrText xml:space="preserve"> PAGEREF _Toc438559656 \h </w:instrText>
        </w:r>
        <w:r w:rsidR="00EA5DA3">
          <w:rPr>
            <w:noProof/>
            <w:webHidden/>
          </w:rPr>
        </w:r>
        <w:r w:rsidR="00EA5DA3">
          <w:rPr>
            <w:noProof/>
            <w:webHidden/>
          </w:rPr>
          <w:fldChar w:fldCharType="separate"/>
        </w:r>
        <w:r w:rsidR="00EA5DA3">
          <w:rPr>
            <w:noProof/>
            <w:webHidden/>
          </w:rPr>
          <w:t>23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57" w:history="1">
        <w:r w:rsidR="00EA5DA3" w:rsidRPr="00AC4F1C">
          <w:rPr>
            <w:rStyle w:val="af"/>
            <w:rFonts w:hint="eastAsia"/>
            <w:noProof/>
            <w:lang w:eastAsia="ja-JP"/>
          </w:rPr>
          <w:t>ライブラリの構成</w:t>
        </w:r>
        <w:r w:rsidR="00EA5DA3">
          <w:rPr>
            <w:noProof/>
            <w:webHidden/>
          </w:rPr>
          <w:tab/>
        </w:r>
        <w:r w:rsidR="00EA5DA3">
          <w:rPr>
            <w:noProof/>
            <w:webHidden/>
          </w:rPr>
          <w:fldChar w:fldCharType="begin"/>
        </w:r>
        <w:r w:rsidR="00EA5DA3">
          <w:rPr>
            <w:noProof/>
            <w:webHidden/>
          </w:rPr>
          <w:instrText xml:space="preserve"> PAGEREF _Toc438559657 \h </w:instrText>
        </w:r>
        <w:r w:rsidR="00EA5DA3">
          <w:rPr>
            <w:noProof/>
            <w:webHidden/>
          </w:rPr>
        </w:r>
        <w:r w:rsidR="00EA5DA3">
          <w:rPr>
            <w:noProof/>
            <w:webHidden/>
          </w:rPr>
          <w:fldChar w:fldCharType="separate"/>
        </w:r>
        <w:r w:rsidR="00EA5DA3">
          <w:rPr>
            <w:noProof/>
            <w:webHidden/>
          </w:rPr>
          <w:t>23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58" w:history="1">
        <w:r w:rsidR="00EA5DA3" w:rsidRPr="00AC4F1C">
          <w:rPr>
            <w:rStyle w:val="af"/>
            <w:rFonts w:hint="eastAsia"/>
            <w:noProof/>
            <w:lang w:eastAsia="ja-JP"/>
          </w:rPr>
          <w:t>開発環境セットアップ</w:t>
        </w:r>
        <w:r w:rsidR="00EA5DA3">
          <w:rPr>
            <w:noProof/>
            <w:webHidden/>
          </w:rPr>
          <w:tab/>
        </w:r>
        <w:r w:rsidR="00EA5DA3">
          <w:rPr>
            <w:noProof/>
            <w:webHidden/>
          </w:rPr>
          <w:fldChar w:fldCharType="begin"/>
        </w:r>
        <w:r w:rsidR="00EA5DA3">
          <w:rPr>
            <w:noProof/>
            <w:webHidden/>
          </w:rPr>
          <w:instrText xml:space="preserve"> PAGEREF _Toc438559658 \h </w:instrText>
        </w:r>
        <w:r w:rsidR="00EA5DA3">
          <w:rPr>
            <w:noProof/>
            <w:webHidden/>
          </w:rPr>
        </w:r>
        <w:r w:rsidR="00EA5DA3">
          <w:rPr>
            <w:noProof/>
            <w:webHidden/>
          </w:rPr>
          <w:fldChar w:fldCharType="separate"/>
        </w:r>
        <w:r w:rsidR="00EA5DA3">
          <w:rPr>
            <w:noProof/>
            <w:webHidden/>
          </w:rPr>
          <w:t>24</w:t>
        </w:r>
        <w:r w:rsidR="00EA5DA3">
          <w:rPr>
            <w:noProof/>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59" w:history="1">
        <w:r w:rsidR="00EA5DA3" w:rsidRPr="00AC4F1C">
          <w:rPr>
            <w:rStyle w:val="af"/>
          </w:rPr>
          <w:t>NAVER Cafe SDK</w:t>
        </w:r>
        <w:r w:rsidR="00EA5DA3" w:rsidRPr="00AC4F1C">
          <w:rPr>
            <w:rStyle w:val="af"/>
            <w:rFonts w:hint="eastAsia"/>
          </w:rPr>
          <w:t>の組み込み手順</w:t>
        </w:r>
        <w:r w:rsidR="00EA5DA3">
          <w:rPr>
            <w:webHidden/>
          </w:rPr>
          <w:tab/>
        </w:r>
        <w:r w:rsidR="00EA5DA3">
          <w:rPr>
            <w:webHidden/>
          </w:rPr>
          <w:fldChar w:fldCharType="begin"/>
        </w:r>
        <w:r w:rsidR="00EA5DA3">
          <w:rPr>
            <w:webHidden/>
          </w:rPr>
          <w:instrText xml:space="preserve"> PAGEREF _Toc438559659 \h </w:instrText>
        </w:r>
        <w:r w:rsidR="00EA5DA3">
          <w:rPr>
            <w:webHidden/>
          </w:rPr>
        </w:r>
        <w:r w:rsidR="00EA5DA3">
          <w:rPr>
            <w:webHidden/>
          </w:rPr>
          <w:fldChar w:fldCharType="separate"/>
        </w:r>
        <w:r w:rsidR="00EA5DA3">
          <w:rPr>
            <w:webHidden/>
          </w:rPr>
          <w:t>27</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0" w:history="1">
        <w:r w:rsidR="00EA5DA3" w:rsidRPr="00AC4F1C">
          <w:rPr>
            <w:rStyle w:val="af"/>
            <w:noProof/>
          </w:rPr>
          <w:t>NAVER Cafe SDK</w:t>
        </w:r>
        <w:r w:rsidR="00EA5DA3" w:rsidRPr="00AC4F1C">
          <w:rPr>
            <w:rStyle w:val="af"/>
            <w:rFonts w:hint="eastAsia"/>
            <w:noProof/>
            <w:lang w:eastAsia="ja-JP"/>
          </w:rPr>
          <w:t>の初期化</w:t>
        </w:r>
        <w:r w:rsidR="00EA5DA3">
          <w:rPr>
            <w:noProof/>
            <w:webHidden/>
          </w:rPr>
          <w:tab/>
        </w:r>
        <w:r w:rsidR="00EA5DA3">
          <w:rPr>
            <w:noProof/>
            <w:webHidden/>
          </w:rPr>
          <w:fldChar w:fldCharType="begin"/>
        </w:r>
        <w:r w:rsidR="00EA5DA3">
          <w:rPr>
            <w:noProof/>
            <w:webHidden/>
          </w:rPr>
          <w:instrText xml:space="preserve"> PAGEREF _Toc438559660 \h </w:instrText>
        </w:r>
        <w:r w:rsidR="00EA5DA3">
          <w:rPr>
            <w:noProof/>
            <w:webHidden/>
          </w:rPr>
        </w:r>
        <w:r w:rsidR="00EA5DA3">
          <w:rPr>
            <w:noProof/>
            <w:webHidden/>
          </w:rPr>
          <w:fldChar w:fldCharType="separate"/>
        </w:r>
        <w:r w:rsidR="00EA5DA3">
          <w:rPr>
            <w:noProof/>
            <w:webHidden/>
          </w:rPr>
          <w:t>27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1" w:history="1">
        <w:r w:rsidR="00EA5DA3" w:rsidRPr="00AC4F1C">
          <w:rPr>
            <w:rStyle w:val="af"/>
            <w:noProof/>
            <w:lang w:eastAsia="ja-JP"/>
          </w:rPr>
          <w:t>NAVER Login</w:t>
        </w:r>
        <w:r w:rsidR="00EA5DA3" w:rsidRPr="00AC4F1C">
          <w:rPr>
            <w:rStyle w:val="af"/>
            <w:rFonts w:hint="eastAsia"/>
            <w:noProof/>
            <w:lang w:eastAsia="ja-JP"/>
          </w:rPr>
          <w:t>の設定</w:t>
        </w:r>
        <w:r w:rsidR="00EA5DA3">
          <w:rPr>
            <w:noProof/>
            <w:webHidden/>
          </w:rPr>
          <w:tab/>
        </w:r>
        <w:r w:rsidR="00EA5DA3">
          <w:rPr>
            <w:noProof/>
            <w:webHidden/>
          </w:rPr>
          <w:fldChar w:fldCharType="begin"/>
        </w:r>
        <w:r w:rsidR="00EA5DA3">
          <w:rPr>
            <w:noProof/>
            <w:webHidden/>
          </w:rPr>
          <w:instrText xml:space="preserve"> PAGEREF _Toc438559661 \h </w:instrText>
        </w:r>
        <w:r w:rsidR="00EA5DA3">
          <w:rPr>
            <w:noProof/>
            <w:webHidden/>
          </w:rPr>
        </w:r>
        <w:r w:rsidR="00EA5DA3">
          <w:rPr>
            <w:noProof/>
            <w:webHidden/>
          </w:rPr>
          <w:fldChar w:fldCharType="separate"/>
        </w:r>
        <w:r w:rsidR="00EA5DA3">
          <w:rPr>
            <w:noProof/>
            <w:webHidden/>
          </w:rPr>
          <w:t>27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2" w:history="1">
        <w:r w:rsidR="00EA5DA3" w:rsidRPr="00AC4F1C">
          <w:rPr>
            <w:rStyle w:val="af"/>
            <w:noProof/>
          </w:rPr>
          <w:t>NAVER Cafe SDK</w:t>
        </w:r>
        <w:r w:rsidR="00EA5DA3" w:rsidRPr="00AC4F1C">
          <w:rPr>
            <w:rStyle w:val="af"/>
            <w:rFonts w:hint="eastAsia"/>
            <w:noProof/>
            <w:lang w:eastAsia="ja-JP"/>
          </w:rPr>
          <w:t>画面を開く</w:t>
        </w:r>
        <w:r w:rsidR="00EA5DA3">
          <w:rPr>
            <w:noProof/>
            <w:webHidden/>
          </w:rPr>
          <w:tab/>
        </w:r>
        <w:r w:rsidR="00EA5DA3">
          <w:rPr>
            <w:noProof/>
            <w:webHidden/>
          </w:rPr>
          <w:fldChar w:fldCharType="begin"/>
        </w:r>
        <w:r w:rsidR="00EA5DA3">
          <w:rPr>
            <w:noProof/>
            <w:webHidden/>
          </w:rPr>
          <w:instrText xml:space="preserve"> PAGEREF _Toc438559662 \h </w:instrText>
        </w:r>
        <w:r w:rsidR="00EA5DA3">
          <w:rPr>
            <w:noProof/>
            <w:webHidden/>
          </w:rPr>
        </w:r>
        <w:r w:rsidR="00EA5DA3">
          <w:rPr>
            <w:noProof/>
            <w:webHidden/>
          </w:rPr>
          <w:fldChar w:fldCharType="separate"/>
        </w:r>
        <w:r w:rsidR="00EA5DA3">
          <w:rPr>
            <w:noProof/>
            <w:webHidden/>
          </w:rPr>
          <w:t>27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3" w:history="1">
        <w:r w:rsidR="00EA5DA3" w:rsidRPr="00AC4F1C">
          <w:rPr>
            <w:rStyle w:val="af"/>
            <w:rFonts w:hint="eastAsia"/>
            <w:noProof/>
          </w:rPr>
          <w:t>投稿</w:t>
        </w:r>
        <w:r w:rsidR="00EA5DA3" w:rsidRPr="00AC4F1C">
          <w:rPr>
            <w:rStyle w:val="af"/>
            <w:rFonts w:hint="eastAsia"/>
            <w:noProof/>
            <w:lang w:eastAsia="ja-JP"/>
          </w:rPr>
          <w:t>作成</w:t>
        </w:r>
        <w:r w:rsidR="00EA5DA3">
          <w:rPr>
            <w:noProof/>
            <w:webHidden/>
          </w:rPr>
          <w:tab/>
        </w:r>
        <w:r w:rsidR="00EA5DA3">
          <w:rPr>
            <w:noProof/>
            <w:webHidden/>
          </w:rPr>
          <w:fldChar w:fldCharType="begin"/>
        </w:r>
        <w:r w:rsidR="00EA5DA3">
          <w:rPr>
            <w:noProof/>
            <w:webHidden/>
          </w:rPr>
          <w:instrText xml:space="preserve"> PAGEREF _Toc438559663 \h </w:instrText>
        </w:r>
        <w:r w:rsidR="00EA5DA3">
          <w:rPr>
            <w:noProof/>
            <w:webHidden/>
          </w:rPr>
        </w:r>
        <w:r w:rsidR="00EA5DA3">
          <w:rPr>
            <w:noProof/>
            <w:webHidden/>
          </w:rPr>
          <w:fldChar w:fldCharType="separate"/>
        </w:r>
        <w:r w:rsidR="00EA5DA3">
          <w:rPr>
            <w:noProof/>
            <w:webHidden/>
          </w:rPr>
          <w:t>28</w:t>
        </w:r>
        <w:r w:rsidR="00EA5DA3">
          <w:rPr>
            <w:noProof/>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64" w:history="1">
        <w:r w:rsidR="00EA5DA3" w:rsidRPr="00AC4F1C">
          <w:rPr>
            <w:rStyle w:val="af"/>
          </w:rPr>
          <w:t>API</w:t>
        </w:r>
        <w:r w:rsidR="00EA5DA3" w:rsidRPr="00AC4F1C">
          <w:rPr>
            <w:rStyle w:val="af"/>
            <w:rFonts w:hint="eastAsia"/>
          </w:rPr>
          <w:t>リファレンス</w:t>
        </w:r>
        <w:r w:rsidR="00EA5DA3">
          <w:rPr>
            <w:webHidden/>
          </w:rPr>
          <w:tab/>
        </w:r>
        <w:r w:rsidR="00EA5DA3">
          <w:rPr>
            <w:webHidden/>
          </w:rPr>
          <w:fldChar w:fldCharType="begin"/>
        </w:r>
        <w:r w:rsidR="00EA5DA3">
          <w:rPr>
            <w:webHidden/>
          </w:rPr>
          <w:instrText xml:space="preserve"> PAGEREF _Toc438559664 \h </w:instrText>
        </w:r>
        <w:r w:rsidR="00EA5DA3">
          <w:rPr>
            <w:webHidden/>
          </w:rPr>
        </w:r>
        <w:r w:rsidR="00EA5DA3">
          <w:rPr>
            <w:webHidden/>
          </w:rPr>
          <w:fldChar w:fldCharType="separate"/>
        </w:r>
        <w:r w:rsidR="00EA5DA3">
          <w:rPr>
            <w:webHidden/>
          </w:rPr>
          <w:t>28</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5" w:history="1">
        <w:r w:rsidR="00EA5DA3" w:rsidRPr="00AC4F1C">
          <w:rPr>
            <w:rStyle w:val="af"/>
            <w:noProof/>
          </w:rPr>
          <w:t>NCSDKManager</w:t>
        </w:r>
        <w:r w:rsidR="00EA5DA3">
          <w:rPr>
            <w:noProof/>
            <w:webHidden/>
          </w:rPr>
          <w:tab/>
        </w:r>
        <w:r w:rsidR="00EA5DA3">
          <w:rPr>
            <w:noProof/>
            <w:webHidden/>
          </w:rPr>
          <w:fldChar w:fldCharType="begin"/>
        </w:r>
        <w:r w:rsidR="00EA5DA3">
          <w:rPr>
            <w:noProof/>
            <w:webHidden/>
          </w:rPr>
          <w:instrText xml:space="preserve"> PAGEREF _Toc438559665 \h </w:instrText>
        </w:r>
        <w:r w:rsidR="00EA5DA3">
          <w:rPr>
            <w:noProof/>
            <w:webHidden/>
          </w:rPr>
        </w:r>
        <w:r w:rsidR="00EA5DA3">
          <w:rPr>
            <w:noProof/>
            <w:webHidden/>
          </w:rPr>
          <w:fldChar w:fldCharType="separate"/>
        </w:r>
        <w:r w:rsidR="00EA5DA3">
          <w:rPr>
            <w:noProof/>
            <w:webHidden/>
          </w:rPr>
          <w:t>28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6" w:history="1">
        <w:r w:rsidR="00EA5DA3" w:rsidRPr="00AC4F1C">
          <w:rPr>
            <w:rStyle w:val="af"/>
            <w:noProof/>
          </w:rPr>
          <w:t>@property(nonatomic, weak) id parentViewController</w:t>
        </w:r>
        <w:r w:rsidR="00EA5DA3">
          <w:rPr>
            <w:noProof/>
            <w:webHidden/>
          </w:rPr>
          <w:tab/>
        </w:r>
        <w:r w:rsidR="00EA5DA3">
          <w:rPr>
            <w:noProof/>
            <w:webHidden/>
          </w:rPr>
          <w:fldChar w:fldCharType="begin"/>
        </w:r>
        <w:r w:rsidR="00EA5DA3">
          <w:rPr>
            <w:noProof/>
            <w:webHidden/>
          </w:rPr>
          <w:instrText xml:space="preserve"> PAGEREF _Toc438559666 \h </w:instrText>
        </w:r>
        <w:r w:rsidR="00EA5DA3">
          <w:rPr>
            <w:noProof/>
            <w:webHidden/>
          </w:rPr>
        </w:r>
        <w:r w:rsidR="00EA5DA3">
          <w:rPr>
            <w:noProof/>
            <w:webHidden/>
          </w:rPr>
          <w:fldChar w:fldCharType="separate"/>
        </w:r>
        <w:r w:rsidR="00EA5DA3">
          <w:rPr>
            <w:noProof/>
            <w:webHidden/>
          </w:rPr>
          <w:t>29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7" w:history="1">
        <w:r w:rsidR="00EA5DA3" w:rsidRPr="00AC4F1C">
          <w:rPr>
            <w:rStyle w:val="af"/>
            <w:noProof/>
          </w:rPr>
          <w:t>(void)dismissViewController</w:t>
        </w:r>
        <w:r w:rsidR="00EA5DA3">
          <w:rPr>
            <w:noProof/>
            <w:webHidden/>
          </w:rPr>
          <w:tab/>
        </w:r>
        <w:r w:rsidR="00EA5DA3">
          <w:rPr>
            <w:noProof/>
            <w:webHidden/>
          </w:rPr>
          <w:fldChar w:fldCharType="begin"/>
        </w:r>
        <w:r w:rsidR="00EA5DA3">
          <w:rPr>
            <w:noProof/>
            <w:webHidden/>
          </w:rPr>
          <w:instrText xml:space="preserve"> PAGEREF _Toc438559667 \h </w:instrText>
        </w:r>
        <w:r w:rsidR="00EA5DA3">
          <w:rPr>
            <w:noProof/>
            <w:webHidden/>
          </w:rPr>
        </w:r>
        <w:r w:rsidR="00EA5DA3">
          <w:rPr>
            <w:noProof/>
            <w:webHidden/>
          </w:rPr>
          <w:fldChar w:fldCharType="separate"/>
        </w:r>
        <w:r w:rsidR="00EA5DA3">
          <w:rPr>
            <w:noProof/>
            <w:webHidden/>
          </w:rPr>
          <w:t>29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8" w:history="1">
        <w:r w:rsidR="00EA5DA3" w:rsidRPr="00AC4F1C">
          <w:rPr>
            <w:rStyle w:val="af"/>
            <w:noProof/>
          </w:rPr>
          <w:t>(void)dismissTopViewController</w:t>
        </w:r>
        <w:r w:rsidR="00EA5DA3">
          <w:rPr>
            <w:noProof/>
            <w:webHidden/>
          </w:rPr>
          <w:tab/>
        </w:r>
        <w:r w:rsidR="00EA5DA3">
          <w:rPr>
            <w:noProof/>
            <w:webHidden/>
          </w:rPr>
          <w:fldChar w:fldCharType="begin"/>
        </w:r>
        <w:r w:rsidR="00EA5DA3">
          <w:rPr>
            <w:noProof/>
            <w:webHidden/>
          </w:rPr>
          <w:instrText xml:space="preserve"> PAGEREF _Toc438559668 \h </w:instrText>
        </w:r>
        <w:r w:rsidR="00EA5DA3">
          <w:rPr>
            <w:noProof/>
            <w:webHidden/>
          </w:rPr>
        </w:r>
        <w:r w:rsidR="00EA5DA3">
          <w:rPr>
            <w:noProof/>
            <w:webHidden/>
          </w:rPr>
          <w:fldChar w:fldCharType="separate"/>
        </w:r>
        <w:r w:rsidR="00EA5DA3">
          <w:rPr>
            <w:noProof/>
            <w:webHidden/>
          </w:rPr>
          <w:t>29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69" w:history="1">
        <w:r w:rsidR="00EA5DA3" w:rsidRPr="00AC4F1C">
          <w:rPr>
            <w:rStyle w:val="af"/>
            <w:noProof/>
          </w:rPr>
          <w:t>(NCSDKManager *)getSharedInstance</w:t>
        </w:r>
        <w:r w:rsidR="00EA5DA3">
          <w:rPr>
            <w:noProof/>
            <w:webHidden/>
          </w:rPr>
          <w:tab/>
        </w:r>
        <w:r w:rsidR="00EA5DA3">
          <w:rPr>
            <w:noProof/>
            <w:webHidden/>
          </w:rPr>
          <w:fldChar w:fldCharType="begin"/>
        </w:r>
        <w:r w:rsidR="00EA5DA3">
          <w:rPr>
            <w:noProof/>
            <w:webHidden/>
          </w:rPr>
          <w:instrText xml:space="preserve"> PAGEREF _Toc438559669 \h </w:instrText>
        </w:r>
        <w:r w:rsidR="00EA5DA3">
          <w:rPr>
            <w:noProof/>
            <w:webHidden/>
          </w:rPr>
        </w:r>
        <w:r w:rsidR="00EA5DA3">
          <w:rPr>
            <w:noProof/>
            <w:webHidden/>
          </w:rPr>
          <w:fldChar w:fldCharType="separate"/>
        </w:r>
        <w:r w:rsidR="00EA5DA3">
          <w:rPr>
            <w:noProof/>
            <w:webHidden/>
          </w:rPr>
          <w:t>30</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0" w:history="1">
        <w:r w:rsidR="00EA5DA3" w:rsidRPr="00AC4F1C">
          <w:rPr>
            <w:rStyle w:val="af"/>
            <w:noProof/>
          </w:rPr>
          <w:t>(id)NAVER CafeRootViewController</w:t>
        </w:r>
        <w:r w:rsidR="00EA5DA3">
          <w:rPr>
            <w:noProof/>
            <w:webHidden/>
          </w:rPr>
          <w:tab/>
        </w:r>
        <w:r w:rsidR="00EA5DA3">
          <w:rPr>
            <w:noProof/>
            <w:webHidden/>
          </w:rPr>
          <w:fldChar w:fldCharType="begin"/>
        </w:r>
        <w:r w:rsidR="00EA5DA3">
          <w:rPr>
            <w:noProof/>
            <w:webHidden/>
          </w:rPr>
          <w:instrText xml:space="preserve"> PAGEREF _Toc438559670 \h </w:instrText>
        </w:r>
        <w:r w:rsidR="00EA5DA3">
          <w:rPr>
            <w:noProof/>
            <w:webHidden/>
          </w:rPr>
        </w:r>
        <w:r w:rsidR="00EA5DA3">
          <w:rPr>
            <w:noProof/>
            <w:webHidden/>
          </w:rPr>
          <w:fldChar w:fldCharType="separate"/>
        </w:r>
        <w:r w:rsidR="00EA5DA3">
          <w:rPr>
            <w:noProof/>
            <w:webHidden/>
          </w:rPr>
          <w:t>30</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1" w:history="1">
        <w:r w:rsidR="00EA5DA3" w:rsidRPr="00AC4F1C">
          <w:rPr>
            <w:rStyle w:val="af"/>
            <w:noProof/>
          </w:rPr>
          <w:t>(void)resetSharedInstance</w:t>
        </w:r>
        <w:r w:rsidR="00EA5DA3">
          <w:rPr>
            <w:noProof/>
            <w:webHidden/>
          </w:rPr>
          <w:tab/>
        </w:r>
        <w:r w:rsidR="00EA5DA3">
          <w:rPr>
            <w:noProof/>
            <w:webHidden/>
          </w:rPr>
          <w:fldChar w:fldCharType="begin"/>
        </w:r>
        <w:r w:rsidR="00EA5DA3">
          <w:rPr>
            <w:noProof/>
            <w:webHidden/>
          </w:rPr>
          <w:instrText xml:space="preserve"> PAGEREF _Toc438559671 \h </w:instrText>
        </w:r>
        <w:r w:rsidR="00EA5DA3">
          <w:rPr>
            <w:noProof/>
            <w:webHidden/>
          </w:rPr>
        </w:r>
        <w:r w:rsidR="00EA5DA3">
          <w:rPr>
            <w:noProof/>
            <w:webHidden/>
          </w:rPr>
          <w:fldChar w:fldCharType="separate"/>
        </w:r>
        <w:r w:rsidR="00EA5DA3">
          <w:rPr>
            <w:noProof/>
            <w:webHidden/>
          </w:rPr>
          <w:t>31</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2" w:history="1">
        <w:r w:rsidR="00EA5DA3" w:rsidRPr="00AC4F1C">
          <w:rPr>
            <w:rStyle w:val="af"/>
            <w:noProof/>
          </w:rPr>
          <w:t>(void)presentArticlePostViewControllerWithMenuId</w:t>
        </w:r>
        <w:r w:rsidR="00EA5DA3">
          <w:rPr>
            <w:noProof/>
            <w:webHidden/>
          </w:rPr>
          <w:tab/>
        </w:r>
        <w:r w:rsidR="00EA5DA3">
          <w:rPr>
            <w:noProof/>
            <w:webHidden/>
          </w:rPr>
          <w:fldChar w:fldCharType="begin"/>
        </w:r>
        <w:r w:rsidR="00EA5DA3">
          <w:rPr>
            <w:noProof/>
            <w:webHidden/>
          </w:rPr>
          <w:instrText xml:space="preserve"> PAGEREF _Toc438559672 \h </w:instrText>
        </w:r>
        <w:r w:rsidR="00EA5DA3">
          <w:rPr>
            <w:noProof/>
            <w:webHidden/>
          </w:rPr>
        </w:r>
        <w:r w:rsidR="00EA5DA3">
          <w:rPr>
            <w:noProof/>
            <w:webHidden/>
          </w:rPr>
          <w:fldChar w:fldCharType="separate"/>
        </w:r>
        <w:r w:rsidR="00EA5DA3">
          <w:rPr>
            <w:noProof/>
            <w:webHidden/>
          </w:rPr>
          <w:t>31</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3" w:history="1">
        <w:r w:rsidR="00EA5DA3" w:rsidRPr="00AC4F1C">
          <w:rPr>
            <w:rStyle w:val="af"/>
            <w:noProof/>
          </w:rPr>
          <w:t>(void)presentArticlePostViewControllerWithType</w:t>
        </w:r>
        <w:r w:rsidR="00EA5DA3">
          <w:rPr>
            <w:noProof/>
            <w:webHidden/>
          </w:rPr>
          <w:tab/>
        </w:r>
        <w:r w:rsidR="00EA5DA3">
          <w:rPr>
            <w:noProof/>
            <w:webHidden/>
          </w:rPr>
          <w:fldChar w:fldCharType="begin"/>
        </w:r>
        <w:r w:rsidR="00EA5DA3">
          <w:rPr>
            <w:noProof/>
            <w:webHidden/>
          </w:rPr>
          <w:instrText xml:space="preserve"> PAGEREF _Toc438559673 \h </w:instrText>
        </w:r>
        <w:r w:rsidR="00EA5DA3">
          <w:rPr>
            <w:noProof/>
            <w:webHidden/>
          </w:rPr>
        </w:r>
        <w:r w:rsidR="00EA5DA3">
          <w:rPr>
            <w:noProof/>
            <w:webHidden/>
          </w:rPr>
          <w:fldChar w:fldCharType="separate"/>
        </w:r>
        <w:r w:rsidR="00EA5DA3">
          <w:rPr>
            <w:noProof/>
            <w:webHidden/>
          </w:rPr>
          <w:t>32</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4" w:history="1">
        <w:r w:rsidR="00EA5DA3" w:rsidRPr="00AC4F1C">
          <w:rPr>
            <w:rStyle w:val="af"/>
            <w:noProof/>
          </w:rPr>
          <w:t>(void)presentMainViewController</w:t>
        </w:r>
        <w:r w:rsidR="00EA5DA3">
          <w:rPr>
            <w:noProof/>
            <w:webHidden/>
          </w:rPr>
          <w:tab/>
        </w:r>
        <w:r w:rsidR="00EA5DA3">
          <w:rPr>
            <w:noProof/>
            <w:webHidden/>
          </w:rPr>
          <w:fldChar w:fldCharType="begin"/>
        </w:r>
        <w:r w:rsidR="00EA5DA3">
          <w:rPr>
            <w:noProof/>
            <w:webHidden/>
          </w:rPr>
          <w:instrText xml:space="preserve"> PAGEREF _Toc438559674 \h </w:instrText>
        </w:r>
        <w:r w:rsidR="00EA5DA3">
          <w:rPr>
            <w:noProof/>
            <w:webHidden/>
          </w:rPr>
        </w:r>
        <w:r w:rsidR="00EA5DA3">
          <w:rPr>
            <w:noProof/>
            <w:webHidden/>
          </w:rPr>
          <w:fldChar w:fldCharType="separate"/>
        </w:r>
        <w:r w:rsidR="00EA5DA3">
          <w:rPr>
            <w:noProof/>
            <w:webHidden/>
          </w:rPr>
          <w:t>33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5" w:history="1">
        <w:r w:rsidR="00EA5DA3" w:rsidRPr="00AC4F1C">
          <w:rPr>
            <w:rStyle w:val="af"/>
            <w:noProof/>
          </w:rPr>
          <w:t>(void)presentMainViewControllerWithArticleId</w:t>
        </w:r>
        <w:r w:rsidR="00EA5DA3">
          <w:rPr>
            <w:noProof/>
            <w:webHidden/>
          </w:rPr>
          <w:tab/>
        </w:r>
        <w:r w:rsidR="00EA5DA3">
          <w:rPr>
            <w:noProof/>
            <w:webHidden/>
          </w:rPr>
          <w:fldChar w:fldCharType="begin"/>
        </w:r>
        <w:r w:rsidR="00EA5DA3">
          <w:rPr>
            <w:noProof/>
            <w:webHidden/>
          </w:rPr>
          <w:instrText xml:space="preserve"> PAGEREF _Toc438559675 \h </w:instrText>
        </w:r>
        <w:r w:rsidR="00EA5DA3">
          <w:rPr>
            <w:noProof/>
            <w:webHidden/>
          </w:rPr>
        </w:r>
        <w:r w:rsidR="00EA5DA3">
          <w:rPr>
            <w:noProof/>
            <w:webHidden/>
          </w:rPr>
          <w:fldChar w:fldCharType="separate"/>
        </w:r>
        <w:r w:rsidR="00EA5DA3">
          <w:rPr>
            <w:noProof/>
            <w:webHidden/>
          </w:rPr>
          <w:t>33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6" w:history="1">
        <w:r w:rsidR="00EA5DA3" w:rsidRPr="00AC4F1C">
          <w:rPr>
            <w:rStyle w:val="af"/>
            <w:noProof/>
          </w:rPr>
          <w:t>(void)presentMainViewControllerWithTabIndex</w:t>
        </w:r>
        <w:r w:rsidR="00EA5DA3">
          <w:rPr>
            <w:noProof/>
            <w:webHidden/>
          </w:rPr>
          <w:tab/>
        </w:r>
        <w:r w:rsidR="00EA5DA3">
          <w:rPr>
            <w:noProof/>
            <w:webHidden/>
          </w:rPr>
          <w:fldChar w:fldCharType="begin"/>
        </w:r>
        <w:r w:rsidR="00EA5DA3">
          <w:rPr>
            <w:noProof/>
            <w:webHidden/>
          </w:rPr>
          <w:instrText xml:space="preserve"> PAGEREF _Toc438559676 \h </w:instrText>
        </w:r>
        <w:r w:rsidR="00EA5DA3">
          <w:rPr>
            <w:noProof/>
            <w:webHidden/>
          </w:rPr>
        </w:r>
        <w:r w:rsidR="00EA5DA3">
          <w:rPr>
            <w:noProof/>
            <w:webHidden/>
          </w:rPr>
          <w:fldChar w:fldCharType="separate"/>
        </w:r>
        <w:r w:rsidR="00EA5DA3">
          <w:rPr>
            <w:noProof/>
            <w:webHidden/>
          </w:rPr>
          <w:t>33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7" w:history="1">
        <w:r w:rsidR="00EA5DA3" w:rsidRPr="00AC4F1C">
          <w:rPr>
            <w:rStyle w:val="af"/>
            <w:noProof/>
          </w:rPr>
          <w:t>(void)presentViewController</w:t>
        </w:r>
        <w:r w:rsidR="00EA5DA3">
          <w:rPr>
            <w:noProof/>
            <w:webHidden/>
          </w:rPr>
          <w:tab/>
        </w:r>
        <w:r w:rsidR="00EA5DA3">
          <w:rPr>
            <w:noProof/>
            <w:webHidden/>
          </w:rPr>
          <w:fldChar w:fldCharType="begin"/>
        </w:r>
        <w:r w:rsidR="00EA5DA3">
          <w:rPr>
            <w:noProof/>
            <w:webHidden/>
          </w:rPr>
          <w:instrText xml:space="preserve"> PAGEREF _Toc438559677 \h </w:instrText>
        </w:r>
        <w:r w:rsidR="00EA5DA3">
          <w:rPr>
            <w:noProof/>
            <w:webHidden/>
          </w:rPr>
        </w:r>
        <w:r w:rsidR="00EA5DA3">
          <w:rPr>
            <w:noProof/>
            <w:webHidden/>
          </w:rPr>
          <w:fldChar w:fldCharType="separate"/>
        </w:r>
        <w:r w:rsidR="00EA5DA3">
          <w:rPr>
            <w:noProof/>
            <w:webHidden/>
          </w:rPr>
          <w:t>34</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8" w:history="1">
        <w:r w:rsidR="00EA5DA3" w:rsidRPr="00AC4F1C">
          <w:rPr>
            <w:rStyle w:val="af"/>
            <w:noProof/>
          </w:rPr>
          <w:t>(void)setGameUserId</w:t>
        </w:r>
        <w:r w:rsidR="00EA5DA3">
          <w:rPr>
            <w:noProof/>
            <w:webHidden/>
          </w:rPr>
          <w:tab/>
        </w:r>
        <w:r w:rsidR="00EA5DA3">
          <w:rPr>
            <w:noProof/>
            <w:webHidden/>
          </w:rPr>
          <w:fldChar w:fldCharType="begin"/>
        </w:r>
        <w:r w:rsidR="00EA5DA3">
          <w:rPr>
            <w:noProof/>
            <w:webHidden/>
          </w:rPr>
          <w:instrText xml:space="preserve"> PAGEREF _Toc438559678 \h </w:instrText>
        </w:r>
        <w:r w:rsidR="00EA5DA3">
          <w:rPr>
            <w:noProof/>
            <w:webHidden/>
          </w:rPr>
        </w:r>
        <w:r w:rsidR="00EA5DA3">
          <w:rPr>
            <w:noProof/>
            <w:webHidden/>
          </w:rPr>
          <w:fldChar w:fldCharType="separate"/>
        </w:r>
        <w:r w:rsidR="00EA5DA3">
          <w:rPr>
            <w:noProof/>
            <w:webHidden/>
          </w:rPr>
          <w:t>34</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79" w:history="1">
        <w:r w:rsidR="00EA5DA3" w:rsidRPr="00AC4F1C">
          <w:rPr>
            <w:rStyle w:val="af"/>
            <w:noProof/>
          </w:rPr>
          <w:t>(void)setNaverLoginClientId</w:t>
        </w:r>
        <w:r w:rsidR="00EA5DA3">
          <w:rPr>
            <w:noProof/>
            <w:webHidden/>
          </w:rPr>
          <w:tab/>
        </w:r>
        <w:r w:rsidR="00EA5DA3">
          <w:rPr>
            <w:noProof/>
            <w:webHidden/>
          </w:rPr>
          <w:fldChar w:fldCharType="begin"/>
        </w:r>
        <w:r w:rsidR="00EA5DA3">
          <w:rPr>
            <w:noProof/>
            <w:webHidden/>
          </w:rPr>
          <w:instrText xml:space="preserve"> PAGEREF _Toc438559679 \h </w:instrText>
        </w:r>
        <w:r w:rsidR="00EA5DA3">
          <w:rPr>
            <w:noProof/>
            <w:webHidden/>
          </w:rPr>
        </w:r>
        <w:r w:rsidR="00EA5DA3">
          <w:rPr>
            <w:noProof/>
            <w:webHidden/>
          </w:rPr>
          <w:fldChar w:fldCharType="separate"/>
        </w:r>
        <w:r w:rsidR="00EA5DA3">
          <w:rPr>
            <w:noProof/>
            <w:webHidden/>
          </w:rPr>
          <w:t>35</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0" w:history="1">
        <w:r w:rsidR="00EA5DA3" w:rsidRPr="00AC4F1C">
          <w:rPr>
            <w:rStyle w:val="af"/>
            <w:noProof/>
          </w:rPr>
          <w:t>NCSDKLoginManager</w:t>
        </w:r>
        <w:r w:rsidR="00EA5DA3">
          <w:rPr>
            <w:noProof/>
            <w:webHidden/>
          </w:rPr>
          <w:tab/>
        </w:r>
        <w:r w:rsidR="00EA5DA3">
          <w:rPr>
            <w:noProof/>
            <w:webHidden/>
          </w:rPr>
          <w:fldChar w:fldCharType="begin"/>
        </w:r>
        <w:r w:rsidR="00EA5DA3">
          <w:rPr>
            <w:noProof/>
            <w:webHidden/>
          </w:rPr>
          <w:instrText xml:space="preserve"> PAGEREF _Toc438559680 \h </w:instrText>
        </w:r>
        <w:r w:rsidR="00EA5DA3">
          <w:rPr>
            <w:noProof/>
            <w:webHidden/>
          </w:rPr>
        </w:r>
        <w:r w:rsidR="00EA5DA3">
          <w:rPr>
            <w:noProof/>
            <w:webHidden/>
          </w:rPr>
          <w:fldChar w:fldCharType="separate"/>
        </w:r>
        <w:r w:rsidR="00EA5DA3">
          <w:rPr>
            <w:noProof/>
            <w:webHidden/>
          </w:rPr>
          <w:t>35</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1" w:history="1">
        <w:r w:rsidR="00EA5DA3" w:rsidRPr="00AC4F1C">
          <w:rPr>
            <w:rStyle w:val="af"/>
            <w:noProof/>
          </w:rPr>
          <w:t>@property (nonatomic, weak) UIViewController *rootViewController</w:t>
        </w:r>
        <w:r w:rsidR="00EA5DA3">
          <w:rPr>
            <w:noProof/>
            <w:webHidden/>
          </w:rPr>
          <w:tab/>
        </w:r>
        <w:r w:rsidR="00EA5DA3">
          <w:rPr>
            <w:noProof/>
            <w:webHidden/>
          </w:rPr>
          <w:fldChar w:fldCharType="begin"/>
        </w:r>
        <w:r w:rsidR="00EA5DA3">
          <w:rPr>
            <w:noProof/>
            <w:webHidden/>
          </w:rPr>
          <w:instrText xml:space="preserve"> PAGEREF _Toc438559681 \h </w:instrText>
        </w:r>
        <w:r w:rsidR="00EA5DA3">
          <w:rPr>
            <w:noProof/>
            <w:webHidden/>
          </w:rPr>
        </w:r>
        <w:r w:rsidR="00EA5DA3">
          <w:rPr>
            <w:noProof/>
            <w:webHidden/>
          </w:rPr>
          <w:fldChar w:fldCharType="separate"/>
        </w:r>
        <w:r w:rsidR="00EA5DA3">
          <w:rPr>
            <w:noProof/>
            <w:webHidden/>
          </w:rPr>
          <w:t>36</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2" w:history="1">
        <w:r w:rsidR="00EA5DA3" w:rsidRPr="00AC4F1C">
          <w:rPr>
            <w:rStyle w:val="af"/>
            <w:noProof/>
          </w:rPr>
          <w:t>(NSString *)accessToken</w:t>
        </w:r>
        <w:r w:rsidR="00EA5DA3">
          <w:rPr>
            <w:noProof/>
            <w:webHidden/>
          </w:rPr>
          <w:tab/>
        </w:r>
        <w:r w:rsidR="00EA5DA3">
          <w:rPr>
            <w:noProof/>
            <w:webHidden/>
          </w:rPr>
          <w:fldChar w:fldCharType="begin"/>
        </w:r>
        <w:r w:rsidR="00EA5DA3">
          <w:rPr>
            <w:noProof/>
            <w:webHidden/>
          </w:rPr>
          <w:instrText xml:space="preserve"> PAGEREF _Toc438559682 \h </w:instrText>
        </w:r>
        <w:r w:rsidR="00EA5DA3">
          <w:rPr>
            <w:noProof/>
            <w:webHidden/>
          </w:rPr>
        </w:r>
        <w:r w:rsidR="00EA5DA3">
          <w:rPr>
            <w:noProof/>
            <w:webHidden/>
          </w:rPr>
          <w:fldChar w:fldCharType="separate"/>
        </w:r>
        <w:r w:rsidR="00EA5DA3">
          <w:rPr>
            <w:noProof/>
            <w:webHidden/>
          </w:rPr>
          <w:t>36</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3" w:history="1">
        <w:r w:rsidR="00EA5DA3" w:rsidRPr="00AC4F1C">
          <w:rPr>
            <w:rStyle w:val="af"/>
            <w:noProof/>
          </w:rPr>
          <w:t>(NSString *)accessTokenExpireTime</w:t>
        </w:r>
        <w:r w:rsidR="00EA5DA3">
          <w:rPr>
            <w:noProof/>
            <w:webHidden/>
          </w:rPr>
          <w:tab/>
        </w:r>
        <w:r w:rsidR="00EA5DA3">
          <w:rPr>
            <w:noProof/>
            <w:webHidden/>
          </w:rPr>
          <w:fldChar w:fldCharType="begin"/>
        </w:r>
        <w:r w:rsidR="00EA5DA3">
          <w:rPr>
            <w:noProof/>
            <w:webHidden/>
          </w:rPr>
          <w:instrText xml:space="preserve"> PAGEREF _Toc438559683 \h </w:instrText>
        </w:r>
        <w:r w:rsidR="00EA5DA3">
          <w:rPr>
            <w:noProof/>
            <w:webHidden/>
          </w:rPr>
        </w:r>
        <w:r w:rsidR="00EA5DA3">
          <w:rPr>
            <w:noProof/>
            <w:webHidden/>
          </w:rPr>
          <w:fldChar w:fldCharType="separate"/>
        </w:r>
        <w:r w:rsidR="00EA5DA3">
          <w:rPr>
            <w:noProof/>
            <w:webHidden/>
          </w:rPr>
          <w:t>37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4" w:history="1">
        <w:r w:rsidR="00EA5DA3" w:rsidRPr="00AC4F1C">
          <w:rPr>
            <w:rStyle w:val="af"/>
            <w:noProof/>
          </w:rPr>
          <w:t>(BOOL)finishNaverLoginWithURL</w:t>
        </w:r>
        <w:r w:rsidR="00EA5DA3">
          <w:rPr>
            <w:noProof/>
            <w:webHidden/>
          </w:rPr>
          <w:tab/>
        </w:r>
        <w:r w:rsidR="00EA5DA3">
          <w:rPr>
            <w:noProof/>
            <w:webHidden/>
          </w:rPr>
          <w:fldChar w:fldCharType="begin"/>
        </w:r>
        <w:r w:rsidR="00EA5DA3">
          <w:rPr>
            <w:noProof/>
            <w:webHidden/>
          </w:rPr>
          <w:instrText xml:space="preserve"> PAGEREF _Toc438559684 \h </w:instrText>
        </w:r>
        <w:r w:rsidR="00EA5DA3">
          <w:rPr>
            <w:noProof/>
            <w:webHidden/>
          </w:rPr>
        </w:r>
        <w:r w:rsidR="00EA5DA3">
          <w:rPr>
            <w:noProof/>
            <w:webHidden/>
          </w:rPr>
          <w:fldChar w:fldCharType="separate"/>
        </w:r>
        <w:r w:rsidR="00EA5DA3">
          <w:rPr>
            <w:noProof/>
            <w:webHidden/>
          </w:rPr>
          <w:t>37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5" w:history="1">
        <w:r w:rsidR="00EA5DA3" w:rsidRPr="00AC4F1C">
          <w:rPr>
            <w:rStyle w:val="af"/>
            <w:noProof/>
          </w:rPr>
          <w:t>(NCSDKLoginManager *)getSharedInstance</w:t>
        </w:r>
        <w:r w:rsidR="00EA5DA3">
          <w:rPr>
            <w:noProof/>
            <w:webHidden/>
          </w:rPr>
          <w:tab/>
        </w:r>
        <w:r w:rsidR="00EA5DA3">
          <w:rPr>
            <w:noProof/>
            <w:webHidden/>
          </w:rPr>
          <w:fldChar w:fldCharType="begin"/>
        </w:r>
        <w:r w:rsidR="00EA5DA3">
          <w:rPr>
            <w:noProof/>
            <w:webHidden/>
          </w:rPr>
          <w:instrText xml:space="preserve"> PAGEREF _Toc438559685 \h </w:instrText>
        </w:r>
        <w:r w:rsidR="00EA5DA3">
          <w:rPr>
            <w:noProof/>
            <w:webHidden/>
          </w:rPr>
        </w:r>
        <w:r w:rsidR="00EA5DA3">
          <w:rPr>
            <w:noProof/>
            <w:webHidden/>
          </w:rPr>
          <w:fldChar w:fldCharType="separate"/>
        </w:r>
        <w:r w:rsidR="00EA5DA3">
          <w:rPr>
            <w:noProof/>
            <w:webHidden/>
          </w:rPr>
          <w:t>38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6" w:history="1">
        <w:r w:rsidR="00EA5DA3" w:rsidRPr="00AC4F1C">
          <w:rPr>
            <w:rStyle w:val="af"/>
            <w:noProof/>
          </w:rPr>
          <w:t>(void)isLoginWithFinish</w:t>
        </w:r>
        <w:r w:rsidR="00EA5DA3">
          <w:rPr>
            <w:noProof/>
            <w:webHidden/>
          </w:rPr>
          <w:tab/>
        </w:r>
        <w:r w:rsidR="00EA5DA3">
          <w:rPr>
            <w:noProof/>
            <w:webHidden/>
          </w:rPr>
          <w:fldChar w:fldCharType="begin"/>
        </w:r>
        <w:r w:rsidR="00EA5DA3">
          <w:rPr>
            <w:noProof/>
            <w:webHidden/>
          </w:rPr>
          <w:instrText xml:space="preserve"> PAGEREF _Toc438559686 \h </w:instrText>
        </w:r>
        <w:r w:rsidR="00EA5DA3">
          <w:rPr>
            <w:noProof/>
            <w:webHidden/>
          </w:rPr>
        </w:r>
        <w:r w:rsidR="00EA5DA3">
          <w:rPr>
            <w:noProof/>
            <w:webHidden/>
          </w:rPr>
          <w:fldChar w:fldCharType="separate"/>
        </w:r>
        <w:r w:rsidR="00EA5DA3">
          <w:rPr>
            <w:noProof/>
            <w:webHidden/>
          </w:rPr>
          <w:t>38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7" w:history="1">
        <w:r w:rsidR="00EA5DA3" w:rsidRPr="00AC4F1C">
          <w:rPr>
            <w:rStyle w:val="af"/>
            <w:noProof/>
          </w:rPr>
          <w:t>(BOOL)isValidAccessTokenExpireTimeNow</w:t>
        </w:r>
        <w:r w:rsidR="00EA5DA3">
          <w:rPr>
            <w:noProof/>
            <w:webHidden/>
          </w:rPr>
          <w:tab/>
        </w:r>
        <w:r w:rsidR="00EA5DA3">
          <w:rPr>
            <w:noProof/>
            <w:webHidden/>
          </w:rPr>
          <w:fldChar w:fldCharType="begin"/>
        </w:r>
        <w:r w:rsidR="00EA5DA3">
          <w:rPr>
            <w:noProof/>
            <w:webHidden/>
          </w:rPr>
          <w:instrText xml:space="preserve"> PAGEREF _Toc438559687 \h </w:instrText>
        </w:r>
        <w:r w:rsidR="00EA5DA3">
          <w:rPr>
            <w:noProof/>
            <w:webHidden/>
          </w:rPr>
        </w:r>
        <w:r w:rsidR="00EA5DA3">
          <w:rPr>
            <w:noProof/>
            <w:webHidden/>
          </w:rPr>
          <w:fldChar w:fldCharType="separate"/>
        </w:r>
        <w:r w:rsidR="00EA5DA3">
          <w:rPr>
            <w:noProof/>
            <w:webHidden/>
          </w:rPr>
          <w:t>38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8" w:history="1">
        <w:r w:rsidR="00EA5DA3" w:rsidRPr="00AC4F1C">
          <w:rPr>
            <w:rStyle w:val="af"/>
            <w:noProof/>
          </w:rPr>
          <w:t>(void)loginWithFinish</w:t>
        </w:r>
        <w:r w:rsidR="00EA5DA3">
          <w:rPr>
            <w:noProof/>
            <w:webHidden/>
          </w:rPr>
          <w:tab/>
        </w:r>
        <w:r w:rsidR="00EA5DA3">
          <w:rPr>
            <w:noProof/>
            <w:webHidden/>
          </w:rPr>
          <w:fldChar w:fldCharType="begin"/>
        </w:r>
        <w:r w:rsidR="00EA5DA3">
          <w:rPr>
            <w:noProof/>
            <w:webHidden/>
          </w:rPr>
          <w:instrText xml:space="preserve"> PAGEREF _Toc438559688 \h </w:instrText>
        </w:r>
        <w:r w:rsidR="00EA5DA3">
          <w:rPr>
            <w:noProof/>
            <w:webHidden/>
          </w:rPr>
        </w:r>
        <w:r w:rsidR="00EA5DA3">
          <w:rPr>
            <w:noProof/>
            <w:webHidden/>
          </w:rPr>
          <w:fldChar w:fldCharType="separate"/>
        </w:r>
        <w:r w:rsidR="00EA5DA3">
          <w:rPr>
            <w:noProof/>
            <w:webHidden/>
          </w:rPr>
          <w:t>39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89" w:history="1">
        <w:r w:rsidR="00EA5DA3" w:rsidRPr="00AC4F1C">
          <w:rPr>
            <w:rStyle w:val="af"/>
            <w:noProof/>
          </w:rPr>
          <w:t>(void)logout</w:t>
        </w:r>
        <w:r w:rsidR="00EA5DA3">
          <w:rPr>
            <w:noProof/>
            <w:webHidden/>
          </w:rPr>
          <w:tab/>
        </w:r>
        <w:r w:rsidR="00EA5DA3">
          <w:rPr>
            <w:noProof/>
            <w:webHidden/>
          </w:rPr>
          <w:fldChar w:fldCharType="begin"/>
        </w:r>
        <w:r w:rsidR="00EA5DA3">
          <w:rPr>
            <w:noProof/>
            <w:webHidden/>
          </w:rPr>
          <w:instrText xml:space="preserve"> PAGEREF _Toc438559689 \h </w:instrText>
        </w:r>
        <w:r w:rsidR="00EA5DA3">
          <w:rPr>
            <w:noProof/>
            <w:webHidden/>
          </w:rPr>
        </w:r>
        <w:r w:rsidR="00EA5DA3">
          <w:rPr>
            <w:noProof/>
            <w:webHidden/>
          </w:rPr>
          <w:fldChar w:fldCharType="separate"/>
        </w:r>
        <w:r w:rsidR="00EA5DA3">
          <w:rPr>
            <w:noProof/>
            <w:webHidden/>
          </w:rPr>
          <w:t>39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0" w:history="1">
        <w:r w:rsidR="00EA5DA3" w:rsidRPr="00AC4F1C">
          <w:rPr>
            <w:rStyle w:val="af"/>
            <w:noProof/>
          </w:rPr>
          <w:t>(void)refreshAccessToken</w:t>
        </w:r>
        <w:r w:rsidR="00EA5DA3">
          <w:rPr>
            <w:noProof/>
            <w:webHidden/>
          </w:rPr>
          <w:tab/>
        </w:r>
        <w:r w:rsidR="00EA5DA3">
          <w:rPr>
            <w:noProof/>
            <w:webHidden/>
          </w:rPr>
          <w:fldChar w:fldCharType="begin"/>
        </w:r>
        <w:r w:rsidR="00EA5DA3">
          <w:rPr>
            <w:noProof/>
            <w:webHidden/>
          </w:rPr>
          <w:instrText xml:space="preserve"> PAGEREF _Toc438559690 \h </w:instrText>
        </w:r>
        <w:r w:rsidR="00EA5DA3">
          <w:rPr>
            <w:noProof/>
            <w:webHidden/>
          </w:rPr>
        </w:r>
        <w:r w:rsidR="00EA5DA3">
          <w:rPr>
            <w:noProof/>
            <w:webHidden/>
          </w:rPr>
          <w:fldChar w:fldCharType="separate"/>
        </w:r>
        <w:r w:rsidR="00EA5DA3">
          <w:rPr>
            <w:noProof/>
            <w:webHidden/>
          </w:rPr>
          <w:t>40</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1" w:history="1">
        <w:r w:rsidR="00EA5DA3" w:rsidRPr="00AC4F1C">
          <w:rPr>
            <w:rStyle w:val="af"/>
            <w:noProof/>
          </w:rPr>
          <w:t>(void)refreshAccessTokenWithFinish</w:t>
        </w:r>
        <w:r w:rsidR="00EA5DA3">
          <w:rPr>
            <w:noProof/>
            <w:webHidden/>
          </w:rPr>
          <w:tab/>
        </w:r>
        <w:r w:rsidR="00EA5DA3">
          <w:rPr>
            <w:noProof/>
            <w:webHidden/>
          </w:rPr>
          <w:fldChar w:fldCharType="begin"/>
        </w:r>
        <w:r w:rsidR="00EA5DA3">
          <w:rPr>
            <w:noProof/>
            <w:webHidden/>
          </w:rPr>
          <w:instrText xml:space="preserve"> PAGEREF _Toc438559691 \h </w:instrText>
        </w:r>
        <w:r w:rsidR="00EA5DA3">
          <w:rPr>
            <w:noProof/>
            <w:webHidden/>
          </w:rPr>
        </w:r>
        <w:r w:rsidR="00EA5DA3">
          <w:rPr>
            <w:noProof/>
            <w:webHidden/>
          </w:rPr>
          <w:fldChar w:fldCharType="separate"/>
        </w:r>
        <w:r w:rsidR="00EA5DA3">
          <w:rPr>
            <w:noProof/>
            <w:webHidden/>
          </w:rPr>
          <w:t>40</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2" w:history="1">
        <w:r w:rsidR="00EA5DA3" w:rsidRPr="00AC4F1C">
          <w:rPr>
            <w:rStyle w:val="af"/>
            <w:noProof/>
          </w:rPr>
          <w:t>(void)requestDeleteToken</w:t>
        </w:r>
        <w:r w:rsidR="00EA5DA3">
          <w:rPr>
            <w:noProof/>
            <w:webHidden/>
          </w:rPr>
          <w:tab/>
        </w:r>
        <w:r w:rsidR="00EA5DA3">
          <w:rPr>
            <w:noProof/>
            <w:webHidden/>
          </w:rPr>
          <w:fldChar w:fldCharType="begin"/>
        </w:r>
        <w:r w:rsidR="00EA5DA3">
          <w:rPr>
            <w:noProof/>
            <w:webHidden/>
          </w:rPr>
          <w:instrText xml:space="preserve"> PAGEREF _Toc438559692 \h </w:instrText>
        </w:r>
        <w:r w:rsidR="00EA5DA3">
          <w:rPr>
            <w:noProof/>
            <w:webHidden/>
          </w:rPr>
        </w:r>
        <w:r w:rsidR="00EA5DA3">
          <w:rPr>
            <w:noProof/>
            <w:webHidden/>
          </w:rPr>
          <w:fldChar w:fldCharType="separate"/>
        </w:r>
        <w:r w:rsidR="00EA5DA3">
          <w:rPr>
            <w:noProof/>
            <w:webHidden/>
          </w:rPr>
          <w:t>41</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3" w:history="1">
        <w:r w:rsidR="00EA5DA3" w:rsidRPr="00AC4F1C">
          <w:rPr>
            <w:rStyle w:val="af"/>
            <w:noProof/>
          </w:rPr>
          <w:t>(void)setIsInAppOauthEnable</w:t>
        </w:r>
        <w:r w:rsidR="00EA5DA3">
          <w:rPr>
            <w:noProof/>
            <w:webHidden/>
          </w:rPr>
          <w:tab/>
        </w:r>
        <w:r w:rsidR="00EA5DA3">
          <w:rPr>
            <w:noProof/>
            <w:webHidden/>
          </w:rPr>
          <w:fldChar w:fldCharType="begin"/>
        </w:r>
        <w:r w:rsidR="00EA5DA3">
          <w:rPr>
            <w:noProof/>
            <w:webHidden/>
          </w:rPr>
          <w:instrText xml:space="preserve"> PAGEREF _Toc438559693 \h </w:instrText>
        </w:r>
        <w:r w:rsidR="00EA5DA3">
          <w:rPr>
            <w:noProof/>
            <w:webHidden/>
          </w:rPr>
        </w:r>
        <w:r w:rsidR="00EA5DA3">
          <w:rPr>
            <w:noProof/>
            <w:webHidden/>
          </w:rPr>
          <w:fldChar w:fldCharType="separate"/>
        </w:r>
        <w:r w:rsidR="00EA5DA3">
          <w:rPr>
            <w:noProof/>
            <w:webHidden/>
          </w:rPr>
          <w:t>41</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4" w:history="1">
        <w:r w:rsidR="00EA5DA3" w:rsidRPr="00AC4F1C">
          <w:rPr>
            <w:rStyle w:val="af"/>
            <w:noProof/>
          </w:rPr>
          <w:t>(void)setIsNaverAppOauthEnable</w:t>
        </w:r>
        <w:r w:rsidR="00EA5DA3">
          <w:rPr>
            <w:noProof/>
            <w:webHidden/>
          </w:rPr>
          <w:tab/>
        </w:r>
        <w:r w:rsidR="00EA5DA3">
          <w:rPr>
            <w:noProof/>
            <w:webHidden/>
          </w:rPr>
          <w:fldChar w:fldCharType="begin"/>
        </w:r>
        <w:r w:rsidR="00EA5DA3">
          <w:rPr>
            <w:noProof/>
            <w:webHidden/>
          </w:rPr>
          <w:instrText xml:space="preserve"> PAGEREF _Toc438559694 \h </w:instrText>
        </w:r>
        <w:r w:rsidR="00EA5DA3">
          <w:rPr>
            <w:noProof/>
            <w:webHidden/>
          </w:rPr>
        </w:r>
        <w:r w:rsidR="00EA5DA3">
          <w:rPr>
            <w:noProof/>
            <w:webHidden/>
          </w:rPr>
          <w:fldChar w:fldCharType="separate"/>
        </w:r>
        <w:r w:rsidR="00EA5DA3">
          <w:rPr>
            <w:noProof/>
            <w:webHidden/>
          </w:rPr>
          <w:t>42</w:t>
        </w:r>
        <w:r w:rsidR="00EA5DA3">
          <w:rPr>
            <w:noProof/>
            <w:webHidden/>
          </w:rPr>
          <w:fldChar w:fldCharType="end"/>
        </w:r>
      </w:hyperlink>
    </w:p>
    <w:p w:rsidR="00EA5DA3" w:rsidRDefault="00BA4FAE">
      <w:pPr>
        <w:pStyle w:val="10"/>
        <w:rPr>
          <w:rFonts w:asciiTheme="minorHAnsi" w:eastAsiaTheme="minorEastAsia" w:hAnsiTheme="minorHAnsi" w:cstheme="minorBidi"/>
          <w:b w:val="0"/>
          <w:bCs w:val="0"/>
          <w:sz w:val="21"/>
          <w:szCs w:val="22"/>
          <w:lang w:eastAsia="ja-JP"/>
        </w:rPr>
      </w:pPr>
      <w:hyperlink w:anchor="_Toc438559695" w:history="1">
        <w:r w:rsidR="00EA5DA3" w:rsidRPr="00AC4F1C">
          <w:rPr>
            <w:rStyle w:val="af"/>
          </w:rPr>
          <w:t>Unity</w:t>
        </w:r>
        <w:r w:rsidR="00EA5DA3" w:rsidRPr="00AC4F1C">
          <w:rPr>
            <w:rStyle w:val="af"/>
            <w:rFonts w:hint="eastAsia"/>
          </w:rPr>
          <w:t>向け</w:t>
        </w:r>
        <w:r w:rsidR="00EA5DA3">
          <w:rPr>
            <w:webHidden/>
          </w:rPr>
          <w:tab/>
        </w:r>
        <w:r w:rsidR="00EA5DA3">
          <w:rPr>
            <w:webHidden/>
          </w:rPr>
          <w:fldChar w:fldCharType="begin"/>
        </w:r>
        <w:r w:rsidR="00EA5DA3">
          <w:rPr>
            <w:webHidden/>
          </w:rPr>
          <w:instrText xml:space="preserve"> PAGEREF _Toc438559695 \h </w:instrText>
        </w:r>
        <w:r w:rsidR="00EA5DA3">
          <w:rPr>
            <w:webHidden/>
          </w:rPr>
        </w:r>
        <w:r w:rsidR="00EA5DA3">
          <w:rPr>
            <w:webHidden/>
          </w:rPr>
          <w:fldChar w:fldCharType="separate"/>
        </w:r>
        <w:r w:rsidR="00EA5DA3">
          <w:rPr>
            <w:webHidden/>
          </w:rPr>
          <w:t>43</w:t>
        </w:r>
        <w:r w:rsidR="00EA5DA3">
          <w:rPr>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696" w:history="1">
        <w:r w:rsidR="00EA5DA3" w:rsidRPr="00AC4F1C">
          <w:rPr>
            <w:rStyle w:val="af"/>
            <w:rFonts w:hint="eastAsia"/>
          </w:rPr>
          <w:t>開発環境</w:t>
        </w:r>
        <w:r w:rsidR="00EA5DA3">
          <w:rPr>
            <w:webHidden/>
          </w:rPr>
          <w:tab/>
        </w:r>
        <w:r w:rsidR="00EA5DA3">
          <w:rPr>
            <w:webHidden/>
          </w:rPr>
          <w:fldChar w:fldCharType="begin"/>
        </w:r>
        <w:r w:rsidR="00EA5DA3">
          <w:rPr>
            <w:webHidden/>
          </w:rPr>
          <w:instrText xml:space="preserve"> PAGEREF _Toc438559696 \h </w:instrText>
        </w:r>
        <w:r w:rsidR="00EA5DA3">
          <w:rPr>
            <w:webHidden/>
          </w:rPr>
        </w:r>
        <w:r w:rsidR="00EA5DA3">
          <w:rPr>
            <w:webHidden/>
          </w:rPr>
          <w:fldChar w:fldCharType="separate"/>
        </w:r>
        <w:r w:rsidR="00EA5DA3">
          <w:rPr>
            <w:webHidden/>
          </w:rPr>
          <w:t>43</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7" w:history="1">
        <w:r w:rsidR="00EA5DA3" w:rsidRPr="00AC4F1C">
          <w:rPr>
            <w:rStyle w:val="af"/>
            <w:rFonts w:hint="eastAsia"/>
            <w:noProof/>
            <w:lang w:eastAsia="ja-JP"/>
          </w:rPr>
          <w:t>ソフトウェア要件</w:t>
        </w:r>
        <w:r w:rsidR="00EA5DA3">
          <w:rPr>
            <w:noProof/>
            <w:webHidden/>
          </w:rPr>
          <w:tab/>
        </w:r>
        <w:r w:rsidR="00EA5DA3">
          <w:rPr>
            <w:noProof/>
            <w:webHidden/>
          </w:rPr>
          <w:fldChar w:fldCharType="begin"/>
        </w:r>
        <w:r w:rsidR="00EA5DA3">
          <w:rPr>
            <w:noProof/>
            <w:webHidden/>
          </w:rPr>
          <w:instrText xml:space="preserve"> PAGEREF _Toc438559697 \h </w:instrText>
        </w:r>
        <w:r w:rsidR="00EA5DA3">
          <w:rPr>
            <w:noProof/>
            <w:webHidden/>
          </w:rPr>
        </w:r>
        <w:r w:rsidR="00EA5DA3">
          <w:rPr>
            <w:noProof/>
            <w:webHidden/>
          </w:rPr>
          <w:fldChar w:fldCharType="separate"/>
        </w:r>
        <w:r w:rsidR="00EA5DA3">
          <w:rPr>
            <w:noProof/>
            <w:webHidden/>
          </w:rPr>
          <w:t>43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8" w:history="1">
        <w:r w:rsidR="00EA5DA3" w:rsidRPr="00AC4F1C">
          <w:rPr>
            <w:rStyle w:val="af"/>
            <w:rFonts w:hint="eastAsia"/>
            <w:noProof/>
            <w:lang w:eastAsia="ja-JP"/>
          </w:rPr>
          <w:t>ライブラリ</w:t>
        </w:r>
        <w:r w:rsidR="00EA5DA3" w:rsidRPr="00AC4F1C">
          <w:rPr>
            <w:rStyle w:val="af"/>
            <w:rFonts w:hint="eastAsia"/>
            <w:noProof/>
          </w:rPr>
          <w:t>の構成</w:t>
        </w:r>
        <w:r w:rsidR="00EA5DA3">
          <w:rPr>
            <w:noProof/>
            <w:webHidden/>
          </w:rPr>
          <w:tab/>
        </w:r>
        <w:r w:rsidR="00EA5DA3">
          <w:rPr>
            <w:noProof/>
            <w:webHidden/>
          </w:rPr>
          <w:fldChar w:fldCharType="begin"/>
        </w:r>
        <w:r w:rsidR="00EA5DA3">
          <w:rPr>
            <w:noProof/>
            <w:webHidden/>
          </w:rPr>
          <w:instrText xml:space="preserve"> PAGEREF _Toc438559698 \h </w:instrText>
        </w:r>
        <w:r w:rsidR="00EA5DA3">
          <w:rPr>
            <w:noProof/>
            <w:webHidden/>
          </w:rPr>
        </w:r>
        <w:r w:rsidR="00EA5DA3">
          <w:rPr>
            <w:noProof/>
            <w:webHidden/>
          </w:rPr>
          <w:fldChar w:fldCharType="separate"/>
        </w:r>
        <w:r w:rsidR="00EA5DA3">
          <w:rPr>
            <w:noProof/>
            <w:webHidden/>
          </w:rPr>
          <w:t>43</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699" w:history="1">
        <w:r w:rsidR="00EA5DA3" w:rsidRPr="00AC4F1C">
          <w:rPr>
            <w:rStyle w:val="af"/>
            <w:rFonts w:hint="eastAsia"/>
            <w:noProof/>
            <w:lang w:eastAsia="ja-JP"/>
          </w:rPr>
          <w:t>開発環境セットアップ</w:t>
        </w:r>
        <w:r w:rsidR="00EA5DA3">
          <w:rPr>
            <w:noProof/>
            <w:webHidden/>
          </w:rPr>
          <w:tab/>
        </w:r>
        <w:r w:rsidR="00EA5DA3">
          <w:rPr>
            <w:noProof/>
            <w:webHidden/>
          </w:rPr>
          <w:fldChar w:fldCharType="begin"/>
        </w:r>
        <w:r w:rsidR="00EA5DA3">
          <w:rPr>
            <w:noProof/>
            <w:webHidden/>
          </w:rPr>
          <w:instrText xml:space="preserve"> PAGEREF _Toc438559699 \h </w:instrText>
        </w:r>
        <w:r w:rsidR="00EA5DA3">
          <w:rPr>
            <w:noProof/>
            <w:webHidden/>
          </w:rPr>
        </w:r>
        <w:r w:rsidR="00EA5DA3">
          <w:rPr>
            <w:noProof/>
            <w:webHidden/>
          </w:rPr>
          <w:fldChar w:fldCharType="separate"/>
        </w:r>
        <w:r w:rsidR="00EA5DA3">
          <w:rPr>
            <w:noProof/>
            <w:webHidden/>
          </w:rPr>
          <w:t>43</w:t>
        </w:r>
        <w:r w:rsidR="00EA5DA3">
          <w:rPr>
            <w:noProof/>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700" w:history="1">
        <w:r w:rsidR="00EA5DA3" w:rsidRPr="00AC4F1C">
          <w:rPr>
            <w:rStyle w:val="af"/>
          </w:rPr>
          <w:t>NAVER Cafe SDK</w:t>
        </w:r>
        <w:r w:rsidR="00EA5DA3" w:rsidRPr="00AC4F1C">
          <w:rPr>
            <w:rStyle w:val="af"/>
            <w:rFonts w:hint="eastAsia"/>
          </w:rPr>
          <w:t>の</w:t>
        </w:r>
        <w:r w:rsidR="00EA5DA3" w:rsidRPr="00AC4F1C">
          <w:rPr>
            <w:rStyle w:val="af"/>
            <w:rFonts w:hint="eastAsia"/>
            <w:lang w:eastAsia="ja-JP"/>
          </w:rPr>
          <w:t>組み込み手順</w:t>
        </w:r>
        <w:r w:rsidR="00EA5DA3">
          <w:rPr>
            <w:webHidden/>
          </w:rPr>
          <w:tab/>
        </w:r>
        <w:r w:rsidR="00EA5DA3">
          <w:rPr>
            <w:webHidden/>
          </w:rPr>
          <w:fldChar w:fldCharType="begin"/>
        </w:r>
        <w:r w:rsidR="00EA5DA3">
          <w:rPr>
            <w:webHidden/>
          </w:rPr>
          <w:instrText xml:space="preserve"> PAGEREF _Toc438559700 \h </w:instrText>
        </w:r>
        <w:r w:rsidR="00EA5DA3">
          <w:rPr>
            <w:webHidden/>
          </w:rPr>
        </w:r>
        <w:r w:rsidR="00EA5DA3">
          <w:rPr>
            <w:webHidden/>
          </w:rPr>
          <w:fldChar w:fldCharType="separate"/>
        </w:r>
        <w:r w:rsidR="00EA5DA3">
          <w:rPr>
            <w:webHidden/>
          </w:rPr>
          <w:t>47</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1" w:history="1">
        <w:r w:rsidR="00EA5DA3" w:rsidRPr="00AC4F1C">
          <w:rPr>
            <w:rStyle w:val="af"/>
            <w:rFonts w:hint="eastAsia"/>
            <w:noProof/>
            <w:lang w:eastAsia="ja-JP"/>
          </w:rPr>
          <w:t>実行</w:t>
        </w:r>
        <w:r w:rsidR="00EA5DA3">
          <w:rPr>
            <w:noProof/>
            <w:webHidden/>
          </w:rPr>
          <w:tab/>
        </w:r>
        <w:r w:rsidR="00EA5DA3">
          <w:rPr>
            <w:noProof/>
            <w:webHidden/>
          </w:rPr>
          <w:fldChar w:fldCharType="begin"/>
        </w:r>
        <w:r w:rsidR="00EA5DA3">
          <w:rPr>
            <w:noProof/>
            <w:webHidden/>
          </w:rPr>
          <w:instrText xml:space="preserve"> PAGEREF _Toc438559701 \h </w:instrText>
        </w:r>
        <w:r w:rsidR="00EA5DA3">
          <w:rPr>
            <w:noProof/>
            <w:webHidden/>
          </w:rPr>
        </w:r>
        <w:r w:rsidR="00EA5DA3">
          <w:rPr>
            <w:noProof/>
            <w:webHidden/>
          </w:rPr>
          <w:fldChar w:fldCharType="separate"/>
        </w:r>
        <w:r w:rsidR="00EA5DA3">
          <w:rPr>
            <w:noProof/>
            <w:webHidden/>
          </w:rPr>
          <w:t>47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2" w:history="1">
        <w:r w:rsidR="00EA5DA3" w:rsidRPr="00AC4F1C">
          <w:rPr>
            <w:rStyle w:val="af"/>
            <w:rFonts w:hint="eastAsia"/>
            <w:noProof/>
            <w:lang w:eastAsia="ja-JP"/>
          </w:rPr>
          <w:t>ユーザーのゲーム</w:t>
        </w:r>
        <w:r w:rsidR="00EA5DA3" w:rsidRPr="00AC4F1C">
          <w:rPr>
            <w:rStyle w:val="af"/>
            <w:noProof/>
            <w:lang w:eastAsia="ja-JP"/>
          </w:rPr>
          <w:t>ID</w:t>
        </w:r>
        <w:r w:rsidR="00EA5DA3" w:rsidRPr="00AC4F1C">
          <w:rPr>
            <w:rStyle w:val="af"/>
            <w:rFonts w:hint="eastAsia"/>
            <w:noProof/>
            <w:lang w:eastAsia="ja-JP"/>
          </w:rPr>
          <w:t>と</w:t>
        </w:r>
        <w:r w:rsidR="00EA5DA3" w:rsidRPr="00AC4F1C">
          <w:rPr>
            <w:rStyle w:val="af"/>
            <w:noProof/>
            <w:lang w:eastAsia="ja-JP"/>
          </w:rPr>
          <w:t>NAVER ID</w:t>
        </w:r>
        <w:r w:rsidR="00EA5DA3" w:rsidRPr="00AC4F1C">
          <w:rPr>
            <w:rStyle w:val="af"/>
            <w:rFonts w:hint="eastAsia"/>
            <w:noProof/>
            <w:lang w:eastAsia="ja-JP"/>
          </w:rPr>
          <w:t>とのマッピング</w:t>
        </w:r>
        <w:r w:rsidR="00EA5DA3">
          <w:rPr>
            <w:noProof/>
            <w:webHidden/>
          </w:rPr>
          <w:tab/>
        </w:r>
        <w:r w:rsidR="00EA5DA3">
          <w:rPr>
            <w:noProof/>
            <w:webHidden/>
          </w:rPr>
          <w:fldChar w:fldCharType="begin"/>
        </w:r>
        <w:r w:rsidR="00EA5DA3">
          <w:rPr>
            <w:noProof/>
            <w:webHidden/>
          </w:rPr>
          <w:instrText xml:space="preserve"> PAGEREF _Toc438559702 \h </w:instrText>
        </w:r>
        <w:r w:rsidR="00EA5DA3">
          <w:rPr>
            <w:noProof/>
            <w:webHidden/>
          </w:rPr>
        </w:r>
        <w:r w:rsidR="00EA5DA3">
          <w:rPr>
            <w:noProof/>
            <w:webHidden/>
          </w:rPr>
          <w:fldChar w:fldCharType="separate"/>
        </w:r>
        <w:r w:rsidR="00EA5DA3">
          <w:rPr>
            <w:noProof/>
            <w:webHidden/>
          </w:rPr>
          <w:t>47</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3" w:history="1">
        <w:r w:rsidR="00EA5DA3" w:rsidRPr="00AC4F1C">
          <w:rPr>
            <w:rStyle w:val="af"/>
            <w:noProof/>
          </w:rPr>
          <w:t>AFNetworking</w:t>
        </w:r>
        <w:r w:rsidR="00EA5DA3" w:rsidRPr="00AC4F1C">
          <w:rPr>
            <w:rStyle w:val="af"/>
            <w:rFonts w:hint="eastAsia"/>
            <w:noProof/>
            <w:lang w:eastAsia="ja-JP"/>
          </w:rPr>
          <w:t>の交替</w:t>
        </w:r>
        <w:r w:rsidR="00EA5DA3">
          <w:rPr>
            <w:noProof/>
            <w:webHidden/>
          </w:rPr>
          <w:tab/>
        </w:r>
        <w:r w:rsidR="00EA5DA3">
          <w:rPr>
            <w:noProof/>
            <w:webHidden/>
          </w:rPr>
          <w:fldChar w:fldCharType="begin"/>
        </w:r>
        <w:r w:rsidR="00EA5DA3">
          <w:rPr>
            <w:noProof/>
            <w:webHidden/>
          </w:rPr>
          <w:instrText xml:space="preserve"> PAGEREF _Toc438559703 \h </w:instrText>
        </w:r>
        <w:r w:rsidR="00EA5DA3">
          <w:rPr>
            <w:noProof/>
            <w:webHidden/>
          </w:rPr>
        </w:r>
        <w:r w:rsidR="00EA5DA3">
          <w:rPr>
            <w:noProof/>
            <w:webHidden/>
          </w:rPr>
          <w:fldChar w:fldCharType="separate"/>
        </w:r>
        <w:r w:rsidR="00EA5DA3">
          <w:rPr>
            <w:noProof/>
            <w:webHidden/>
          </w:rPr>
          <w:t>48</w:t>
        </w:r>
        <w:r w:rsidR="00EA5DA3">
          <w:rPr>
            <w:noProof/>
            <w:webHidden/>
          </w:rPr>
          <w:fldChar w:fldCharType="end"/>
        </w:r>
      </w:hyperlink>
    </w:p>
    <w:p w:rsidR="00EA5DA3" w:rsidRDefault="00BA4FAE">
      <w:pPr>
        <w:pStyle w:val="22"/>
        <w:rPr>
          <w:rFonts w:asciiTheme="minorHAnsi" w:eastAsiaTheme="minorEastAsia" w:hAnsiTheme="minorHAnsi" w:cstheme="minorBidi"/>
          <w:b w:val="0"/>
          <w:kern w:val="2"/>
          <w:sz w:val="21"/>
          <w:szCs w:val="22"/>
          <w:lang w:eastAsia="ja-JP"/>
        </w:rPr>
      </w:pPr>
      <w:hyperlink w:anchor="_Toc438559704" w:history="1">
        <w:r w:rsidR="00EA5DA3" w:rsidRPr="00AC4F1C">
          <w:rPr>
            <w:rStyle w:val="af"/>
          </w:rPr>
          <w:t>API</w:t>
        </w:r>
        <w:r w:rsidR="00EA5DA3" w:rsidRPr="00AC4F1C">
          <w:rPr>
            <w:rStyle w:val="af"/>
            <w:rFonts w:hint="eastAsia"/>
          </w:rPr>
          <w:t>リファレンス</w:t>
        </w:r>
        <w:r w:rsidR="00EA5DA3">
          <w:rPr>
            <w:webHidden/>
          </w:rPr>
          <w:tab/>
        </w:r>
        <w:r w:rsidR="00EA5DA3">
          <w:rPr>
            <w:webHidden/>
          </w:rPr>
          <w:fldChar w:fldCharType="begin"/>
        </w:r>
        <w:r w:rsidR="00EA5DA3">
          <w:rPr>
            <w:webHidden/>
          </w:rPr>
          <w:instrText xml:space="preserve"> PAGEREF _Toc438559704 \h </w:instrText>
        </w:r>
        <w:r w:rsidR="00EA5DA3">
          <w:rPr>
            <w:webHidden/>
          </w:rPr>
        </w:r>
        <w:r w:rsidR="00EA5DA3">
          <w:rPr>
            <w:webHidden/>
          </w:rPr>
          <w:fldChar w:fldCharType="separate"/>
        </w:r>
        <w:r w:rsidR="00EA5DA3">
          <w:rPr>
            <w:webHidden/>
          </w:rPr>
          <w:t>48</w:t>
        </w:r>
        <w:r w:rsidR="00EA5DA3">
          <w:rPr>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5" w:history="1">
        <w:r w:rsidR="00EA5DA3" w:rsidRPr="00AC4F1C">
          <w:rPr>
            <w:rStyle w:val="af"/>
            <w:noProof/>
          </w:rPr>
          <w:t>GLinkUnity</w:t>
        </w:r>
        <w:r w:rsidR="00EA5DA3">
          <w:rPr>
            <w:noProof/>
            <w:webHidden/>
          </w:rPr>
          <w:tab/>
        </w:r>
        <w:r w:rsidR="00EA5DA3">
          <w:rPr>
            <w:noProof/>
            <w:webHidden/>
          </w:rPr>
          <w:fldChar w:fldCharType="begin"/>
        </w:r>
        <w:r w:rsidR="00EA5DA3">
          <w:rPr>
            <w:noProof/>
            <w:webHidden/>
          </w:rPr>
          <w:instrText xml:space="preserve"> PAGEREF _Toc438559705 \h </w:instrText>
        </w:r>
        <w:r w:rsidR="00EA5DA3">
          <w:rPr>
            <w:noProof/>
            <w:webHidden/>
          </w:rPr>
        </w:r>
        <w:r w:rsidR="00EA5DA3">
          <w:rPr>
            <w:noProof/>
            <w:webHidden/>
          </w:rPr>
          <w:fldChar w:fldCharType="separate"/>
        </w:r>
        <w:r w:rsidR="00EA5DA3">
          <w:rPr>
            <w:noProof/>
            <w:webHidden/>
          </w:rPr>
          <w:t>48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6" w:history="1">
        <w:r w:rsidR="00EA5DA3" w:rsidRPr="00AC4F1C">
          <w:rPr>
            <w:rStyle w:val="af"/>
            <w:noProof/>
          </w:rPr>
          <w:t>executeArticlePost()</w:t>
        </w:r>
        <w:r w:rsidR="00EA5DA3">
          <w:rPr>
            <w:noProof/>
            <w:webHidden/>
          </w:rPr>
          <w:tab/>
        </w:r>
        <w:r w:rsidR="00EA5DA3">
          <w:rPr>
            <w:noProof/>
            <w:webHidden/>
          </w:rPr>
          <w:fldChar w:fldCharType="begin"/>
        </w:r>
        <w:r w:rsidR="00EA5DA3">
          <w:rPr>
            <w:noProof/>
            <w:webHidden/>
          </w:rPr>
          <w:instrText xml:space="preserve"> PAGEREF _Toc438559706 \h </w:instrText>
        </w:r>
        <w:r w:rsidR="00EA5DA3">
          <w:rPr>
            <w:noProof/>
            <w:webHidden/>
          </w:rPr>
        </w:r>
        <w:r w:rsidR="00EA5DA3">
          <w:rPr>
            <w:noProof/>
            <w:webHidden/>
          </w:rPr>
          <w:fldChar w:fldCharType="separate"/>
        </w:r>
        <w:r w:rsidR="00EA5DA3">
          <w:rPr>
            <w:noProof/>
            <w:webHidden/>
          </w:rPr>
          <w:t>48</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7" w:history="1">
        <w:r w:rsidR="00EA5DA3" w:rsidRPr="00AC4F1C">
          <w:rPr>
            <w:rStyle w:val="af"/>
            <w:noProof/>
          </w:rPr>
          <w:t>executeArticlePostWithImage()</w:t>
        </w:r>
        <w:r w:rsidR="00EA5DA3">
          <w:rPr>
            <w:noProof/>
            <w:webHidden/>
          </w:rPr>
          <w:tab/>
        </w:r>
        <w:r w:rsidR="00EA5DA3">
          <w:rPr>
            <w:noProof/>
            <w:webHidden/>
          </w:rPr>
          <w:fldChar w:fldCharType="begin"/>
        </w:r>
        <w:r w:rsidR="00EA5DA3">
          <w:rPr>
            <w:noProof/>
            <w:webHidden/>
          </w:rPr>
          <w:instrText xml:space="preserve"> PAGEREF _Toc438559707 \h </w:instrText>
        </w:r>
        <w:r w:rsidR="00EA5DA3">
          <w:rPr>
            <w:noProof/>
            <w:webHidden/>
          </w:rPr>
        </w:r>
        <w:r w:rsidR="00EA5DA3">
          <w:rPr>
            <w:noProof/>
            <w:webHidden/>
          </w:rPr>
          <w:fldChar w:fldCharType="separate"/>
        </w:r>
        <w:r w:rsidR="00EA5DA3">
          <w:rPr>
            <w:noProof/>
            <w:webHidden/>
          </w:rPr>
          <w:t>49</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8" w:history="1">
        <w:r w:rsidR="00EA5DA3" w:rsidRPr="00AC4F1C">
          <w:rPr>
            <w:rStyle w:val="af"/>
            <w:noProof/>
          </w:rPr>
          <w:t>executeArticlePostWithVideo()</w:t>
        </w:r>
        <w:r w:rsidR="00EA5DA3">
          <w:rPr>
            <w:noProof/>
            <w:webHidden/>
          </w:rPr>
          <w:tab/>
        </w:r>
        <w:r w:rsidR="00EA5DA3">
          <w:rPr>
            <w:noProof/>
            <w:webHidden/>
          </w:rPr>
          <w:fldChar w:fldCharType="begin"/>
        </w:r>
        <w:r w:rsidR="00EA5DA3">
          <w:rPr>
            <w:noProof/>
            <w:webHidden/>
          </w:rPr>
          <w:instrText xml:space="preserve"> PAGEREF _Toc438559708 \h </w:instrText>
        </w:r>
        <w:r w:rsidR="00EA5DA3">
          <w:rPr>
            <w:noProof/>
            <w:webHidden/>
          </w:rPr>
        </w:r>
        <w:r w:rsidR="00EA5DA3">
          <w:rPr>
            <w:noProof/>
            <w:webHidden/>
          </w:rPr>
          <w:fldChar w:fldCharType="separate"/>
        </w:r>
        <w:r w:rsidR="00EA5DA3">
          <w:rPr>
            <w:noProof/>
            <w:webHidden/>
          </w:rPr>
          <w:t>50</w:t>
        </w:r>
        <w:r w:rsidR="00EA5DA3">
          <w:rPr>
            <w:noProof/>
            <w:webHidden/>
          </w:rPr>
          <w:fldChar w:fldCharType="end"/>
        </w:r>
      </w:hyperlink>
    </w:p>
    <w:p w:rsidR="00EA5DA3" w:rsidRDefault="00BA4FAE">
      <w:pPr>
        <w:pStyle w:val="32"/>
        <w:rPr>
          <w:rFonts w:asciiTheme="minorHAnsi" w:eastAsiaTheme="minorEastAsia" w:hAnsiTheme="minorHAnsi" w:cstheme="minorBidi"/>
          <w:noProof/>
          <w:sz w:val="21"/>
          <w:szCs w:val="22"/>
          <w:lang w:eastAsia="ja-JP"/>
        </w:rPr>
      </w:pPr>
      <w:hyperlink w:anchor="_Toc438559709" w:history="1">
        <w:r w:rsidR="00EA5DA3" w:rsidRPr="00AC4F1C">
          <w:rPr>
            <w:rStyle w:val="af"/>
            <w:noProof/>
          </w:rPr>
          <w:t>executeMain()</w:t>
        </w:r>
        <w:r w:rsidR="00EA5DA3">
          <w:rPr>
            <w:noProof/>
            <w:webHidden/>
          </w:rPr>
          <w:tab/>
        </w:r>
        <w:r w:rsidR="00EA5DA3">
          <w:rPr>
            <w:noProof/>
            <w:webHidden/>
          </w:rPr>
          <w:fldChar w:fldCharType="begin"/>
        </w:r>
        <w:r w:rsidR="00EA5DA3">
          <w:rPr>
            <w:noProof/>
            <w:webHidden/>
          </w:rPr>
          <w:instrText xml:space="preserve"> PAGEREF _Toc438559709 \h </w:instrText>
        </w:r>
        <w:r w:rsidR="00EA5DA3">
          <w:rPr>
            <w:noProof/>
            <w:webHidden/>
          </w:rPr>
        </w:r>
        <w:r w:rsidR="00EA5DA3">
          <w:rPr>
            <w:noProof/>
            <w:webHidden/>
          </w:rPr>
          <w:fldChar w:fldCharType="separate"/>
        </w:r>
        <w:r w:rsidR="00EA5DA3">
          <w:rPr>
            <w:noProof/>
            <w:webHidden/>
          </w:rPr>
          <w:t>50</w:t>
        </w:r>
        <w:r w:rsidR="00EA5DA3">
          <w:rPr>
            <w:noProof/>
            <w:webHidden/>
          </w:rPr>
          <w:fldChar w:fldCharType="end"/>
        </w:r>
      </w:hyperlink>
    </w:p>
    <w:p w:rsidR="00D03E90" w:rsidRPr="000B6A24" w:rsidRDefault="00DE38CD" w:rsidP="00EA5DA3">
      <w:pPr>
        <w:pStyle w:val="10"/>
      </w:pPr>
      <w:r w:rsidRPr="000B6A24">
        <w:fldChar w:fldCharType="end"/>
      </w:r>
      <w:r w:rsidR="00D03E90" w:rsidRPr="000B6A24">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4"/>
      </w:tblGrid>
      <w:tr w:rsidR="00D03E90" w:rsidRPr="002452AD" w:rsidTr="0012197A">
        <w:trPr>
          <w:trHeight w:val="3118"/>
        </w:trPr>
        <w:tc>
          <w:tcPr>
            <w:tcW w:w="10466" w:type="dxa"/>
          </w:tcPr>
          <w:p w:rsidR="00D03E90" w:rsidRPr="00541C97" w:rsidRDefault="00AB7495" w:rsidP="00EA5DA3">
            <w:pPr>
              <w:pStyle w:val="nCvrTitled2"/>
            </w:pPr>
            <w:r w:rsidRPr="00541C97">
              <w:rPr>
                <w:rFonts w:hint="eastAsia"/>
              </w:rPr>
              <w:lastRenderedPageBreak/>
              <w:t>図表一覧</w:t>
            </w:r>
          </w:p>
          <w:p w:rsidR="00D03E90" w:rsidRPr="00453FED" w:rsidRDefault="00D03E90" w:rsidP="00EA5DA3">
            <w:pPr>
              <w:wordWrap/>
              <w:autoSpaceDE/>
              <w:autoSpaceDN/>
              <w:rPr>
                <w:rFonts w:ascii="Meiryo UI" w:eastAsia="Meiryo UI" w:hAnsi="Meiryo UI" w:cs="Meiryo UI"/>
              </w:rPr>
            </w:pPr>
          </w:p>
        </w:tc>
      </w:tr>
    </w:tbl>
    <w:p w:rsidR="00655FCC" w:rsidRPr="000B6A24" w:rsidRDefault="00AB7495" w:rsidP="00EA5DA3">
      <w:pPr>
        <w:pStyle w:val="nCvrTocTitle"/>
      </w:pPr>
      <w:r w:rsidRPr="000B6A24">
        <w:rPr>
          <w:rFonts w:hint="eastAsia"/>
        </w:rPr>
        <w:t>表一覧</w:t>
      </w:r>
    </w:p>
    <w:p w:rsidR="00EA5DA3" w:rsidRDefault="00AB7495">
      <w:pPr>
        <w:pStyle w:val="afc"/>
        <w:rPr>
          <w:rFonts w:asciiTheme="minorHAnsi" w:eastAsiaTheme="minorEastAsia" w:hAnsiTheme="minorHAnsi" w:cstheme="minorBidi"/>
          <w:iCs w:val="0"/>
          <w:sz w:val="21"/>
          <w:szCs w:val="22"/>
          <w:lang w:eastAsia="ja-JP"/>
        </w:rPr>
      </w:pPr>
      <w:r w:rsidRPr="000B6A24">
        <w:rPr>
          <w:smallCaps/>
        </w:rPr>
        <w:fldChar w:fldCharType="begin"/>
      </w:r>
      <w:r w:rsidRPr="000B6A24">
        <w:rPr>
          <w:smallCaps/>
        </w:rPr>
        <w:instrText xml:space="preserve"> TOC \h \z \c "表" </w:instrText>
      </w:r>
      <w:r w:rsidRPr="000B6A24">
        <w:rPr>
          <w:smallCaps/>
        </w:rPr>
        <w:fldChar w:fldCharType="separate"/>
      </w:r>
      <w:hyperlink w:anchor="_Toc438559710" w:history="1">
        <w:r w:rsidR="00EA5DA3" w:rsidRPr="00CD0B84">
          <w:rPr>
            <w:rStyle w:val="af"/>
            <w:rFonts w:hint="eastAsia"/>
            <w:lang w:eastAsia="ja-JP"/>
          </w:rPr>
          <w:t>表</w:t>
        </w:r>
        <w:r w:rsidR="00EA5DA3" w:rsidRPr="00CD0B84">
          <w:rPr>
            <w:rStyle w:val="af"/>
            <w:lang w:eastAsia="ja-JP"/>
          </w:rPr>
          <w:t xml:space="preserve"> 1 Android</w:t>
        </w:r>
        <w:r w:rsidR="00EA5DA3" w:rsidRPr="00CD0B84">
          <w:rPr>
            <w:rStyle w:val="af"/>
            <w:rFonts w:hint="eastAsia"/>
            <w:lang w:eastAsia="ja-JP"/>
          </w:rPr>
          <w:t>向け</w:t>
        </w:r>
        <w:r w:rsidR="00EA5DA3" w:rsidRPr="00CD0B84">
          <w:rPr>
            <w:rStyle w:val="af"/>
            <w:lang w:eastAsia="ja-JP"/>
          </w:rPr>
          <w:t>NAVER Cafe</w:t>
        </w:r>
        <w:r w:rsidR="00EA5DA3" w:rsidRPr="00CD0B84">
          <w:rPr>
            <w:rStyle w:val="af"/>
          </w:rPr>
          <w:t xml:space="preserve"> SDK</w:t>
        </w:r>
        <w:r w:rsidR="00EA5DA3" w:rsidRPr="00CD0B84">
          <w:rPr>
            <w:rStyle w:val="af"/>
            <w:rFonts w:hint="eastAsia"/>
            <w:lang w:eastAsia="ja-JP"/>
          </w:rPr>
          <w:t>ライブラリ</w:t>
        </w:r>
        <w:r w:rsidR="00EA5DA3">
          <w:rPr>
            <w:webHidden/>
          </w:rPr>
          <w:tab/>
        </w:r>
        <w:r w:rsidR="00EA5DA3">
          <w:rPr>
            <w:webHidden/>
          </w:rPr>
          <w:fldChar w:fldCharType="begin"/>
        </w:r>
        <w:r w:rsidR="00EA5DA3">
          <w:rPr>
            <w:webHidden/>
          </w:rPr>
          <w:instrText xml:space="preserve"> PAGEREF _Toc438559710 \h </w:instrText>
        </w:r>
        <w:r w:rsidR="00EA5DA3">
          <w:rPr>
            <w:webHidden/>
          </w:rPr>
        </w:r>
        <w:r w:rsidR="00EA5DA3">
          <w:rPr>
            <w:webHidden/>
          </w:rPr>
          <w:fldChar w:fldCharType="separate"/>
        </w:r>
        <w:r w:rsidR="00EA5DA3">
          <w:rPr>
            <w:webHidden/>
          </w:rPr>
          <w:t>11</w:t>
        </w:r>
        <w:r w:rsidR="00EA5DA3">
          <w:rPr>
            <w:webHidden/>
          </w:rPr>
          <w:fldChar w:fldCharType="end"/>
        </w:r>
      </w:hyperlink>
    </w:p>
    <w:p w:rsidR="00EA5DA3" w:rsidRDefault="00BA4FAE">
      <w:pPr>
        <w:pStyle w:val="afc"/>
        <w:rPr>
          <w:rFonts w:asciiTheme="minorHAnsi" w:eastAsiaTheme="minorEastAsia" w:hAnsiTheme="minorHAnsi" w:cstheme="minorBidi"/>
          <w:iCs w:val="0"/>
          <w:sz w:val="21"/>
          <w:szCs w:val="22"/>
          <w:lang w:eastAsia="ja-JP"/>
        </w:rPr>
      </w:pPr>
      <w:hyperlink w:anchor="_Toc438559711" w:history="1">
        <w:r w:rsidR="00EA5DA3" w:rsidRPr="00CD0B84">
          <w:rPr>
            <w:rStyle w:val="af"/>
            <w:rFonts w:hint="eastAsia"/>
            <w:lang w:eastAsia="ja-JP"/>
          </w:rPr>
          <w:t>表</w:t>
        </w:r>
        <w:r w:rsidR="00EA5DA3" w:rsidRPr="00CD0B84">
          <w:rPr>
            <w:rStyle w:val="af"/>
            <w:lang w:eastAsia="ja-JP"/>
          </w:rPr>
          <w:t xml:space="preserve"> 2 iOS</w:t>
        </w:r>
        <w:r w:rsidR="00EA5DA3" w:rsidRPr="00CD0B84">
          <w:rPr>
            <w:rStyle w:val="af"/>
            <w:rFonts w:hint="eastAsia"/>
            <w:lang w:eastAsia="ja-JP"/>
          </w:rPr>
          <w:t>向け</w:t>
        </w:r>
        <w:r w:rsidR="00EA5DA3" w:rsidRPr="00CD0B84">
          <w:rPr>
            <w:rStyle w:val="af"/>
            <w:lang w:eastAsia="ja-JP"/>
          </w:rPr>
          <w:t>NAVER Cafe SDK</w:t>
        </w:r>
        <w:r w:rsidR="00EA5DA3" w:rsidRPr="00CD0B84">
          <w:rPr>
            <w:rStyle w:val="af"/>
            <w:rFonts w:hint="eastAsia"/>
            <w:lang w:eastAsia="ja-JP"/>
          </w:rPr>
          <w:t>ライブラリ</w:t>
        </w:r>
        <w:r w:rsidR="00EA5DA3">
          <w:rPr>
            <w:webHidden/>
          </w:rPr>
          <w:tab/>
        </w:r>
        <w:r w:rsidR="00EA5DA3">
          <w:rPr>
            <w:webHidden/>
          </w:rPr>
          <w:fldChar w:fldCharType="begin"/>
        </w:r>
        <w:r w:rsidR="00EA5DA3">
          <w:rPr>
            <w:webHidden/>
          </w:rPr>
          <w:instrText xml:space="preserve"> PAGEREF _Toc438559711 \h </w:instrText>
        </w:r>
        <w:r w:rsidR="00EA5DA3">
          <w:rPr>
            <w:webHidden/>
          </w:rPr>
        </w:r>
        <w:r w:rsidR="00EA5DA3">
          <w:rPr>
            <w:webHidden/>
          </w:rPr>
          <w:fldChar w:fldCharType="separate"/>
        </w:r>
        <w:r w:rsidR="00EA5DA3">
          <w:rPr>
            <w:webHidden/>
          </w:rPr>
          <w:t>23</w:t>
        </w:r>
        <w:r w:rsidR="00EA5DA3">
          <w:rPr>
            <w:webHidden/>
          </w:rPr>
          <w:fldChar w:fldCharType="end"/>
        </w:r>
      </w:hyperlink>
    </w:p>
    <w:p w:rsidR="00AB7495" w:rsidRPr="000B6A24" w:rsidRDefault="00AB7495" w:rsidP="00EA5DA3">
      <w:pPr>
        <w:pStyle w:val="afc"/>
        <w:wordWrap/>
        <w:autoSpaceDE/>
        <w:autoSpaceDN/>
      </w:pPr>
      <w:r w:rsidRPr="000B6A24">
        <w:rPr>
          <w:smallCaps/>
        </w:rPr>
        <w:fldChar w:fldCharType="end"/>
      </w:r>
    </w:p>
    <w:p w:rsidR="00655FCC" w:rsidRPr="000B6A24" w:rsidRDefault="00AB7495" w:rsidP="00EA5DA3">
      <w:pPr>
        <w:pStyle w:val="nCvrTocTitle"/>
      </w:pPr>
      <w:r w:rsidRPr="000B6A24">
        <w:rPr>
          <w:rFonts w:hint="eastAsia"/>
        </w:rPr>
        <w:t>図一覧</w:t>
      </w:r>
    </w:p>
    <w:p w:rsidR="00EA5DA3" w:rsidRDefault="00AB7495">
      <w:pPr>
        <w:pStyle w:val="afc"/>
        <w:rPr>
          <w:rFonts w:asciiTheme="minorHAnsi" w:eastAsiaTheme="minorEastAsia" w:hAnsiTheme="minorHAnsi" w:cstheme="minorBidi"/>
          <w:iCs w:val="0"/>
          <w:sz w:val="21"/>
          <w:szCs w:val="22"/>
          <w:lang w:eastAsia="ja-JP"/>
        </w:rPr>
      </w:pPr>
      <w:r w:rsidRPr="000B6A24">
        <w:rPr>
          <w:lang w:eastAsia="ja-JP"/>
        </w:rPr>
        <w:fldChar w:fldCharType="begin"/>
      </w:r>
      <w:r w:rsidRPr="000B6A24">
        <w:rPr>
          <w:lang w:eastAsia="ja-JP"/>
        </w:rPr>
        <w:instrText xml:space="preserve"> </w:instrText>
      </w:r>
      <w:r w:rsidRPr="000B6A24">
        <w:rPr>
          <w:rFonts w:hint="eastAsia"/>
          <w:lang w:eastAsia="ja-JP"/>
        </w:rPr>
        <w:instrText>TOC \h \z \c "図"</w:instrText>
      </w:r>
      <w:r w:rsidRPr="000B6A24">
        <w:rPr>
          <w:lang w:eastAsia="ja-JP"/>
        </w:rPr>
        <w:instrText xml:space="preserve"> </w:instrText>
      </w:r>
      <w:r w:rsidRPr="000B6A24">
        <w:rPr>
          <w:lang w:eastAsia="ja-JP"/>
        </w:rPr>
        <w:fldChar w:fldCharType="separate"/>
      </w:r>
      <w:hyperlink w:anchor="_Toc438559712" w:history="1">
        <w:r w:rsidR="00EA5DA3" w:rsidRPr="002F1678">
          <w:rPr>
            <w:rStyle w:val="af"/>
            <w:rFonts w:hint="eastAsia"/>
          </w:rPr>
          <w:t>図</w:t>
        </w:r>
        <w:r w:rsidR="00EA5DA3" w:rsidRPr="002F1678">
          <w:rPr>
            <w:rStyle w:val="af"/>
          </w:rPr>
          <w:t xml:space="preserve"> 1 NAVER Cafe SDK</w:t>
        </w:r>
        <w:r w:rsidR="00EA5DA3">
          <w:rPr>
            <w:webHidden/>
          </w:rPr>
          <w:tab/>
        </w:r>
        <w:r w:rsidR="00EA5DA3">
          <w:rPr>
            <w:webHidden/>
          </w:rPr>
          <w:fldChar w:fldCharType="begin"/>
        </w:r>
        <w:r w:rsidR="00EA5DA3">
          <w:rPr>
            <w:webHidden/>
          </w:rPr>
          <w:instrText xml:space="preserve"> PAGEREF _Toc438559712 \h </w:instrText>
        </w:r>
        <w:r w:rsidR="00EA5DA3">
          <w:rPr>
            <w:webHidden/>
          </w:rPr>
        </w:r>
        <w:r w:rsidR="00EA5DA3">
          <w:rPr>
            <w:webHidden/>
          </w:rPr>
          <w:fldChar w:fldCharType="separate"/>
        </w:r>
        <w:r w:rsidR="00EA5DA3">
          <w:rPr>
            <w:webHidden/>
          </w:rPr>
          <w:t>9</w:t>
        </w:r>
        <w:r w:rsidR="00EA5DA3">
          <w:rPr>
            <w:webHidden/>
          </w:rPr>
          <w:fldChar w:fldCharType="end"/>
        </w:r>
      </w:hyperlink>
    </w:p>
    <w:p w:rsidR="004B5C02" w:rsidRPr="000B6A24" w:rsidRDefault="00AB7495" w:rsidP="00EA5DA3">
      <w:pPr>
        <w:pStyle w:val="nNormal"/>
        <w:autoSpaceDE/>
        <w:autoSpaceDN/>
      </w:pPr>
      <w:r w:rsidRPr="000B6A24">
        <w:rPr>
          <w:lang w:eastAsia="ja-JP"/>
        </w:rPr>
        <w:fldChar w:fldCharType="end"/>
      </w:r>
    </w:p>
    <w:p w:rsidR="00F710D0" w:rsidRPr="000B6A24" w:rsidRDefault="00F710D0" w:rsidP="00EA5DA3">
      <w:pPr>
        <w:pStyle w:val="nNormal"/>
      </w:pPr>
    </w:p>
    <w:p w:rsidR="000B6A24" w:rsidRDefault="000B6A24" w:rsidP="00EA5DA3">
      <w:pPr>
        <w:pStyle w:val="nCvrTocTitle"/>
        <w:sectPr w:rsidR="000B6A24" w:rsidSect="007763A5">
          <w:footerReference w:type="first" r:id="rId15"/>
          <w:pgSz w:w="11906" w:h="16838" w:code="9"/>
          <w:pgMar w:top="851" w:right="1276" w:bottom="1361" w:left="1276" w:header="1134" w:footer="680" w:gutter="0"/>
          <w:pgBorders>
            <w:bottom w:val="single" w:sz="2" w:space="0" w:color="616467"/>
          </w:pgBorders>
          <w:cols w:space="425"/>
          <w:titlePg/>
          <w:docGrid w:linePitch="360"/>
        </w:sectPr>
      </w:pPr>
    </w:p>
    <w:p w:rsidR="00FC19A4" w:rsidRPr="00293BC7" w:rsidRDefault="00293BC7" w:rsidP="00EA5DA3">
      <w:pPr>
        <w:pStyle w:val="1"/>
        <w:divId w:val="1612978309"/>
      </w:pPr>
      <w:bookmarkStart w:id="1" w:name="_Toc438559620"/>
      <w:r w:rsidRPr="00293BC7">
        <w:rPr>
          <w:rFonts w:hint="eastAsia"/>
        </w:rPr>
        <w:lastRenderedPageBreak/>
        <w:t>SDK概要</w:t>
      </w:r>
      <w:bookmarkEnd w:id="1"/>
    </w:p>
    <w:p w:rsidR="00846018" w:rsidRPr="00E63E04" w:rsidRDefault="00D95CEB" w:rsidP="00EA5DA3">
      <w:pPr>
        <w:pStyle w:val="21"/>
        <w:divId w:val="1612978309"/>
      </w:pPr>
      <w:bookmarkStart w:id="2" w:name="_Toc438559621"/>
      <w:r>
        <w:t>NAVER Cafe</w:t>
      </w:r>
      <w:r w:rsidR="008F2C78" w:rsidRPr="00E63E04">
        <w:t xml:space="preserve"> SDK</w:t>
      </w:r>
      <w:r w:rsidR="00311F25" w:rsidRPr="000B6A24">
        <w:rPr>
          <w:rFonts w:hint="eastAsia"/>
        </w:rPr>
        <w:t>とは？</w:t>
      </w:r>
      <w:bookmarkEnd w:id="2"/>
    </w:p>
    <w:p w:rsidR="00FC117A" w:rsidRPr="00453FED" w:rsidRDefault="00D95CEB" w:rsidP="00EA5DA3">
      <w:pPr>
        <w:pStyle w:val="nNormal"/>
        <w:autoSpaceDE/>
        <w:autoSpaceDN/>
        <w:divId w:val="1612978309"/>
        <w:rPr>
          <w:lang w:eastAsia="ja-JP"/>
        </w:rPr>
      </w:pPr>
      <w:r>
        <w:rPr>
          <w:rFonts w:hint="eastAsia"/>
          <w:lang w:eastAsia="ja-JP"/>
        </w:rPr>
        <w:t>NAVER Cafe</w:t>
      </w:r>
      <w:r w:rsidR="00083213" w:rsidRPr="00453FED">
        <w:rPr>
          <w:rFonts w:hint="eastAsia"/>
          <w:lang w:eastAsia="ja-JP"/>
        </w:rPr>
        <w:t xml:space="preserve"> </w:t>
      </w:r>
      <w:r w:rsidR="00FC117A" w:rsidRPr="00453FED">
        <w:rPr>
          <w:rFonts w:hint="eastAsia"/>
          <w:lang w:eastAsia="ja-JP"/>
        </w:rPr>
        <w:t>SDK</w:t>
      </w:r>
      <w:r w:rsidR="008F2C78" w:rsidRPr="00453FED">
        <w:rPr>
          <w:rFonts w:hint="eastAsia"/>
          <w:lang w:eastAsia="ja-JP"/>
        </w:rPr>
        <w:t>は</w:t>
      </w:r>
      <w:r w:rsidR="008F2C78" w:rsidRPr="006468F7">
        <w:rPr>
          <w:rFonts w:hint="eastAsia"/>
          <w:lang w:eastAsia="ja-JP"/>
        </w:rPr>
        <w:t>ゲームエンジン</w:t>
      </w:r>
      <w:r w:rsidR="00453FED" w:rsidRPr="006468F7">
        <w:rPr>
          <w:rFonts w:hint="eastAsia"/>
          <w:lang w:eastAsia="ja-JP"/>
        </w:rPr>
        <w:t>に関係なく</w:t>
      </w:r>
      <w:r w:rsidR="008F2C78" w:rsidRPr="00453FED">
        <w:rPr>
          <w:rFonts w:hint="eastAsia"/>
          <w:lang w:eastAsia="ja-JP"/>
        </w:rPr>
        <w:t>モバイルゲームに</w:t>
      </w:r>
      <w:r>
        <w:rPr>
          <w:rFonts w:hint="eastAsia"/>
          <w:lang w:eastAsia="ja-JP"/>
        </w:rPr>
        <w:t>NAVER Cafe</w:t>
      </w:r>
      <w:r w:rsidR="008F2C78" w:rsidRPr="00453FED">
        <w:rPr>
          <w:rFonts w:hint="eastAsia"/>
          <w:lang w:eastAsia="ja-JP"/>
        </w:rPr>
        <w:t>を</w:t>
      </w:r>
      <w:r w:rsidR="00DD1152" w:rsidRPr="00453FED">
        <w:rPr>
          <w:rFonts w:hint="eastAsia"/>
          <w:lang w:eastAsia="ja-JP"/>
        </w:rPr>
        <w:t>簡単に</w:t>
      </w:r>
      <w:r w:rsidR="006468F7">
        <w:rPr>
          <w:rFonts w:hint="eastAsia"/>
          <w:lang w:eastAsia="ja-JP"/>
        </w:rPr>
        <w:t>組み込める</w:t>
      </w:r>
      <w:r w:rsidR="008F2C78" w:rsidRPr="00453FED">
        <w:rPr>
          <w:rFonts w:hint="eastAsia"/>
          <w:lang w:eastAsia="ja-JP"/>
        </w:rPr>
        <w:t>ライブラリです。</w:t>
      </w:r>
      <w:r>
        <w:rPr>
          <w:rFonts w:hint="eastAsia"/>
          <w:lang w:eastAsia="ja-JP"/>
        </w:rPr>
        <w:t>NAVER Cafe</w:t>
      </w:r>
      <w:r w:rsidR="00083213" w:rsidRPr="00453FED">
        <w:rPr>
          <w:rFonts w:hint="eastAsia"/>
          <w:lang w:eastAsia="ja-JP"/>
        </w:rPr>
        <w:t xml:space="preserve"> </w:t>
      </w:r>
      <w:r w:rsidR="00617E9A" w:rsidRPr="00453FED">
        <w:rPr>
          <w:rFonts w:hint="eastAsia"/>
          <w:lang w:eastAsia="ja-JP"/>
        </w:rPr>
        <w:t>SDK</w:t>
      </w:r>
      <w:r w:rsidR="008F2C78" w:rsidRPr="00453FED">
        <w:rPr>
          <w:rFonts w:hint="eastAsia"/>
          <w:lang w:eastAsia="ja-JP"/>
        </w:rPr>
        <w:t>を</w:t>
      </w:r>
      <w:r w:rsidR="006468F7">
        <w:rPr>
          <w:rFonts w:hint="eastAsia"/>
          <w:lang w:eastAsia="ja-JP"/>
        </w:rPr>
        <w:t>組み込む</w:t>
      </w:r>
      <w:r w:rsidR="00926782">
        <w:rPr>
          <w:rFonts w:hint="eastAsia"/>
          <w:lang w:eastAsia="ja-JP"/>
        </w:rPr>
        <w:t>ことで</w:t>
      </w:r>
      <w:r w:rsidR="008F2C78" w:rsidRPr="00453FED">
        <w:rPr>
          <w:rFonts w:hint="eastAsia"/>
          <w:lang w:eastAsia="ja-JP"/>
        </w:rPr>
        <w:t>ゲームユーザーはゲームを続けたままゲームコミュニティ</w:t>
      </w:r>
      <w:r w:rsidR="00617E9A" w:rsidRPr="00453FED">
        <w:rPr>
          <w:rFonts w:hint="eastAsia"/>
          <w:lang w:eastAsia="ja-JP"/>
        </w:rPr>
        <w:t>(</w:t>
      </w:r>
      <w:r>
        <w:rPr>
          <w:rFonts w:hint="eastAsia"/>
          <w:lang w:eastAsia="ja-JP"/>
        </w:rPr>
        <w:t>NAVER Cafe</w:t>
      </w:r>
      <w:r w:rsidR="00617E9A" w:rsidRPr="00453FED">
        <w:rPr>
          <w:rFonts w:hint="eastAsia"/>
          <w:lang w:eastAsia="ja-JP"/>
        </w:rPr>
        <w:t>)</w:t>
      </w:r>
      <w:r w:rsidR="008F2C78" w:rsidRPr="00453FED">
        <w:rPr>
          <w:rFonts w:hint="eastAsia"/>
          <w:lang w:eastAsia="ja-JP"/>
        </w:rPr>
        <w:t>との交流が可能になります。</w:t>
      </w:r>
    </w:p>
    <w:p w:rsidR="004B0673" w:rsidRPr="00453FED" w:rsidRDefault="0023336B" w:rsidP="00EA5DA3">
      <w:pPr>
        <w:pStyle w:val="nNormal"/>
        <w:keepNext/>
        <w:autoSpaceDE/>
        <w:autoSpaceDN/>
        <w:divId w:val="1612978309"/>
      </w:pPr>
      <w:r w:rsidRPr="00453FED">
        <w:rPr>
          <w:noProof/>
          <w:lang w:eastAsia="ja-JP"/>
        </w:rPr>
        <w:drawing>
          <wp:inline distT="0" distB="0" distL="0" distR="0" wp14:anchorId="1AD98833" wp14:editId="264ADEA7">
            <wp:extent cx="5475600" cy="1782000"/>
            <wp:effectExtent l="0" t="0" r="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5600" cy="1782000"/>
                    </a:xfrm>
                    <a:prstGeom prst="rect">
                      <a:avLst/>
                    </a:prstGeom>
                  </pic:spPr>
                </pic:pic>
              </a:graphicData>
            </a:graphic>
          </wp:inline>
        </w:drawing>
      </w:r>
    </w:p>
    <w:p w:rsidR="00E41176" w:rsidRPr="00453FED" w:rsidRDefault="004B0673" w:rsidP="00EA5DA3">
      <w:pPr>
        <w:pStyle w:val="af9"/>
        <w:autoSpaceDE/>
        <w:autoSpaceDN/>
        <w:divId w:val="1612978309"/>
        <w:rPr>
          <w:rFonts w:cs="Meiryo UI"/>
        </w:rPr>
      </w:pPr>
      <w:bookmarkStart w:id="3" w:name="_Toc438559712"/>
      <w:r w:rsidRPr="00453FED">
        <w:rPr>
          <w:rFonts w:cs="Meiryo UI" w:hint="eastAsia"/>
        </w:rPr>
        <w:t>図</w:t>
      </w:r>
      <w:r w:rsidRPr="00453FED">
        <w:rPr>
          <w:rFonts w:cs="Meiryo UI"/>
        </w:rPr>
        <w:t xml:space="preserve"> </w:t>
      </w:r>
      <w:r w:rsidRPr="00453FED">
        <w:rPr>
          <w:rFonts w:cs="Meiryo UI"/>
        </w:rPr>
        <w:fldChar w:fldCharType="begin"/>
      </w:r>
      <w:r w:rsidRPr="00453FED">
        <w:rPr>
          <w:rFonts w:cs="Meiryo UI"/>
        </w:rPr>
        <w:instrText xml:space="preserve"> SEQ 図 \* ARABIC </w:instrText>
      </w:r>
      <w:r w:rsidRPr="00453FED">
        <w:rPr>
          <w:rFonts w:cs="Meiryo UI"/>
        </w:rPr>
        <w:fldChar w:fldCharType="separate"/>
      </w:r>
      <w:r w:rsidR="00EA5DA3">
        <w:rPr>
          <w:rFonts w:cs="Meiryo UI"/>
          <w:noProof/>
        </w:rPr>
        <w:t>1</w:t>
      </w:r>
      <w:r w:rsidRPr="00453FED">
        <w:rPr>
          <w:rFonts w:cs="Meiryo UI"/>
        </w:rPr>
        <w:fldChar w:fldCharType="end"/>
      </w:r>
      <w:r w:rsidRPr="00453FED">
        <w:rPr>
          <w:rFonts w:cs="Meiryo UI" w:hint="eastAsia"/>
        </w:rPr>
        <w:t xml:space="preserve"> </w:t>
      </w:r>
      <w:r w:rsidR="00D95CEB">
        <w:rPr>
          <w:rFonts w:cs="Meiryo UI" w:hint="eastAsia"/>
        </w:rPr>
        <w:t>NAVER Cafe</w:t>
      </w:r>
      <w:r w:rsidRPr="00453FED">
        <w:rPr>
          <w:rFonts w:cs="Meiryo UI" w:hint="eastAsia"/>
        </w:rPr>
        <w:t xml:space="preserve"> SDK</w:t>
      </w:r>
      <w:bookmarkEnd w:id="3"/>
    </w:p>
    <w:p w:rsidR="00846018" w:rsidRPr="00E63E04" w:rsidRDefault="00D95CEB" w:rsidP="00EA5DA3">
      <w:pPr>
        <w:pStyle w:val="21"/>
        <w:divId w:val="1612978309"/>
      </w:pPr>
      <w:bookmarkStart w:id="4" w:name="_Toc438559622"/>
      <w:r>
        <w:rPr>
          <w:rFonts w:hint="eastAsia"/>
        </w:rPr>
        <w:t>NAVER Cafe</w:t>
      </w:r>
      <w:r w:rsidR="00083213" w:rsidRPr="00E63E04">
        <w:rPr>
          <w:rFonts w:hint="eastAsia"/>
        </w:rPr>
        <w:t xml:space="preserve"> </w:t>
      </w:r>
      <w:r w:rsidR="00846018" w:rsidRPr="00E63E04">
        <w:t>SDK</w:t>
      </w:r>
      <w:r w:rsidR="008F2C78" w:rsidRPr="000B6A24">
        <w:rPr>
          <w:rFonts w:hint="eastAsia"/>
        </w:rPr>
        <w:t>の機能</w:t>
      </w:r>
      <w:r w:rsidR="00DD1152" w:rsidRPr="000B6A24">
        <w:rPr>
          <w:rFonts w:hint="eastAsia"/>
        </w:rPr>
        <w:t>と</w:t>
      </w:r>
      <w:r w:rsidR="008F2C78" w:rsidRPr="000B6A24">
        <w:rPr>
          <w:rFonts w:hint="eastAsia"/>
        </w:rPr>
        <w:t>特徴</w:t>
      </w:r>
      <w:bookmarkEnd w:id="4"/>
    </w:p>
    <w:p w:rsidR="00C61E24" w:rsidRPr="00453FED" w:rsidRDefault="00EA5DA3" w:rsidP="00EA5DA3">
      <w:pPr>
        <w:pStyle w:val="31"/>
        <w:divId w:val="1612978309"/>
      </w:pPr>
      <w:bookmarkStart w:id="5" w:name="_Toc438559623"/>
      <w:r>
        <w:rPr>
          <w:rFonts w:hint="eastAsia"/>
          <w:lang w:eastAsia="ja-JP"/>
        </w:rPr>
        <w:t>主要</w:t>
      </w:r>
      <w:r w:rsidRPr="00453FED">
        <w:rPr>
          <w:rFonts w:hint="eastAsia"/>
          <w:lang w:eastAsia="ja-JP"/>
        </w:rPr>
        <w:t>機能</w:t>
      </w:r>
      <w:bookmarkEnd w:id="5"/>
    </w:p>
    <w:p w:rsidR="00C61E24" w:rsidRPr="00453FED" w:rsidRDefault="00D95CEB" w:rsidP="00EA5DA3">
      <w:pPr>
        <w:pStyle w:val="nNormal"/>
        <w:autoSpaceDE/>
        <w:autoSpaceDN/>
        <w:divId w:val="1612978309"/>
        <w:rPr>
          <w:lang w:eastAsia="ja-JP"/>
        </w:rPr>
      </w:pPr>
      <w:r>
        <w:rPr>
          <w:rFonts w:hint="eastAsia"/>
          <w:lang w:eastAsia="ja-JP"/>
        </w:rPr>
        <w:t>NAVER Cafe</w:t>
      </w:r>
      <w:r w:rsidR="00083213" w:rsidRPr="00453FED">
        <w:rPr>
          <w:rFonts w:hint="eastAsia"/>
          <w:lang w:eastAsia="ja-JP"/>
        </w:rPr>
        <w:t xml:space="preserve"> </w:t>
      </w:r>
      <w:r w:rsidR="00C61E24" w:rsidRPr="00453FED">
        <w:rPr>
          <w:rFonts w:hint="eastAsia"/>
          <w:lang w:eastAsia="ja-JP"/>
        </w:rPr>
        <w:t>SDK</w:t>
      </w:r>
      <w:r w:rsidR="008F2C78" w:rsidRPr="00453FED">
        <w:rPr>
          <w:rFonts w:hint="eastAsia"/>
          <w:lang w:eastAsia="ja-JP"/>
        </w:rPr>
        <w:t>の主</w:t>
      </w:r>
      <w:r w:rsidR="00DD1152" w:rsidRPr="00453FED">
        <w:rPr>
          <w:rFonts w:hint="eastAsia"/>
          <w:lang w:eastAsia="ja-JP"/>
        </w:rPr>
        <w:t>な</w:t>
      </w:r>
      <w:r w:rsidR="008F2C78" w:rsidRPr="00453FED">
        <w:rPr>
          <w:rFonts w:hint="eastAsia"/>
          <w:lang w:eastAsia="ja-JP"/>
        </w:rPr>
        <w:t>機能は</w:t>
      </w:r>
      <w:r w:rsidR="00DD1152" w:rsidRPr="00453FED">
        <w:rPr>
          <w:rFonts w:hint="eastAsia"/>
          <w:lang w:eastAsia="ja-JP"/>
        </w:rPr>
        <w:t>下記</w:t>
      </w:r>
      <w:r w:rsidR="008F2C78" w:rsidRPr="00453FED">
        <w:rPr>
          <w:rFonts w:hint="eastAsia"/>
          <w:lang w:eastAsia="ja-JP"/>
        </w:rPr>
        <w:t>のとおりです。</w:t>
      </w:r>
    </w:p>
    <w:p w:rsidR="00D642E2" w:rsidRPr="006468F7" w:rsidRDefault="00D642E2" w:rsidP="00EA5DA3">
      <w:pPr>
        <w:pStyle w:val="nListBuld1"/>
        <w:autoSpaceDE/>
        <w:autoSpaceDN/>
        <w:divId w:val="1612978309"/>
      </w:pPr>
      <w:r w:rsidRPr="006468F7">
        <w:rPr>
          <w:rFonts w:hint="eastAsia"/>
        </w:rPr>
        <w:t>iOS</w:t>
      </w:r>
      <w:r w:rsidR="001C399D">
        <w:rPr>
          <w:rFonts w:hint="eastAsia"/>
          <w:lang w:eastAsia="ja-JP"/>
        </w:rPr>
        <w:t>、</w:t>
      </w:r>
      <w:r w:rsidRPr="006468F7">
        <w:rPr>
          <w:rFonts w:hint="eastAsia"/>
        </w:rPr>
        <w:t>Android</w:t>
      </w:r>
      <w:r w:rsidR="00DD1152" w:rsidRPr="006468F7">
        <w:rPr>
          <w:rFonts w:hint="eastAsia"/>
        </w:rPr>
        <w:t>に</w:t>
      </w:r>
      <w:r w:rsidR="008F2C78" w:rsidRPr="006468F7">
        <w:rPr>
          <w:rFonts w:hint="eastAsia"/>
        </w:rPr>
        <w:t>対応</w:t>
      </w:r>
    </w:p>
    <w:p w:rsidR="00F22C8A" w:rsidRPr="006468F7" w:rsidRDefault="00F22C8A" w:rsidP="00EA5DA3">
      <w:pPr>
        <w:pStyle w:val="nListBuld1"/>
        <w:autoSpaceDE/>
        <w:autoSpaceDN/>
        <w:divId w:val="1612978309"/>
        <w:rPr>
          <w:lang w:eastAsia="ja-JP"/>
        </w:rPr>
      </w:pPr>
      <w:r w:rsidRPr="006468F7">
        <w:rPr>
          <w:rFonts w:hint="eastAsia"/>
          <w:lang w:eastAsia="ja-JP"/>
        </w:rPr>
        <w:t>Unity</w:t>
      </w:r>
      <w:r w:rsidR="00083213" w:rsidRPr="006468F7">
        <w:rPr>
          <w:rFonts w:hint="eastAsia"/>
          <w:lang w:eastAsia="ja-JP"/>
        </w:rPr>
        <w:t xml:space="preserve"> </w:t>
      </w:r>
      <w:r w:rsidRPr="006468F7">
        <w:rPr>
          <w:rFonts w:hint="eastAsia"/>
          <w:lang w:eastAsia="ja-JP"/>
        </w:rPr>
        <w:t>4</w:t>
      </w:r>
      <w:r w:rsidR="008F2C78" w:rsidRPr="006468F7">
        <w:rPr>
          <w:rFonts w:hint="eastAsia"/>
          <w:lang w:eastAsia="ja-JP"/>
        </w:rPr>
        <w:t>以上と</w:t>
      </w:r>
      <w:r w:rsidRPr="006468F7">
        <w:rPr>
          <w:rFonts w:hint="eastAsia"/>
          <w:lang w:eastAsia="ja-JP"/>
        </w:rPr>
        <w:t>Cocos2d-x</w:t>
      </w:r>
      <w:r w:rsidR="00083213" w:rsidRPr="006468F7">
        <w:rPr>
          <w:rFonts w:hint="eastAsia"/>
          <w:lang w:eastAsia="ja-JP"/>
        </w:rPr>
        <w:t xml:space="preserve"> </w:t>
      </w:r>
      <w:r w:rsidRPr="006468F7">
        <w:rPr>
          <w:rFonts w:hint="eastAsia"/>
          <w:lang w:eastAsia="ja-JP"/>
        </w:rPr>
        <w:t>2.1</w:t>
      </w:r>
      <w:r w:rsidR="008F2C78" w:rsidRPr="006468F7">
        <w:rPr>
          <w:rFonts w:hint="eastAsia"/>
          <w:lang w:eastAsia="ja-JP"/>
        </w:rPr>
        <w:t>以上のゲームエンジンに対応</w:t>
      </w:r>
    </w:p>
    <w:p w:rsidR="00F22C8A" w:rsidRPr="006468F7" w:rsidRDefault="008F2C78" w:rsidP="00EA5DA3">
      <w:pPr>
        <w:pStyle w:val="nListBuld1"/>
        <w:autoSpaceDE/>
        <w:autoSpaceDN/>
        <w:divId w:val="1612978309"/>
        <w:rPr>
          <w:lang w:eastAsia="ja-JP"/>
        </w:rPr>
      </w:pPr>
      <w:r w:rsidRPr="006468F7">
        <w:rPr>
          <w:rFonts w:hint="eastAsia"/>
          <w:lang w:eastAsia="ja-JP"/>
        </w:rPr>
        <w:t>Cafe機能を</w:t>
      </w:r>
      <w:r w:rsidR="001C399D">
        <w:rPr>
          <w:rFonts w:hint="eastAsia"/>
          <w:lang w:eastAsia="ja-JP"/>
        </w:rPr>
        <w:t>利用</w:t>
      </w:r>
      <w:r w:rsidRPr="006468F7">
        <w:rPr>
          <w:rFonts w:hint="eastAsia"/>
          <w:lang w:eastAsia="ja-JP"/>
        </w:rPr>
        <w:t>できる画面を提供</w:t>
      </w:r>
    </w:p>
    <w:p w:rsidR="00FC117A" w:rsidRDefault="00846018" w:rsidP="00EA5DA3">
      <w:pPr>
        <w:pStyle w:val="nListBuld1"/>
        <w:autoSpaceDE/>
        <w:autoSpaceDN/>
        <w:divId w:val="1612978309"/>
        <w:rPr>
          <w:lang w:eastAsia="ja-JP"/>
        </w:rPr>
      </w:pPr>
      <w:r w:rsidRPr="006468F7">
        <w:rPr>
          <w:rFonts w:hint="eastAsia"/>
          <w:lang w:eastAsia="ja-JP"/>
        </w:rPr>
        <w:t>OAuth</w:t>
      </w:r>
      <w:r w:rsidR="00083213" w:rsidRPr="006468F7">
        <w:rPr>
          <w:rFonts w:hint="eastAsia"/>
          <w:lang w:eastAsia="ja-JP"/>
        </w:rPr>
        <w:t xml:space="preserve"> </w:t>
      </w:r>
      <w:r w:rsidRPr="006468F7">
        <w:rPr>
          <w:rFonts w:hint="eastAsia"/>
          <w:lang w:eastAsia="ja-JP"/>
        </w:rPr>
        <w:t>2.0</w:t>
      </w:r>
      <w:r w:rsidR="008F2C78" w:rsidRPr="006468F7">
        <w:rPr>
          <w:rFonts w:hint="eastAsia"/>
          <w:lang w:eastAsia="ja-JP"/>
        </w:rPr>
        <w:t>ベースのNAVER</w:t>
      </w:r>
      <w:r w:rsidR="00453FED" w:rsidRPr="006468F7">
        <w:rPr>
          <w:rFonts w:hint="eastAsia"/>
          <w:lang w:eastAsia="ja-JP"/>
        </w:rPr>
        <w:t xml:space="preserve">　</w:t>
      </w:r>
      <w:r w:rsidR="00DD1152" w:rsidRPr="006468F7">
        <w:rPr>
          <w:rFonts w:hint="eastAsia"/>
          <w:lang w:eastAsia="ja-JP"/>
        </w:rPr>
        <w:t>Login</w:t>
      </w:r>
      <w:r w:rsidR="008F2C78" w:rsidRPr="006468F7">
        <w:rPr>
          <w:rFonts w:hint="eastAsia"/>
          <w:lang w:eastAsia="ja-JP"/>
        </w:rPr>
        <w:t>を</w:t>
      </w:r>
      <w:r w:rsidR="001C399D">
        <w:rPr>
          <w:rFonts w:hint="eastAsia"/>
          <w:lang w:eastAsia="ja-JP"/>
        </w:rPr>
        <w:t>用いた</w:t>
      </w:r>
      <w:r w:rsidR="008F2C78" w:rsidRPr="006468F7">
        <w:rPr>
          <w:rFonts w:hint="eastAsia"/>
          <w:lang w:eastAsia="ja-JP"/>
        </w:rPr>
        <w:t>ユーザー認証</w:t>
      </w:r>
    </w:p>
    <w:p w:rsidR="00FC117A" w:rsidRPr="00453FED" w:rsidRDefault="00EA5DA3" w:rsidP="00EA5DA3">
      <w:pPr>
        <w:pStyle w:val="31"/>
        <w:divId w:val="1612978309"/>
      </w:pPr>
      <w:bookmarkStart w:id="6" w:name="_Toc438559624"/>
      <w:r>
        <w:rPr>
          <w:rFonts w:hint="eastAsia"/>
          <w:lang w:eastAsia="ja-JP"/>
        </w:rPr>
        <w:t>使用</w:t>
      </w:r>
      <w:r w:rsidRPr="00453FED">
        <w:rPr>
          <w:rFonts w:hint="eastAsia"/>
          <w:lang w:eastAsia="ja-JP"/>
        </w:rPr>
        <w:t>環境</w:t>
      </w:r>
      <w:bookmarkEnd w:id="6"/>
    </w:p>
    <w:p w:rsidR="00C61E24" w:rsidRPr="00453FED" w:rsidRDefault="00DD1152" w:rsidP="00EA5DA3">
      <w:pPr>
        <w:pStyle w:val="41"/>
        <w:divId w:val="1612978309"/>
        <w:rPr>
          <w:lang w:eastAsia="ja-JP"/>
        </w:rPr>
      </w:pPr>
      <w:r w:rsidRPr="00453FED">
        <w:rPr>
          <w:rFonts w:hint="eastAsia"/>
          <w:lang w:eastAsia="ja-JP"/>
        </w:rPr>
        <w:t>オペレーティング</w:t>
      </w:r>
      <w:r w:rsidR="008F2C78" w:rsidRPr="00453FED">
        <w:rPr>
          <w:rFonts w:hint="eastAsia"/>
          <w:lang w:eastAsia="ja-JP"/>
        </w:rPr>
        <w:t>システム</w:t>
      </w:r>
    </w:p>
    <w:p w:rsidR="009A2D5A" w:rsidRPr="00453FED" w:rsidRDefault="00D95CEB" w:rsidP="00EA5DA3">
      <w:pPr>
        <w:pStyle w:val="nNormal"/>
        <w:autoSpaceDE/>
        <w:autoSpaceDN/>
        <w:divId w:val="1612978309"/>
        <w:rPr>
          <w:lang w:eastAsia="ja-JP"/>
        </w:rPr>
      </w:pPr>
      <w:r>
        <w:rPr>
          <w:rFonts w:hint="eastAsia"/>
          <w:lang w:eastAsia="ja-JP"/>
        </w:rPr>
        <w:t>NAVER Cafe</w:t>
      </w:r>
      <w:r w:rsidR="00083213" w:rsidRPr="00453FED">
        <w:rPr>
          <w:rFonts w:hint="eastAsia"/>
          <w:lang w:eastAsia="ja-JP"/>
        </w:rPr>
        <w:t xml:space="preserve"> </w:t>
      </w:r>
      <w:r w:rsidR="009A2D5A" w:rsidRPr="00453FED">
        <w:rPr>
          <w:rFonts w:hint="eastAsia"/>
          <w:lang w:eastAsia="ja-JP"/>
        </w:rPr>
        <w:t>SDK</w:t>
      </w:r>
      <w:r w:rsidR="008F2C78" w:rsidRPr="00453FED">
        <w:rPr>
          <w:rFonts w:hint="eastAsia"/>
          <w:lang w:eastAsia="ja-JP"/>
        </w:rPr>
        <w:t>は以下の環境で動作します。</w:t>
      </w:r>
    </w:p>
    <w:p w:rsidR="00FC117A" w:rsidRPr="00453FED" w:rsidRDefault="00FC117A" w:rsidP="00EA5DA3">
      <w:pPr>
        <w:pStyle w:val="nListBuld1"/>
        <w:autoSpaceDE/>
        <w:autoSpaceDN/>
        <w:divId w:val="1612978309"/>
      </w:pPr>
      <w:r w:rsidRPr="00453FED">
        <w:t>Android:</w:t>
      </w:r>
      <w:r w:rsidR="00083213" w:rsidRPr="00453FED">
        <w:t xml:space="preserve"> </w:t>
      </w:r>
      <w:r w:rsidRPr="00453FED">
        <w:t>Android</w:t>
      </w:r>
      <w:r w:rsidR="00083213" w:rsidRPr="00453FED">
        <w:t xml:space="preserve"> </w:t>
      </w:r>
      <w:r w:rsidRPr="00453FED">
        <w:t>4.2</w:t>
      </w:r>
      <w:r w:rsidR="00F22C8A" w:rsidRPr="00453FED">
        <w:rPr>
          <w:rFonts w:hint="eastAsia"/>
        </w:rPr>
        <w:t>(</w:t>
      </w:r>
      <w:r w:rsidRPr="00453FED">
        <w:t>Jelly</w:t>
      </w:r>
      <w:r w:rsidR="00083213" w:rsidRPr="00453FED">
        <w:t xml:space="preserve"> </w:t>
      </w:r>
      <w:r w:rsidRPr="00453FED">
        <w:t>Bean</w:t>
      </w:r>
      <w:r w:rsidR="00F22C8A" w:rsidRPr="00453FED">
        <w:rPr>
          <w:rFonts w:hint="eastAsia"/>
        </w:rPr>
        <w:t>)</w:t>
      </w:r>
      <w:r w:rsidR="00083213" w:rsidRPr="00453FED">
        <w:rPr>
          <w:rFonts w:hint="eastAsia"/>
        </w:rPr>
        <w:t xml:space="preserve"> </w:t>
      </w:r>
      <w:r w:rsidRPr="00453FED">
        <w:t>API</w:t>
      </w:r>
      <w:r w:rsidR="00083213" w:rsidRPr="00453FED">
        <w:t xml:space="preserve"> </w:t>
      </w:r>
      <w:r w:rsidRPr="00453FED">
        <w:t>Level</w:t>
      </w:r>
      <w:r w:rsidR="00083213" w:rsidRPr="00453FED">
        <w:t xml:space="preserve"> </w:t>
      </w:r>
      <w:r w:rsidRPr="00453FED">
        <w:t>17</w:t>
      </w:r>
      <w:r w:rsidR="008F2C78" w:rsidRPr="00453FED">
        <w:rPr>
          <w:rFonts w:hint="eastAsia"/>
          <w:lang w:eastAsia="ja-JP"/>
        </w:rPr>
        <w:t>以上</w:t>
      </w:r>
    </w:p>
    <w:p w:rsidR="00FC117A" w:rsidRPr="00453FED" w:rsidRDefault="00FC117A" w:rsidP="00EA5DA3">
      <w:pPr>
        <w:pStyle w:val="nListBuld1"/>
        <w:autoSpaceDE/>
        <w:autoSpaceDN/>
        <w:divId w:val="1612978309"/>
      </w:pPr>
      <w:r w:rsidRPr="00453FED">
        <w:rPr>
          <w:rFonts w:hint="eastAsia"/>
        </w:rPr>
        <w:t>iOS:</w:t>
      </w:r>
      <w:r w:rsidR="00083213" w:rsidRPr="00453FED">
        <w:rPr>
          <w:rFonts w:hint="eastAsia"/>
        </w:rPr>
        <w:t xml:space="preserve"> </w:t>
      </w:r>
      <w:r w:rsidRPr="00453FED">
        <w:rPr>
          <w:rFonts w:hint="eastAsia"/>
        </w:rPr>
        <w:t>iOS</w:t>
      </w:r>
      <w:r w:rsidR="00083213" w:rsidRPr="00453FED">
        <w:rPr>
          <w:rFonts w:hint="eastAsia"/>
        </w:rPr>
        <w:t xml:space="preserve"> </w:t>
      </w:r>
      <w:r w:rsidRPr="00453FED">
        <w:rPr>
          <w:rFonts w:hint="eastAsia"/>
        </w:rPr>
        <w:t>7.0</w:t>
      </w:r>
      <w:r w:rsidR="008F2C78" w:rsidRPr="00453FED">
        <w:rPr>
          <w:rFonts w:hint="eastAsia"/>
          <w:lang w:eastAsia="ja-JP"/>
        </w:rPr>
        <w:t>以上(</w:t>
      </w:r>
      <w:r w:rsidRPr="00453FED">
        <w:rPr>
          <w:rFonts w:hint="eastAsia"/>
        </w:rPr>
        <w:t>ARMv7</w:t>
      </w:r>
      <w:r w:rsidR="008F2C78" w:rsidRPr="00453FED">
        <w:rPr>
          <w:rFonts w:hint="eastAsia"/>
          <w:lang w:eastAsia="ja-JP"/>
        </w:rPr>
        <w:t>、</w:t>
      </w:r>
      <w:r w:rsidRPr="00453FED">
        <w:rPr>
          <w:rFonts w:hint="eastAsia"/>
        </w:rPr>
        <w:t>ARMv7s</w:t>
      </w:r>
      <w:r w:rsidR="008F2C78" w:rsidRPr="00453FED">
        <w:rPr>
          <w:rFonts w:hint="eastAsia"/>
          <w:lang w:eastAsia="ja-JP"/>
        </w:rPr>
        <w:t>、</w:t>
      </w:r>
      <w:r w:rsidRPr="00453FED">
        <w:rPr>
          <w:rFonts w:hint="eastAsia"/>
        </w:rPr>
        <w:t>ARM64</w:t>
      </w:r>
      <w:r w:rsidR="008F2C78" w:rsidRPr="00453FED">
        <w:rPr>
          <w:rFonts w:hint="eastAsia"/>
          <w:lang w:eastAsia="ja-JP"/>
        </w:rPr>
        <w:t>に対応)</w:t>
      </w:r>
    </w:p>
    <w:p w:rsidR="006E5760" w:rsidRPr="00453FED" w:rsidRDefault="0032582E" w:rsidP="00EA5DA3">
      <w:pPr>
        <w:pStyle w:val="41"/>
        <w:divId w:val="1612978309"/>
        <w:rPr>
          <w:lang w:eastAsia="ja-JP"/>
        </w:rPr>
      </w:pPr>
      <w:r w:rsidRPr="00453FED">
        <w:rPr>
          <w:lang w:eastAsia="ja-JP"/>
        </w:rPr>
        <w:t>NAVER Login</w:t>
      </w:r>
      <w:r w:rsidR="00453FED">
        <w:rPr>
          <w:rFonts w:hint="eastAsia"/>
          <w:lang w:eastAsia="ja-JP"/>
        </w:rPr>
        <w:t>の</w:t>
      </w:r>
      <w:r w:rsidR="008F2C78" w:rsidRPr="00453FED">
        <w:rPr>
          <w:rFonts w:hint="eastAsia"/>
          <w:lang w:eastAsia="ja-JP"/>
        </w:rPr>
        <w:t>登録</w:t>
      </w:r>
    </w:p>
    <w:p w:rsidR="005D63B6" w:rsidRPr="00453FED" w:rsidRDefault="00D95CEB" w:rsidP="00EA5DA3">
      <w:pPr>
        <w:pStyle w:val="nNormal"/>
        <w:autoSpaceDE/>
        <w:autoSpaceDN/>
        <w:divId w:val="1612978309"/>
        <w:rPr>
          <w:lang w:eastAsia="ja-JP"/>
        </w:rPr>
      </w:pPr>
      <w:r>
        <w:rPr>
          <w:rFonts w:hint="eastAsia"/>
          <w:lang w:eastAsia="ja-JP"/>
        </w:rPr>
        <w:t>NAVER Cafe</w:t>
      </w:r>
      <w:r w:rsidR="00083213" w:rsidRPr="00453FED">
        <w:rPr>
          <w:rFonts w:hint="eastAsia"/>
          <w:lang w:eastAsia="ja-JP"/>
        </w:rPr>
        <w:t xml:space="preserve"> </w:t>
      </w:r>
      <w:r w:rsidR="005D63B6" w:rsidRPr="00453FED">
        <w:rPr>
          <w:rFonts w:hint="eastAsia"/>
          <w:lang w:eastAsia="ja-JP"/>
        </w:rPr>
        <w:t>SDK</w:t>
      </w:r>
      <w:r w:rsidR="001C399D">
        <w:rPr>
          <w:rFonts w:hint="eastAsia"/>
          <w:lang w:eastAsia="ja-JP"/>
        </w:rPr>
        <w:t>において</w:t>
      </w:r>
      <w:r w:rsidR="0032582E" w:rsidRPr="00453FED">
        <w:rPr>
          <w:lang w:eastAsia="ja-JP"/>
        </w:rPr>
        <w:t>NAVER Login</w:t>
      </w:r>
      <w:r w:rsidR="008F2C78" w:rsidRPr="00453FED">
        <w:rPr>
          <w:rFonts w:hint="eastAsia"/>
          <w:lang w:eastAsia="ja-JP"/>
        </w:rPr>
        <w:t>機能</w:t>
      </w:r>
      <w:r w:rsidR="00DD1152" w:rsidRPr="00453FED">
        <w:rPr>
          <w:rFonts w:hint="eastAsia"/>
          <w:lang w:eastAsia="ja-JP"/>
        </w:rPr>
        <w:t>を用いて</w:t>
      </w:r>
      <w:r w:rsidR="008F2C78" w:rsidRPr="00453FED">
        <w:rPr>
          <w:rFonts w:hint="eastAsia"/>
          <w:lang w:eastAsia="ja-JP"/>
        </w:rPr>
        <w:t>ユーザー認証</w:t>
      </w:r>
      <w:r w:rsidR="00DD1152" w:rsidRPr="00453FED">
        <w:rPr>
          <w:rFonts w:hint="eastAsia"/>
          <w:lang w:eastAsia="ja-JP"/>
        </w:rPr>
        <w:t>を行うには</w:t>
      </w:r>
      <w:r w:rsidR="008F2C78" w:rsidRPr="00453FED">
        <w:rPr>
          <w:rFonts w:hint="eastAsia"/>
          <w:lang w:eastAsia="ja-JP"/>
        </w:rPr>
        <w:t>クライアントIDとクライアントシークレットが必要です。</w:t>
      </w:r>
    </w:p>
    <w:p w:rsidR="005D63B6" w:rsidRPr="00453FED" w:rsidRDefault="008F2C78" w:rsidP="00EA5DA3">
      <w:pPr>
        <w:pStyle w:val="nListBuld1"/>
        <w:autoSpaceDE/>
        <w:autoSpaceDN/>
        <w:divId w:val="1612978309"/>
        <w:rPr>
          <w:lang w:eastAsia="ja-JP"/>
        </w:rPr>
      </w:pPr>
      <w:r w:rsidRPr="00453FED">
        <w:rPr>
          <w:rFonts w:hint="eastAsia"/>
          <w:lang w:eastAsia="ja-JP"/>
        </w:rPr>
        <w:lastRenderedPageBreak/>
        <w:t>クライアントID</w:t>
      </w:r>
      <w:r w:rsidR="005D63B6" w:rsidRPr="00453FED">
        <w:rPr>
          <w:rFonts w:hint="eastAsia"/>
          <w:lang w:eastAsia="ja-JP"/>
        </w:rPr>
        <w:t>:</w:t>
      </w:r>
      <w:r w:rsidR="00083213" w:rsidRPr="00453FED">
        <w:rPr>
          <w:rFonts w:hint="eastAsia"/>
          <w:lang w:eastAsia="ja-JP"/>
        </w:rPr>
        <w:t xml:space="preserve"> </w:t>
      </w:r>
      <w:r w:rsidR="0032582E" w:rsidRPr="00453FED">
        <w:rPr>
          <w:lang w:eastAsia="ja-JP"/>
        </w:rPr>
        <w:t>NAVER Login</w:t>
      </w:r>
      <w:r w:rsidRPr="00453FED">
        <w:rPr>
          <w:rFonts w:hint="eastAsia"/>
          <w:lang w:eastAsia="ja-JP"/>
        </w:rPr>
        <w:t>にゲームを登録</w:t>
      </w:r>
      <w:r w:rsidR="00462F8A">
        <w:rPr>
          <w:rFonts w:hint="eastAsia"/>
          <w:lang w:eastAsia="ja-JP"/>
        </w:rPr>
        <w:t>すると</w:t>
      </w:r>
      <w:r w:rsidR="008C7B65">
        <w:rPr>
          <w:rFonts w:hint="eastAsia"/>
          <w:lang w:eastAsia="ja-JP"/>
        </w:rPr>
        <w:t>発行</w:t>
      </w:r>
      <w:r w:rsidR="00462F8A">
        <w:rPr>
          <w:rFonts w:hint="eastAsia"/>
          <w:lang w:eastAsia="ja-JP"/>
        </w:rPr>
        <w:t>される</w:t>
      </w:r>
      <w:r w:rsidR="008C7B65" w:rsidRPr="00453FED">
        <w:rPr>
          <w:rFonts w:hint="eastAsia"/>
          <w:lang w:eastAsia="ja-JP"/>
        </w:rPr>
        <w:t>クライアントID</w:t>
      </w:r>
      <w:r w:rsidR="008C7B65">
        <w:rPr>
          <w:rFonts w:hint="eastAsia"/>
          <w:lang w:eastAsia="ja-JP"/>
        </w:rPr>
        <w:t>。</w:t>
      </w:r>
    </w:p>
    <w:p w:rsidR="005D63B6" w:rsidRPr="00453FED" w:rsidRDefault="008F2C78" w:rsidP="00EA5DA3">
      <w:pPr>
        <w:pStyle w:val="nListBuld1"/>
        <w:autoSpaceDE/>
        <w:autoSpaceDN/>
        <w:divId w:val="1612978309"/>
        <w:rPr>
          <w:lang w:eastAsia="ja-JP"/>
        </w:rPr>
      </w:pPr>
      <w:r w:rsidRPr="00453FED">
        <w:rPr>
          <w:rFonts w:hint="eastAsia"/>
          <w:lang w:eastAsia="ja-JP"/>
        </w:rPr>
        <w:t>クライアントシークレット</w:t>
      </w:r>
      <w:r w:rsidR="005D63B6" w:rsidRPr="00453FED">
        <w:rPr>
          <w:rFonts w:hint="eastAsia"/>
          <w:lang w:eastAsia="ja-JP"/>
        </w:rPr>
        <w:t>:</w:t>
      </w:r>
      <w:r w:rsidR="00083213" w:rsidRPr="00453FED">
        <w:rPr>
          <w:rFonts w:hint="eastAsia"/>
          <w:lang w:eastAsia="ja-JP"/>
        </w:rPr>
        <w:t xml:space="preserve"> </w:t>
      </w:r>
      <w:r w:rsidR="0032582E" w:rsidRPr="00453FED">
        <w:rPr>
          <w:lang w:eastAsia="ja-JP"/>
        </w:rPr>
        <w:t>NAVER Login</w:t>
      </w:r>
      <w:r w:rsidRPr="00453FED">
        <w:rPr>
          <w:rFonts w:hint="eastAsia"/>
          <w:lang w:eastAsia="ja-JP"/>
        </w:rPr>
        <w:t>にゲームを登録</w:t>
      </w:r>
      <w:r w:rsidR="00462F8A">
        <w:rPr>
          <w:rFonts w:hint="eastAsia"/>
          <w:lang w:eastAsia="ja-JP"/>
        </w:rPr>
        <w:t>すると</w:t>
      </w:r>
      <w:r w:rsidR="008C7B65">
        <w:rPr>
          <w:rFonts w:hint="eastAsia"/>
          <w:lang w:eastAsia="ja-JP"/>
        </w:rPr>
        <w:t>発行</w:t>
      </w:r>
      <w:r w:rsidR="00462F8A">
        <w:rPr>
          <w:rFonts w:hint="eastAsia"/>
          <w:lang w:eastAsia="ja-JP"/>
        </w:rPr>
        <w:t>される</w:t>
      </w:r>
      <w:r w:rsidR="008C7B65">
        <w:rPr>
          <w:rFonts w:hint="eastAsia"/>
          <w:lang w:eastAsia="ja-JP"/>
        </w:rPr>
        <w:t>ク</w:t>
      </w:r>
      <w:r w:rsidR="008C7B65" w:rsidRPr="00453FED">
        <w:rPr>
          <w:rFonts w:hint="eastAsia"/>
          <w:lang w:eastAsia="ja-JP"/>
        </w:rPr>
        <w:t>ライアントシークレット</w:t>
      </w:r>
      <w:r w:rsidR="008C7B65">
        <w:rPr>
          <w:rFonts w:hint="eastAsia"/>
          <w:lang w:eastAsia="ja-JP"/>
        </w:rPr>
        <w:t>。</w:t>
      </w:r>
    </w:p>
    <w:p w:rsidR="00186944" w:rsidRPr="00F932F8" w:rsidRDefault="008F2C78" w:rsidP="00EA5DA3">
      <w:pPr>
        <w:pStyle w:val="nNormal"/>
        <w:autoSpaceDE/>
        <w:autoSpaceDN/>
        <w:divId w:val="1612978309"/>
        <w:rPr>
          <w:lang w:eastAsia="ja-JP"/>
        </w:rPr>
      </w:pPr>
      <w:r w:rsidRPr="00453FED">
        <w:rPr>
          <w:rFonts w:hint="eastAsia"/>
          <w:lang w:eastAsia="ja-JP"/>
        </w:rPr>
        <w:t>クライアントIDとクライアントシークレットは、</w:t>
      </w:r>
      <w:r w:rsidR="0032582E" w:rsidRPr="00453FED">
        <w:rPr>
          <w:lang w:eastAsia="ja-JP"/>
        </w:rPr>
        <w:t>NAVER Login</w:t>
      </w:r>
      <w:r w:rsidRPr="00453FED">
        <w:rPr>
          <w:rFonts w:hint="eastAsia"/>
          <w:lang w:eastAsia="ja-JP"/>
        </w:rPr>
        <w:t>にアプリケーションを登録</w:t>
      </w:r>
      <w:r w:rsidR="00462F8A">
        <w:rPr>
          <w:rFonts w:hint="eastAsia"/>
          <w:lang w:eastAsia="ja-JP"/>
        </w:rPr>
        <w:t>すると</w:t>
      </w:r>
      <w:r w:rsidR="008C7B65">
        <w:rPr>
          <w:rFonts w:hint="eastAsia"/>
          <w:lang w:eastAsia="ja-JP"/>
        </w:rPr>
        <w:t>発行</w:t>
      </w:r>
      <w:r w:rsidR="00462F8A">
        <w:rPr>
          <w:rFonts w:hint="eastAsia"/>
          <w:lang w:eastAsia="ja-JP"/>
        </w:rPr>
        <w:t>されます</w:t>
      </w:r>
      <w:r w:rsidR="008C7B65">
        <w:rPr>
          <w:rFonts w:hint="eastAsia"/>
          <w:lang w:eastAsia="ja-JP"/>
        </w:rPr>
        <w:t>。</w:t>
      </w:r>
      <w:r w:rsidR="0032582E" w:rsidRPr="008C7B65">
        <w:rPr>
          <w:lang w:eastAsia="ja-JP"/>
        </w:rPr>
        <w:t>NAVER Login</w:t>
      </w:r>
      <w:r w:rsidRPr="008C7B65">
        <w:rPr>
          <w:rFonts w:hint="eastAsia"/>
          <w:lang w:eastAsia="ja-JP"/>
        </w:rPr>
        <w:t>にアプリケーションを登録してクライアントIDとクライアントシークレットを確認する方法については、</w:t>
      </w:r>
      <w:r w:rsidR="0032582E" w:rsidRPr="008C7B65">
        <w:rPr>
          <w:lang w:eastAsia="ja-JP"/>
        </w:rPr>
        <w:t>NAVER Login Developers</w:t>
      </w:r>
      <w:r w:rsidRPr="008C7B65">
        <w:rPr>
          <w:rFonts w:hint="eastAsia"/>
          <w:lang w:eastAsia="ja-JP"/>
        </w:rPr>
        <w:t>のドキュメントを参考に</w:t>
      </w:r>
      <w:r w:rsidR="00462F8A">
        <w:rPr>
          <w:rFonts w:hint="eastAsia"/>
          <w:lang w:eastAsia="ja-JP"/>
        </w:rPr>
        <w:t>するか、</w:t>
      </w:r>
      <w:r w:rsidR="00F932F8">
        <w:rPr>
          <w:rFonts w:hint="eastAsia"/>
          <w:lang w:eastAsia="ja-JP"/>
        </w:rPr>
        <w:t>または</w:t>
      </w:r>
      <w:r w:rsidR="00F932F8" w:rsidRPr="00F932F8">
        <w:rPr>
          <w:rFonts w:hint="eastAsia"/>
          <w:lang w:eastAsia="ja-JP"/>
        </w:rPr>
        <w:t>担当(</w:t>
      </w:r>
      <w:r w:rsidR="00BA4FAE">
        <w:fldChar w:fldCharType="begin"/>
      </w:r>
      <w:r w:rsidR="00BA4FAE">
        <w:rPr>
          <w:lang w:eastAsia="ja-JP"/>
        </w:rPr>
        <w:instrText xml:space="preserve"> HYPERLINK "mailto:dl_gamesdkpartner@navercorp.com" </w:instrText>
      </w:r>
      <w:r w:rsidR="00BA4FAE">
        <w:fldChar w:fldCharType="separate"/>
      </w:r>
      <w:r w:rsidR="00F932F8" w:rsidRPr="00F932F8">
        <w:rPr>
          <w:rStyle w:val="af"/>
          <w:rFonts w:hint="eastAsia"/>
          <w:lang w:eastAsia="ja-JP"/>
        </w:rPr>
        <w:t>dl_gamesdkpartner@navercorp.com</w:t>
      </w:r>
      <w:r w:rsidR="00BA4FAE">
        <w:rPr>
          <w:rStyle w:val="af"/>
          <w:lang w:eastAsia="ja-JP"/>
        </w:rPr>
        <w:fldChar w:fldCharType="end"/>
      </w:r>
      <w:r w:rsidR="00F932F8" w:rsidRPr="00F932F8">
        <w:rPr>
          <w:rFonts w:hint="eastAsia"/>
          <w:lang w:eastAsia="ja-JP"/>
        </w:rPr>
        <w:t>)までお問い合わせください。</w:t>
      </w:r>
    </w:p>
    <w:p w:rsidR="00F932F8" w:rsidRPr="00E52861" w:rsidRDefault="0032582E" w:rsidP="00EA5DA3">
      <w:pPr>
        <w:pStyle w:val="nListBuld1"/>
        <w:autoSpaceDE/>
        <w:autoSpaceDN/>
        <w:divId w:val="1612978309"/>
        <w:rPr>
          <w:lang w:eastAsia="ja-JP"/>
        </w:rPr>
      </w:pPr>
      <w:r w:rsidRPr="008C7B65">
        <w:rPr>
          <w:lang w:eastAsia="ja-JP"/>
        </w:rPr>
        <w:t>NAVER Login Develop</w:t>
      </w:r>
      <w:r w:rsidRPr="00F932F8">
        <w:rPr>
          <w:lang w:eastAsia="ja-JP"/>
        </w:rPr>
        <w:t>ers</w:t>
      </w:r>
      <w:r w:rsidR="00F932F8" w:rsidRPr="00F932F8">
        <w:rPr>
          <w:rFonts w:hint="eastAsia"/>
        </w:rPr>
        <w:t>(</w:t>
      </w:r>
      <w:r w:rsidR="00F932F8" w:rsidRPr="00F932F8">
        <w:rPr>
          <w:rFonts w:hint="eastAsia"/>
          <w:lang w:eastAsia="ja-JP"/>
        </w:rPr>
        <w:t>韓国語</w:t>
      </w:r>
      <w:r w:rsidR="00F932F8" w:rsidRPr="00F932F8">
        <w:rPr>
          <w:rFonts w:hint="eastAsia"/>
        </w:rPr>
        <w:t>)</w:t>
      </w:r>
      <w:r w:rsidR="00186944" w:rsidRPr="008C7B65">
        <w:rPr>
          <w:rFonts w:hint="eastAsia"/>
          <w:lang w:eastAsia="ja-JP"/>
        </w:rPr>
        <w:t>:</w:t>
      </w:r>
      <w:r w:rsidR="00083213" w:rsidRPr="008C7B65">
        <w:rPr>
          <w:rFonts w:hint="eastAsia"/>
          <w:lang w:eastAsia="ja-JP"/>
        </w:rPr>
        <w:t xml:space="preserve"> </w:t>
      </w:r>
      <w:r w:rsidR="00F932F8" w:rsidRPr="00F932F8">
        <w:rPr>
          <w:lang w:eastAsia="ja-JP"/>
        </w:rPr>
        <w:t>https://nid.naver.com/devcenter/main.nhn</w:t>
      </w:r>
    </w:p>
    <w:p w:rsidR="00394543" w:rsidRPr="008C7B65" w:rsidRDefault="00D95CEB" w:rsidP="00EA5DA3">
      <w:pPr>
        <w:pStyle w:val="41"/>
        <w:divId w:val="1612978309"/>
      </w:pPr>
      <w:r>
        <w:rPr>
          <w:rFonts w:hint="eastAsia"/>
        </w:rPr>
        <w:t>NAVER Cafe</w:t>
      </w:r>
      <w:r w:rsidR="00083213" w:rsidRPr="00453FED">
        <w:rPr>
          <w:rFonts w:hint="eastAsia"/>
        </w:rPr>
        <w:t xml:space="preserve"> </w:t>
      </w:r>
      <w:r w:rsidR="00624DF9" w:rsidRPr="00453FED">
        <w:rPr>
          <w:rFonts w:hint="eastAsia"/>
        </w:rPr>
        <w:t>ID</w:t>
      </w:r>
    </w:p>
    <w:p w:rsidR="006E5760" w:rsidRPr="008C7B65" w:rsidRDefault="00D95CEB" w:rsidP="00EA5DA3">
      <w:pPr>
        <w:pStyle w:val="nNormal"/>
        <w:autoSpaceDE/>
        <w:autoSpaceDN/>
        <w:divId w:val="1612978309"/>
        <w:rPr>
          <w:lang w:eastAsia="ja-JP"/>
        </w:rPr>
      </w:pPr>
      <w:r>
        <w:rPr>
          <w:rFonts w:hint="eastAsia"/>
          <w:lang w:eastAsia="ja-JP"/>
        </w:rPr>
        <w:t>NAVER Cafe</w:t>
      </w:r>
      <w:r w:rsidR="00083213" w:rsidRPr="008C7B65">
        <w:rPr>
          <w:rFonts w:hint="eastAsia"/>
          <w:lang w:eastAsia="ja-JP"/>
        </w:rPr>
        <w:t xml:space="preserve"> </w:t>
      </w:r>
      <w:r w:rsidR="00563429" w:rsidRPr="008C7B65">
        <w:rPr>
          <w:rFonts w:hint="eastAsia"/>
          <w:lang w:eastAsia="ja-JP"/>
        </w:rPr>
        <w:t>SDK</w:t>
      </w:r>
      <w:r w:rsidR="008F2C78" w:rsidRPr="008C7B65">
        <w:rPr>
          <w:rFonts w:hint="eastAsia"/>
          <w:lang w:eastAsia="ja-JP"/>
        </w:rPr>
        <w:t>を</w:t>
      </w:r>
      <w:r w:rsidR="008C7B65">
        <w:rPr>
          <w:rFonts w:hint="eastAsia"/>
          <w:lang w:eastAsia="ja-JP"/>
        </w:rPr>
        <w:t>組み込むには</w:t>
      </w:r>
      <w:r>
        <w:rPr>
          <w:rFonts w:hint="eastAsia"/>
          <w:lang w:eastAsia="ja-JP"/>
        </w:rPr>
        <w:t>NAVER Cafe</w:t>
      </w:r>
      <w:r w:rsidR="008F2C78" w:rsidRPr="008C7B65">
        <w:rPr>
          <w:rFonts w:hint="eastAsia"/>
          <w:lang w:eastAsia="ja-JP"/>
        </w:rPr>
        <w:t>の</w:t>
      </w:r>
      <w:r w:rsidR="00DD1152" w:rsidRPr="008C7B65">
        <w:rPr>
          <w:rFonts w:hint="eastAsia"/>
          <w:lang w:eastAsia="ja-JP"/>
        </w:rPr>
        <w:t>Cafe</w:t>
      </w:r>
      <w:r w:rsidR="00083213" w:rsidRPr="008C7B65">
        <w:rPr>
          <w:rFonts w:hint="eastAsia"/>
          <w:lang w:eastAsia="ja-JP"/>
        </w:rPr>
        <w:t xml:space="preserve"> </w:t>
      </w:r>
      <w:r w:rsidR="0015526C" w:rsidRPr="008C7B65">
        <w:rPr>
          <w:rFonts w:hint="eastAsia"/>
          <w:lang w:eastAsia="ja-JP"/>
        </w:rPr>
        <w:t>ID</w:t>
      </w:r>
      <w:r w:rsidR="008F2C78" w:rsidRPr="008C7B65">
        <w:rPr>
          <w:rFonts w:hint="eastAsia"/>
          <w:lang w:eastAsia="ja-JP"/>
        </w:rPr>
        <w:t>が必要です。Cafe</w:t>
      </w:r>
      <w:r w:rsidR="00083213" w:rsidRPr="008C7B65">
        <w:rPr>
          <w:rFonts w:hint="eastAsia"/>
          <w:lang w:eastAsia="ja-JP"/>
        </w:rPr>
        <w:t xml:space="preserve"> </w:t>
      </w:r>
      <w:r w:rsidR="0015526C" w:rsidRPr="008C7B65">
        <w:rPr>
          <w:rFonts w:hint="eastAsia"/>
          <w:lang w:eastAsia="ja-JP"/>
        </w:rPr>
        <w:t>ID</w:t>
      </w:r>
      <w:r w:rsidR="008F2C78" w:rsidRPr="008C7B65">
        <w:rPr>
          <w:rFonts w:hint="eastAsia"/>
          <w:lang w:eastAsia="ja-JP"/>
        </w:rPr>
        <w:t>は、</w:t>
      </w:r>
      <w:r>
        <w:rPr>
          <w:rFonts w:hint="eastAsia"/>
          <w:lang w:eastAsia="ja-JP"/>
        </w:rPr>
        <w:t>NAVER Cafe</w:t>
      </w:r>
      <w:r w:rsidR="008F2C78" w:rsidRPr="008C7B65">
        <w:rPr>
          <w:rFonts w:hint="eastAsia"/>
          <w:lang w:eastAsia="ja-JP"/>
        </w:rPr>
        <w:t>管理ページ</w:t>
      </w:r>
      <w:r w:rsidR="0015526C" w:rsidRPr="008C7B65">
        <w:rPr>
          <w:rFonts w:hint="eastAsia"/>
          <w:lang w:eastAsia="ja-JP"/>
        </w:rPr>
        <w:t>URL</w:t>
      </w:r>
      <w:r w:rsidR="008C7B65">
        <w:rPr>
          <w:rFonts w:hint="eastAsia"/>
          <w:lang w:eastAsia="ja-JP"/>
        </w:rPr>
        <w:t>の</w:t>
      </w:r>
      <w:r w:rsidR="0015526C" w:rsidRPr="008C7B65">
        <w:rPr>
          <w:rStyle w:val="nUI"/>
          <w:rFonts w:hint="eastAsia"/>
          <w:lang w:eastAsia="ja-JP"/>
        </w:rPr>
        <w:t>clubid</w:t>
      </w:r>
      <w:r w:rsidR="008F2C78" w:rsidRPr="008C7B65">
        <w:rPr>
          <w:rFonts w:hint="eastAsia"/>
          <w:lang w:eastAsia="ja-JP"/>
        </w:rPr>
        <w:t>パラメータ値</w:t>
      </w:r>
      <w:r w:rsidR="008C7B65">
        <w:rPr>
          <w:rFonts w:hint="eastAsia"/>
          <w:lang w:eastAsia="ja-JP"/>
        </w:rPr>
        <w:t>にあたります。</w:t>
      </w:r>
    </w:p>
    <w:p w:rsidR="00E932EC" w:rsidRPr="008C7B65" w:rsidRDefault="0015526C" w:rsidP="00EA5DA3">
      <w:pPr>
        <w:pStyle w:val="nNormal"/>
        <w:autoSpaceDE/>
        <w:autoSpaceDN/>
        <w:divId w:val="1612978309"/>
      </w:pPr>
      <w:r w:rsidRPr="008C7B65">
        <w:rPr>
          <w:noProof/>
          <w:lang w:eastAsia="ja-JP"/>
        </w:rPr>
        <mc:AlternateContent>
          <mc:Choice Requires="wps">
            <w:drawing>
              <wp:anchor distT="0" distB="0" distL="114300" distR="114300" simplePos="0" relativeHeight="251659264" behindDoc="0" locked="0" layoutInCell="1" allowOverlap="1" wp14:anchorId="214C6325" wp14:editId="0A8437F2">
                <wp:simplePos x="0" y="0"/>
                <wp:positionH relativeFrom="column">
                  <wp:posOffset>3133090</wp:posOffset>
                </wp:positionH>
                <wp:positionV relativeFrom="paragraph">
                  <wp:posOffset>315595</wp:posOffset>
                </wp:positionV>
                <wp:extent cx="1000125" cy="238125"/>
                <wp:effectExtent l="19050" t="19050" r="28575" b="28575"/>
                <wp:wrapNone/>
                <wp:docPr id="38" name="직사각형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38125"/>
                        </a:xfrm>
                        <a:prstGeom prst="rect">
                          <a:avLst/>
                        </a:prstGeom>
                        <a:noFill/>
                        <a:ln w="28575">
                          <a:solidFill>
                            <a:srgbClr val="FF0000"/>
                          </a:solidFill>
                          <a:miter lim="2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직사각형 38" o:spid="_x0000_s1026" style="position:absolute;left:0;text-align:left;margin-left:246.7pt;margin-top:24.85pt;width:78.7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" filled="f" fillcolor="#bbd5f0" strokecolor="red" strokeweight="2.25pt">
                <v:fill color2="#9cbee0" focus="100%" type="gradient">
                  <o:fill v:ext="view" type="gradientUnscaled"/>
                </v:fill>
                <v:stroke miterlimit="2"/>
              </v:rect>
            </w:pict>
          </mc:Fallback>
        </mc:AlternateContent>
      </w:r>
      <w:r w:rsidR="00E932EC" w:rsidRPr="008C7B65">
        <w:rPr>
          <w:noProof/>
          <w:lang w:eastAsia="ja-JP"/>
        </w:rPr>
        <w:drawing>
          <wp:inline distT="0" distB="0" distL="0" distR="0" wp14:anchorId="0D62E68E" wp14:editId="26338C6F">
            <wp:extent cx="4287600" cy="13716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87600" cy="1371600"/>
                    </a:xfrm>
                    <a:prstGeom prst="rect">
                      <a:avLst/>
                    </a:prstGeom>
                  </pic:spPr>
                </pic:pic>
              </a:graphicData>
            </a:graphic>
          </wp:inline>
        </w:drawing>
      </w:r>
    </w:p>
    <w:p w:rsidR="00F22C8A" w:rsidRPr="008C7B65" w:rsidRDefault="00F22C8A" w:rsidP="00EA5DA3">
      <w:pPr>
        <w:pStyle w:val="nNormal"/>
        <w:autoSpaceDE/>
        <w:autoSpaceDN/>
      </w:pPr>
    </w:p>
    <w:p w:rsidR="00FC19A4" w:rsidRPr="00E63E04" w:rsidRDefault="00F22C8A" w:rsidP="00EA5DA3">
      <w:pPr>
        <w:pStyle w:val="1"/>
        <w:divId w:val="1612978309"/>
      </w:pPr>
      <w:bookmarkStart w:id="7" w:name="_Toc438559625"/>
      <w:r w:rsidRPr="00E63E04">
        <w:rPr>
          <w:rFonts w:hint="eastAsia"/>
        </w:rPr>
        <w:lastRenderedPageBreak/>
        <w:t>Android</w:t>
      </w:r>
      <w:r w:rsidR="00DD1152" w:rsidRPr="00E63E04">
        <w:rPr>
          <w:rFonts w:hint="eastAsia"/>
        </w:rPr>
        <w:t>向け</w:t>
      </w:r>
      <w:bookmarkEnd w:id="7"/>
    </w:p>
    <w:p w:rsidR="00016EFC" w:rsidRPr="00E63E04" w:rsidRDefault="008F2C78" w:rsidP="00EA5DA3">
      <w:pPr>
        <w:pStyle w:val="21"/>
        <w:divId w:val="1612978309"/>
      </w:pPr>
      <w:bookmarkStart w:id="8" w:name="_Toc438559626"/>
      <w:r w:rsidRPr="00E63E04">
        <w:rPr>
          <w:rFonts w:hint="eastAsia"/>
        </w:rPr>
        <w:t>開発環境</w:t>
      </w:r>
      <w:bookmarkEnd w:id="8"/>
    </w:p>
    <w:p w:rsidR="00AB6B10" w:rsidRPr="008C7B65" w:rsidRDefault="008F2C78" w:rsidP="00EA5DA3">
      <w:pPr>
        <w:pStyle w:val="31"/>
        <w:divId w:val="1612978309"/>
      </w:pPr>
      <w:bookmarkStart w:id="9" w:name="_Toc438559627"/>
      <w:r w:rsidRPr="008C7B65">
        <w:rPr>
          <w:rFonts w:hint="eastAsia"/>
          <w:lang w:eastAsia="ja-JP"/>
        </w:rPr>
        <w:t>ソフトウェア要件</w:t>
      </w:r>
      <w:bookmarkEnd w:id="9"/>
    </w:p>
    <w:p w:rsidR="0000355F" w:rsidRPr="008C7B65" w:rsidRDefault="008F2C78" w:rsidP="00EA5DA3">
      <w:pPr>
        <w:pStyle w:val="41"/>
        <w:divId w:val="1612978309"/>
      </w:pPr>
      <w:r w:rsidRPr="008C7B65">
        <w:rPr>
          <w:rFonts w:hint="eastAsia"/>
          <w:lang w:eastAsia="ja-JP"/>
        </w:rPr>
        <w:t>開発ツール</w:t>
      </w:r>
    </w:p>
    <w:p w:rsidR="00D176D7" w:rsidRPr="008C7B65" w:rsidRDefault="00D176D7" w:rsidP="00EA5DA3">
      <w:pPr>
        <w:pStyle w:val="nListBuld1"/>
        <w:autoSpaceDE/>
        <w:autoSpaceDN/>
        <w:divId w:val="1612978309"/>
      </w:pPr>
      <w:r w:rsidRPr="008C7B65">
        <w:rPr>
          <w:rFonts w:hint="eastAsia"/>
        </w:rPr>
        <w:t>IDE:</w:t>
      </w:r>
      <w:r w:rsidR="00083213" w:rsidRPr="008C7B65">
        <w:rPr>
          <w:rFonts w:hint="eastAsia"/>
        </w:rPr>
        <w:t xml:space="preserve"> </w:t>
      </w:r>
      <w:r w:rsidRPr="008C7B65">
        <w:rPr>
          <w:rFonts w:hint="eastAsia"/>
        </w:rPr>
        <w:t>Android</w:t>
      </w:r>
      <w:r w:rsidR="00083213" w:rsidRPr="008C7B65">
        <w:rPr>
          <w:rFonts w:hint="eastAsia"/>
        </w:rPr>
        <w:t xml:space="preserve"> </w:t>
      </w:r>
      <w:r w:rsidRPr="008C7B65">
        <w:rPr>
          <w:rFonts w:hint="eastAsia"/>
        </w:rPr>
        <w:t>Studio</w:t>
      </w:r>
      <w:r w:rsidR="00DD1152" w:rsidRPr="008C7B65">
        <w:rPr>
          <w:rFonts w:hint="eastAsia"/>
          <w:lang w:eastAsia="ja-JP"/>
        </w:rPr>
        <w:t>、または</w:t>
      </w:r>
      <w:r w:rsidRPr="008C7B65">
        <w:rPr>
          <w:rFonts w:hint="eastAsia"/>
        </w:rPr>
        <w:t>Eclipse</w:t>
      </w:r>
    </w:p>
    <w:p w:rsidR="00145ABB" w:rsidRPr="008C7B65" w:rsidRDefault="00145ABB" w:rsidP="00EA5DA3">
      <w:pPr>
        <w:pStyle w:val="nListBuld1"/>
        <w:autoSpaceDE/>
        <w:autoSpaceDN/>
        <w:divId w:val="1612978309"/>
      </w:pPr>
      <w:r w:rsidRPr="008C7B65">
        <w:t>Android Support Library v</w:t>
      </w:r>
      <w:r w:rsidRPr="008C7B65">
        <w:rPr>
          <w:rFonts w:hint="eastAsia"/>
        </w:rPr>
        <w:t>7</w:t>
      </w:r>
    </w:p>
    <w:p w:rsidR="00016EFC" w:rsidRPr="008C7B65" w:rsidRDefault="008F2C78" w:rsidP="00EA5DA3">
      <w:pPr>
        <w:pStyle w:val="41"/>
        <w:divId w:val="1612978309"/>
      </w:pPr>
      <w:r w:rsidRPr="008C7B65">
        <w:rPr>
          <w:rFonts w:hint="eastAsia"/>
          <w:lang w:eastAsia="ja-JP"/>
        </w:rPr>
        <w:t>ライブラリ</w:t>
      </w:r>
    </w:p>
    <w:p w:rsidR="006A18D7" w:rsidRPr="008C7B65" w:rsidRDefault="00D95CEB" w:rsidP="00EA5DA3">
      <w:pPr>
        <w:pStyle w:val="nNormal"/>
        <w:autoSpaceDE/>
        <w:autoSpaceDN/>
        <w:divId w:val="1612978309"/>
        <w:rPr>
          <w:lang w:eastAsia="ja-JP"/>
        </w:rPr>
      </w:pPr>
      <w:r>
        <w:rPr>
          <w:rFonts w:hint="eastAsia"/>
          <w:lang w:eastAsia="ja-JP"/>
        </w:rPr>
        <w:t>NAVER Cafe</w:t>
      </w:r>
      <w:r w:rsidR="00083213" w:rsidRPr="008C7B65">
        <w:rPr>
          <w:rFonts w:hint="eastAsia"/>
          <w:lang w:eastAsia="ja-JP"/>
        </w:rPr>
        <w:t xml:space="preserve"> </w:t>
      </w:r>
      <w:r w:rsidR="006A18D7" w:rsidRPr="008C7B65">
        <w:rPr>
          <w:rFonts w:hint="eastAsia"/>
          <w:lang w:eastAsia="ja-JP"/>
        </w:rPr>
        <w:t>SDK</w:t>
      </w:r>
      <w:r w:rsidR="008F2C78" w:rsidRPr="008C7B65">
        <w:rPr>
          <w:rFonts w:hint="eastAsia"/>
          <w:lang w:eastAsia="ja-JP"/>
        </w:rPr>
        <w:t>を</w:t>
      </w:r>
      <w:r w:rsidR="008C7B65">
        <w:rPr>
          <w:rFonts w:hint="eastAsia"/>
          <w:lang w:eastAsia="ja-JP"/>
        </w:rPr>
        <w:t>組み込むには</w:t>
      </w:r>
      <w:r w:rsidR="008F2C78" w:rsidRPr="008C7B65">
        <w:rPr>
          <w:rFonts w:hint="eastAsia"/>
          <w:lang w:eastAsia="ja-JP"/>
        </w:rPr>
        <w:t>、</w:t>
      </w:r>
      <w:r w:rsidR="00DD1152" w:rsidRPr="008C7B65">
        <w:rPr>
          <w:rFonts w:hint="eastAsia"/>
          <w:lang w:eastAsia="ja-JP"/>
        </w:rPr>
        <w:t>下記</w:t>
      </w:r>
      <w:r w:rsidR="008F2C78" w:rsidRPr="008C7B65">
        <w:rPr>
          <w:rFonts w:hint="eastAsia"/>
          <w:lang w:eastAsia="ja-JP"/>
        </w:rPr>
        <w:t>のライブラリをプロジェクトに追加してビルド</w:t>
      </w:r>
      <w:r w:rsidR="00F70230">
        <w:rPr>
          <w:rFonts w:hint="eastAsia"/>
          <w:lang w:eastAsia="ja-JP"/>
        </w:rPr>
        <w:t>を行いま</w:t>
      </w:r>
      <w:r w:rsidR="008F2C78" w:rsidRPr="008C7B65">
        <w:rPr>
          <w:rFonts w:hint="eastAsia"/>
          <w:lang w:eastAsia="ja-JP"/>
        </w:rPr>
        <w:t>す。</w:t>
      </w:r>
    </w:p>
    <w:p w:rsidR="008F2C78" w:rsidRPr="00F70230" w:rsidRDefault="008F2C78" w:rsidP="00EA5DA3">
      <w:pPr>
        <w:pStyle w:val="af9"/>
        <w:keepNext/>
        <w:autoSpaceDE/>
        <w:autoSpaceDN/>
        <w:divId w:val="1612978309"/>
        <w:rPr>
          <w:rFonts w:cs="Meiryo UI"/>
          <w:lang w:eastAsia="ja-JP"/>
        </w:rPr>
      </w:pPr>
      <w:bookmarkStart w:id="10" w:name="_Toc438559710"/>
      <w:r w:rsidRPr="00F70230">
        <w:rPr>
          <w:rFonts w:cs="Meiryo UI" w:hint="eastAsia"/>
          <w:lang w:eastAsia="ja-JP"/>
        </w:rPr>
        <w:t xml:space="preserve">表 </w:t>
      </w:r>
      <w:r w:rsidRPr="00F70230">
        <w:rPr>
          <w:rFonts w:cs="Meiryo UI"/>
        </w:rPr>
        <w:fldChar w:fldCharType="begin"/>
      </w:r>
      <w:r w:rsidRPr="00F70230">
        <w:rPr>
          <w:rFonts w:cs="Meiryo UI"/>
          <w:lang w:eastAsia="ja-JP"/>
        </w:rPr>
        <w:instrText xml:space="preserve"> </w:instrText>
      </w:r>
      <w:r w:rsidRPr="00F70230">
        <w:rPr>
          <w:rFonts w:cs="Meiryo UI" w:hint="eastAsia"/>
          <w:lang w:eastAsia="ja-JP"/>
        </w:rPr>
        <w:instrText>SEQ 表 \* ARABIC</w:instrText>
      </w:r>
      <w:r w:rsidRPr="00F70230">
        <w:rPr>
          <w:rFonts w:cs="Meiryo UI"/>
          <w:lang w:eastAsia="ja-JP"/>
        </w:rPr>
        <w:instrText xml:space="preserve"> </w:instrText>
      </w:r>
      <w:r w:rsidRPr="00F70230">
        <w:rPr>
          <w:rFonts w:cs="Meiryo UI"/>
        </w:rPr>
        <w:fldChar w:fldCharType="separate"/>
      </w:r>
      <w:r w:rsidR="00EA5DA3">
        <w:rPr>
          <w:rFonts w:cs="Meiryo UI"/>
          <w:noProof/>
          <w:lang w:eastAsia="ja-JP"/>
        </w:rPr>
        <w:t>1</w:t>
      </w:r>
      <w:r w:rsidRPr="00F70230">
        <w:rPr>
          <w:rFonts w:cs="Meiryo UI"/>
        </w:rPr>
        <w:fldChar w:fldCharType="end"/>
      </w:r>
      <w:r w:rsidRPr="00F70230">
        <w:rPr>
          <w:rFonts w:cs="Meiryo UI" w:hint="eastAsia"/>
          <w:lang w:eastAsia="ja-JP"/>
        </w:rPr>
        <w:t xml:space="preserve"> Android向け</w:t>
      </w:r>
      <w:r w:rsidR="00D95CEB">
        <w:rPr>
          <w:rFonts w:cs="Meiryo UI" w:hint="eastAsia"/>
          <w:lang w:eastAsia="ja-JP"/>
        </w:rPr>
        <w:t>NAVER Cafe</w:t>
      </w:r>
      <w:r w:rsidR="00462F8A" w:rsidRPr="00EF192A">
        <w:rPr>
          <w:rFonts w:hint="eastAsia"/>
        </w:rPr>
        <w:t xml:space="preserve"> SDK</w:t>
      </w:r>
      <w:r w:rsidRPr="00F70230">
        <w:rPr>
          <w:rFonts w:cs="Meiryo UI" w:hint="eastAsia"/>
          <w:lang w:eastAsia="ja-JP"/>
        </w:rPr>
        <w:t>ライブラリ</w:t>
      </w:r>
      <w:bookmarkEnd w:id="10"/>
    </w:p>
    <w:tbl>
      <w:tblPr>
        <w:tblStyle w:val="nTblIndent"/>
        <w:tblW w:w="0" w:type="auto"/>
        <w:tblLayout w:type="fixed"/>
        <w:tblLook w:val="04A0" w:firstRow="1" w:lastRow="0" w:firstColumn="1" w:lastColumn="0" w:noHBand="0" w:noVBand="1"/>
      </w:tblPr>
      <w:tblGrid>
        <w:gridCol w:w="2427"/>
        <w:gridCol w:w="6263"/>
      </w:tblGrid>
      <w:tr w:rsidR="006A18D7" w:rsidRPr="00F70230" w:rsidTr="006A18D7">
        <w:trPr>
          <w:cnfStyle w:val="100000000000" w:firstRow="1" w:lastRow="0" w:firstColumn="0" w:lastColumn="0" w:oddVBand="0" w:evenVBand="0" w:oddHBand="0" w:evenHBand="0" w:firstRowFirstColumn="0" w:firstRowLastColumn="0" w:lastRowFirstColumn="0" w:lastRowLastColumn="0"/>
          <w:divId w:val="1612978309"/>
        </w:trPr>
        <w:tc>
          <w:tcPr>
            <w:tcW w:w="2427" w:type="dxa"/>
          </w:tcPr>
          <w:p w:rsidR="006A18D7" w:rsidRPr="00F70230" w:rsidRDefault="008F2C78" w:rsidP="00EA5DA3">
            <w:pPr>
              <w:pStyle w:val="nTblHeader"/>
              <w:wordWrap/>
            </w:pPr>
            <w:r w:rsidRPr="00F70230">
              <w:rPr>
                <w:rFonts w:hint="eastAsia"/>
                <w:lang w:eastAsia="ja-JP"/>
              </w:rPr>
              <w:t>ライブラリ</w:t>
            </w:r>
          </w:p>
        </w:tc>
        <w:tc>
          <w:tcPr>
            <w:tcW w:w="6263" w:type="dxa"/>
          </w:tcPr>
          <w:p w:rsidR="006A18D7" w:rsidRPr="00F70230" w:rsidRDefault="008F2C78" w:rsidP="00EA5DA3">
            <w:pPr>
              <w:pStyle w:val="nTblHeader"/>
              <w:wordWrap/>
            </w:pPr>
            <w:r w:rsidRPr="00F70230">
              <w:rPr>
                <w:rFonts w:hint="eastAsia"/>
                <w:lang w:eastAsia="ja-JP"/>
              </w:rPr>
              <w:t>ダウンロード</w:t>
            </w:r>
            <w:r w:rsidR="006A18D7" w:rsidRPr="00F70230">
              <w:rPr>
                <w:rFonts w:hint="eastAsia"/>
              </w:rPr>
              <w:t>URL</w:t>
            </w:r>
          </w:p>
        </w:tc>
      </w:tr>
      <w:tr w:rsidR="006A18D7" w:rsidRPr="00F70230" w:rsidTr="006A18D7">
        <w:trPr>
          <w:divId w:val="1612978309"/>
        </w:trPr>
        <w:tc>
          <w:tcPr>
            <w:tcW w:w="2427" w:type="dxa"/>
          </w:tcPr>
          <w:p w:rsidR="006A18D7" w:rsidRPr="00E52861" w:rsidRDefault="0032582E" w:rsidP="00EA5DA3">
            <w:pPr>
              <w:pStyle w:val="nTblNormal"/>
              <w:wordWrap/>
              <w:rPr>
                <w:lang w:eastAsia="ja-JP"/>
              </w:rPr>
            </w:pPr>
            <w:r w:rsidRPr="002452AD">
              <w:rPr>
                <w:lang w:eastAsia="ja-JP"/>
              </w:rPr>
              <w:t>NAVER Login</w:t>
            </w:r>
          </w:p>
        </w:tc>
        <w:tc>
          <w:tcPr>
            <w:tcW w:w="6263" w:type="dxa"/>
          </w:tcPr>
          <w:p w:rsidR="003E7AC5"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E7AC5" w:rsidRPr="000B6A24">
              <w:rPr>
                <w:lang w:eastAsia="ja-JP"/>
              </w:rPr>
              <w:t>SDK</w:t>
            </w:r>
            <w:r w:rsidR="008F2C78" w:rsidRPr="000B6A24">
              <w:rPr>
                <w:rFonts w:hint="eastAsia"/>
                <w:lang w:eastAsia="ja-JP"/>
              </w:rPr>
              <w:t>ライブラリファイルに含まれている</w:t>
            </w:r>
            <w:r w:rsidR="003E7AC5" w:rsidRPr="000B6A24">
              <w:rPr>
                <w:lang w:eastAsia="ja-JP"/>
              </w:rPr>
              <w:t>(4.1.4</w:t>
            </w:r>
            <w:r w:rsidR="008F2C78" w:rsidRPr="000B6A24">
              <w:rPr>
                <w:rFonts w:hint="eastAsia"/>
                <w:lang w:eastAsia="ja-JP"/>
              </w:rPr>
              <w:t>バージョン</w:t>
            </w:r>
            <w:r w:rsidR="0043158F" w:rsidRPr="000B6A24">
              <w:rPr>
                <w:lang w:eastAsia="ja-JP"/>
              </w:rPr>
              <w:t>)。</w:t>
            </w:r>
          </w:p>
          <w:p w:rsidR="006A18D7" w:rsidRPr="00F70230" w:rsidRDefault="0043158F" w:rsidP="00EA5DA3">
            <w:pPr>
              <w:pStyle w:val="nTblListBuld1"/>
              <w:wordWrap/>
              <w:rPr>
                <w:lang w:eastAsia="ja-JP"/>
              </w:rPr>
            </w:pPr>
            <w:r w:rsidRPr="000B6A24">
              <w:rPr>
                <w:rFonts w:hint="eastAsia"/>
                <w:lang w:eastAsia="ja-JP"/>
              </w:rPr>
              <w:t>ダウンロード</w:t>
            </w:r>
            <w:r w:rsidR="003E7AC5"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"https://static.nid.naver.com/images/web/devcenter/3rdparty_login_library_android_4.1.4.zip" </w:instrText>
            </w:r>
            <w:r w:rsidR="00BA4FAE">
              <w:fldChar w:fldCharType="separate"/>
            </w:r>
            <w:r w:rsidR="00197D03" w:rsidRPr="00D62B3F">
              <w:rPr>
                <w:rStyle w:val="af"/>
                <w:lang w:eastAsia="ja-JP"/>
              </w:rPr>
              <w:t>https://static.nid.naver.com/images/web/devcenter/3rdparty_login_library_android_4.1.4.zip</w:t>
            </w:r>
            <w:r w:rsidR="00BA4FAE">
              <w:rPr>
                <w:rStyle w:val="af"/>
                <w:lang w:eastAsia="ja-JP"/>
              </w:rPr>
              <w:fldChar w:fldCharType="end"/>
            </w:r>
          </w:p>
        </w:tc>
      </w:tr>
      <w:tr w:rsidR="006A18D7" w:rsidRPr="00F70230" w:rsidTr="006A18D7">
        <w:trPr>
          <w:divId w:val="1612978309"/>
        </w:trPr>
        <w:tc>
          <w:tcPr>
            <w:tcW w:w="2427" w:type="dxa"/>
          </w:tcPr>
          <w:p w:rsidR="006A18D7" w:rsidRPr="00E52861" w:rsidRDefault="006A18D7" w:rsidP="00EA5DA3">
            <w:pPr>
              <w:pStyle w:val="nTblNormal"/>
              <w:wordWrap/>
            </w:pPr>
            <w:r w:rsidRPr="002452AD">
              <w:rPr>
                <w:rFonts w:hint="eastAsia"/>
              </w:rPr>
              <w:t>NAVER</w:t>
            </w:r>
            <w:r w:rsidR="00083213" w:rsidRPr="00E52861">
              <w:rPr>
                <w:rFonts w:hint="eastAsia"/>
              </w:rPr>
              <w:t xml:space="preserve"> </w:t>
            </w:r>
            <w:r w:rsidRPr="00E52861">
              <w:t>Volleyer</w:t>
            </w:r>
          </w:p>
        </w:tc>
        <w:tc>
          <w:tcPr>
            <w:tcW w:w="6263" w:type="dxa"/>
          </w:tcPr>
          <w:p w:rsidR="003E7AC5"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E7AC5" w:rsidRPr="000B6A24">
              <w:rPr>
                <w:lang w:eastAsia="ja-JP"/>
              </w:rPr>
              <w:t>SDK</w:t>
            </w:r>
            <w:r w:rsidR="0043158F" w:rsidRPr="000B6A24">
              <w:rPr>
                <w:rFonts w:hint="eastAsia"/>
                <w:lang w:eastAsia="ja-JP"/>
              </w:rPr>
              <w:t>ライブラリファイルに含まれている</w:t>
            </w:r>
            <w:r w:rsidR="003E7AC5" w:rsidRPr="000B6A24">
              <w:rPr>
                <w:lang w:eastAsia="ja-JP"/>
              </w:rPr>
              <w:t>(2.0.1</w:t>
            </w:r>
            <w:r w:rsidR="0043158F" w:rsidRPr="000B6A24">
              <w:rPr>
                <w:rFonts w:hint="eastAsia"/>
                <w:lang w:eastAsia="ja-JP"/>
              </w:rPr>
              <w:t>バージョン</w:t>
            </w:r>
            <w:r w:rsidR="003E7AC5" w:rsidRPr="000B6A24">
              <w:rPr>
                <w:lang w:eastAsia="ja-JP"/>
              </w:rPr>
              <w:t>)</w:t>
            </w:r>
            <w:r w:rsidR="0043158F" w:rsidRPr="000B6A24">
              <w:rPr>
                <w:rFonts w:hint="eastAsia"/>
                <w:lang w:eastAsia="ja-JP"/>
              </w:rPr>
              <w:t>。</w:t>
            </w:r>
          </w:p>
          <w:p w:rsidR="006A18D7" w:rsidRPr="00F70230" w:rsidRDefault="0043158F" w:rsidP="00EA5DA3">
            <w:pPr>
              <w:pStyle w:val="nTblListBuld1"/>
              <w:wordWrap/>
              <w:rPr>
                <w:lang w:eastAsia="ja-JP"/>
              </w:rPr>
            </w:pPr>
            <w:r w:rsidRPr="000B6A24">
              <w:rPr>
                <w:rFonts w:hint="eastAsia"/>
                <w:lang w:eastAsia="ja-JP"/>
              </w:rPr>
              <w:t>ダウンロード</w:t>
            </w:r>
            <w:r w:rsidR="003E7AC5"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"http://mvnrepository.com/artifact/com.navercorp.volleyextensions/volleyer" </w:instrText>
            </w:r>
            <w:r w:rsidR="00BA4FAE">
              <w:fldChar w:fldCharType="separate"/>
            </w:r>
            <w:r w:rsidR="006A18D7" w:rsidRPr="00F70230">
              <w:rPr>
                <w:rStyle w:val="af"/>
                <w:lang w:eastAsia="ja-JP"/>
              </w:rPr>
              <w:t>http://mvnrepository.com/artifact/com.navercorp.volleyextensions/volleyer</w:t>
            </w:r>
            <w:r w:rsidR="00BA4FAE">
              <w:rPr>
                <w:rStyle w:val="af"/>
                <w:lang w:eastAsia="ja-JP"/>
              </w:rPr>
              <w:fldChar w:fldCharType="end"/>
            </w:r>
          </w:p>
        </w:tc>
      </w:tr>
      <w:tr w:rsidR="006A18D7" w:rsidRPr="00F70230" w:rsidTr="006A18D7">
        <w:trPr>
          <w:divId w:val="1612978309"/>
        </w:trPr>
        <w:tc>
          <w:tcPr>
            <w:tcW w:w="2427" w:type="dxa"/>
          </w:tcPr>
          <w:p w:rsidR="006A18D7" w:rsidRPr="00E52861" w:rsidRDefault="006A18D7" w:rsidP="00EA5DA3">
            <w:pPr>
              <w:pStyle w:val="nTblNormal"/>
              <w:wordWrap/>
            </w:pPr>
            <w:r w:rsidRPr="002452AD">
              <w:rPr>
                <w:rFonts w:hint="eastAsia"/>
              </w:rPr>
              <w:t>V</w:t>
            </w:r>
            <w:r w:rsidRPr="00E52861">
              <w:t>olley</w:t>
            </w:r>
          </w:p>
        </w:tc>
        <w:tc>
          <w:tcPr>
            <w:tcW w:w="6263" w:type="dxa"/>
          </w:tcPr>
          <w:p w:rsidR="003E7AC5"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E7AC5" w:rsidRPr="000B6A24">
              <w:rPr>
                <w:lang w:eastAsia="ja-JP"/>
              </w:rPr>
              <w:t>SDK</w:t>
            </w:r>
            <w:r w:rsidR="00642978" w:rsidRPr="000B6A24">
              <w:rPr>
                <w:rFonts w:hint="eastAsia"/>
                <w:lang w:eastAsia="ja-JP"/>
              </w:rPr>
              <w:t>ライブラリファイルに含まれている</w:t>
            </w:r>
            <w:r w:rsidR="003E7AC5" w:rsidRPr="000B6A24">
              <w:rPr>
                <w:lang w:eastAsia="ja-JP"/>
              </w:rPr>
              <w:t>(1.0.2</w:t>
            </w:r>
            <w:r w:rsidR="00642978" w:rsidRPr="000B6A24">
              <w:rPr>
                <w:rFonts w:hint="eastAsia"/>
                <w:lang w:eastAsia="ja-JP"/>
              </w:rPr>
              <w:t>バージョン</w:t>
            </w:r>
            <w:r w:rsidR="003E7AC5" w:rsidRPr="000B6A24">
              <w:rPr>
                <w:lang w:eastAsia="ja-JP"/>
              </w:rPr>
              <w:t>)</w:t>
            </w:r>
            <w:r w:rsidR="00642978" w:rsidRPr="000B6A24">
              <w:rPr>
                <w:rFonts w:hint="eastAsia"/>
                <w:lang w:eastAsia="ja-JP"/>
              </w:rPr>
              <w:t>。</w:t>
            </w:r>
          </w:p>
          <w:p w:rsidR="006A18D7" w:rsidRPr="00F70230" w:rsidRDefault="00642978" w:rsidP="00EA5DA3">
            <w:pPr>
              <w:pStyle w:val="nTblListBuld1"/>
              <w:wordWrap/>
              <w:rPr>
                <w:lang w:eastAsia="ja-JP"/>
              </w:rPr>
            </w:pPr>
            <w:r w:rsidRPr="000B6A24">
              <w:rPr>
                <w:rFonts w:hint="eastAsia"/>
                <w:lang w:eastAsia="ja-JP"/>
              </w:rPr>
              <w:t>ダウンロード</w:t>
            </w:r>
            <w:r w:rsidR="003E7AC5"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"http://mvnrepository.com/artifact/com.mcxiaoke.volley/library/" </w:instrText>
            </w:r>
            <w:r w:rsidR="00BA4FAE">
              <w:fldChar w:fldCharType="separate"/>
            </w:r>
            <w:r w:rsidR="006A18D7" w:rsidRPr="00F70230">
              <w:rPr>
                <w:rStyle w:val="af"/>
                <w:lang w:eastAsia="ja-JP"/>
              </w:rPr>
              <w:t>http://mvnrepository.com/artifact/com.mcxiaoke.volley/library</w:t>
            </w:r>
            <w:r w:rsidR="00BA4FAE">
              <w:rPr>
                <w:rStyle w:val="af"/>
                <w:lang w:eastAsia="ja-JP"/>
              </w:rPr>
              <w:fldChar w:fldCharType="end"/>
            </w:r>
          </w:p>
        </w:tc>
      </w:tr>
      <w:tr w:rsidR="006A18D7" w:rsidRPr="00F70230" w:rsidTr="006A18D7">
        <w:trPr>
          <w:divId w:val="1612978309"/>
        </w:trPr>
        <w:tc>
          <w:tcPr>
            <w:tcW w:w="2427" w:type="dxa"/>
          </w:tcPr>
          <w:p w:rsidR="006A18D7" w:rsidRPr="00E52861" w:rsidRDefault="006A18D7" w:rsidP="00EA5DA3">
            <w:pPr>
              <w:pStyle w:val="nTblNormal"/>
              <w:wordWrap/>
            </w:pPr>
            <w:r w:rsidRPr="002452AD">
              <w:t>Google</w:t>
            </w:r>
            <w:r w:rsidR="00083213" w:rsidRPr="00E52861">
              <w:t xml:space="preserve"> </w:t>
            </w:r>
            <w:r w:rsidRPr="00E52861">
              <w:t>Gson</w:t>
            </w:r>
          </w:p>
        </w:tc>
        <w:tc>
          <w:tcPr>
            <w:tcW w:w="6263" w:type="dxa"/>
          </w:tcPr>
          <w:p w:rsidR="003E7AC5"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E7AC5" w:rsidRPr="000B6A24">
              <w:rPr>
                <w:lang w:eastAsia="ja-JP"/>
              </w:rPr>
              <w:t>SDK</w:t>
            </w:r>
            <w:r w:rsidR="00642978" w:rsidRPr="000B6A24">
              <w:rPr>
                <w:rFonts w:hint="eastAsia"/>
                <w:lang w:eastAsia="ja-JP"/>
              </w:rPr>
              <w:t>ライブラリファイルに含まれている</w:t>
            </w:r>
            <w:r w:rsidR="003E7AC5" w:rsidRPr="000B6A24">
              <w:rPr>
                <w:lang w:eastAsia="ja-JP"/>
              </w:rPr>
              <w:t>(2.3.1</w:t>
            </w:r>
            <w:r w:rsidR="00642978" w:rsidRPr="000B6A24">
              <w:rPr>
                <w:rFonts w:hint="eastAsia"/>
                <w:lang w:eastAsia="ja-JP"/>
              </w:rPr>
              <w:t>バージョン</w:t>
            </w:r>
            <w:r w:rsidR="00642978" w:rsidRPr="000B6A24">
              <w:rPr>
                <w:lang w:eastAsia="ja-JP"/>
              </w:rPr>
              <w:t>)。</w:t>
            </w:r>
          </w:p>
          <w:p w:rsidR="006A18D7" w:rsidRPr="00F70230" w:rsidRDefault="00642978" w:rsidP="00EA5DA3">
            <w:pPr>
              <w:pStyle w:val="nTblListBuld1"/>
              <w:wordWrap/>
              <w:rPr>
                <w:lang w:eastAsia="ja-JP"/>
              </w:rPr>
            </w:pPr>
            <w:r w:rsidRPr="000B6A24">
              <w:rPr>
                <w:rFonts w:hint="eastAsia"/>
                <w:lang w:eastAsia="ja-JP"/>
              </w:rPr>
              <w:t>ダウンロード</w:t>
            </w:r>
            <w:r w:rsidR="003E7AC5"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"http://mvnrepository.com/artifact/c</w:instrText>
            </w:r>
            <w:r w:rsidR="00BA4FAE">
              <w:rPr>
                <w:lang w:eastAsia="ja-JP"/>
              </w:rPr>
              <w:instrText xml:space="preserve">om.google.code.gson/gson" </w:instrText>
            </w:r>
            <w:r w:rsidR="00BA4FAE">
              <w:fldChar w:fldCharType="separate"/>
            </w:r>
            <w:r w:rsidR="006A18D7" w:rsidRPr="00F70230">
              <w:rPr>
                <w:rStyle w:val="af"/>
                <w:lang w:eastAsia="ja-JP"/>
              </w:rPr>
              <w:t>http://mvnrepository.com/artifact/com.google.code.gson/gson</w:t>
            </w:r>
            <w:r w:rsidR="00BA4FAE">
              <w:rPr>
                <w:rStyle w:val="af"/>
                <w:lang w:eastAsia="ja-JP"/>
              </w:rPr>
              <w:fldChar w:fldCharType="end"/>
            </w:r>
          </w:p>
        </w:tc>
      </w:tr>
      <w:tr w:rsidR="006A18D7" w:rsidRPr="00F70230" w:rsidTr="006A18D7">
        <w:trPr>
          <w:divId w:val="1612978309"/>
        </w:trPr>
        <w:tc>
          <w:tcPr>
            <w:tcW w:w="2427" w:type="dxa"/>
          </w:tcPr>
          <w:p w:rsidR="006A18D7" w:rsidRPr="002452AD" w:rsidRDefault="006A18D7" w:rsidP="00EA5DA3">
            <w:pPr>
              <w:pStyle w:val="nTblNormal"/>
              <w:wordWrap/>
            </w:pPr>
            <w:r w:rsidRPr="002452AD">
              <w:t>Glide</w:t>
            </w:r>
          </w:p>
        </w:tc>
        <w:tc>
          <w:tcPr>
            <w:tcW w:w="6263" w:type="dxa"/>
          </w:tcPr>
          <w:p w:rsidR="003E7AC5"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E7AC5" w:rsidRPr="000B6A24">
              <w:rPr>
                <w:lang w:eastAsia="ja-JP"/>
              </w:rPr>
              <w:t>SDK</w:t>
            </w:r>
            <w:r w:rsidR="00642978" w:rsidRPr="000B6A24">
              <w:rPr>
                <w:rFonts w:hint="eastAsia"/>
                <w:lang w:eastAsia="ja-JP"/>
              </w:rPr>
              <w:t>ライブラリファイルに含まれている</w:t>
            </w:r>
            <w:r w:rsidR="003E7AC5" w:rsidRPr="000B6A24">
              <w:rPr>
                <w:lang w:eastAsia="ja-JP"/>
              </w:rPr>
              <w:t>(3.6.1</w:t>
            </w:r>
            <w:r w:rsidR="00642978" w:rsidRPr="000B6A24">
              <w:rPr>
                <w:rFonts w:hint="eastAsia"/>
                <w:lang w:eastAsia="ja-JP"/>
              </w:rPr>
              <w:t>バージョン</w:t>
            </w:r>
            <w:r w:rsidR="003E7AC5" w:rsidRPr="000B6A24">
              <w:rPr>
                <w:lang w:eastAsia="ja-JP"/>
              </w:rPr>
              <w:t>)</w:t>
            </w:r>
            <w:r w:rsidR="00642978" w:rsidRPr="000B6A24">
              <w:rPr>
                <w:rFonts w:hint="eastAsia"/>
                <w:lang w:eastAsia="ja-JP"/>
              </w:rPr>
              <w:t>。</w:t>
            </w:r>
          </w:p>
          <w:p w:rsidR="006A18D7" w:rsidRPr="00F70230" w:rsidRDefault="00642978" w:rsidP="00EA5DA3">
            <w:pPr>
              <w:pStyle w:val="nTblListBuld1"/>
              <w:wordWrap/>
              <w:rPr>
                <w:lang w:eastAsia="ja-JP"/>
              </w:rPr>
            </w:pPr>
            <w:r w:rsidRPr="000B6A24">
              <w:rPr>
                <w:rFonts w:hint="eastAsia"/>
                <w:lang w:eastAsia="ja-JP"/>
              </w:rPr>
              <w:t>ダウンロード</w:t>
            </w:r>
            <w:r w:rsidR="003E7AC5"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"http://mvnrepository.com/artifact/com.github.bumptech.glide/glide" </w:instrText>
            </w:r>
            <w:r w:rsidR="00BA4FAE">
              <w:fldChar w:fldCharType="separate"/>
            </w:r>
            <w:r w:rsidR="006A18D7" w:rsidRPr="00F70230">
              <w:rPr>
                <w:rStyle w:val="af"/>
                <w:lang w:eastAsia="ja-JP"/>
              </w:rPr>
              <w:t>http://mvnrepository.com/artifact/com.github.bumptech.glide/glide</w:t>
            </w:r>
            <w:r w:rsidR="00BA4FAE">
              <w:rPr>
                <w:rStyle w:val="af"/>
                <w:lang w:eastAsia="ja-JP"/>
              </w:rPr>
              <w:fldChar w:fldCharType="end"/>
            </w:r>
          </w:p>
        </w:tc>
      </w:tr>
      <w:tr w:rsidR="006A18D7" w:rsidRPr="00F70230" w:rsidTr="006A18D7">
        <w:trPr>
          <w:divId w:val="1612978309"/>
        </w:trPr>
        <w:tc>
          <w:tcPr>
            <w:tcW w:w="2427" w:type="dxa"/>
          </w:tcPr>
          <w:p w:rsidR="006A18D7" w:rsidRPr="00E52861" w:rsidRDefault="006A18D7" w:rsidP="00EA5DA3">
            <w:pPr>
              <w:pStyle w:val="nTblNormal"/>
              <w:wordWrap/>
            </w:pPr>
            <w:r w:rsidRPr="002452AD">
              <w:rPr>
                <w:rFonts w:hint="eastAsia"/>
              </w:rPr>
              <w:t>O</w:t>
            </w:r>
            <w:r w:rsidRPr="00E52861">
              <w:t>tto</w:t>
            </w:r>
          </w:p>
        </w:tc>
        <w:tc>
          <w:tcPr>
            <w:tcW w:w="6263" w:type="dxa"/>
          </w:tcPr>
          <w:p w:rsidR="003E7AC5"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E7AC5" w:rsidRPr="000B6A24">
              <w:rPr>
                <w:lang w:eastAsia="ja-JP"/>
              </w:rPr>
              <w:t>SDK</w:t>
            </w:r>
            <w:r w:rsidR="00642978" w:rsidRPr="000B6A24">
              <w:rPr>
                <w:rFonts w:hint="eastAsia"/>
                <w:lang w:eastAsia="ja-JP"/>
              </w:rPr>
              <w:t>ライブラリファイルに含まれている</w:t>
            </w:r>
            <w:r w:rsidR="003E7AC5" w:rsidRPr="000B6A24">
              <w:rPr>
                <w:lang w:eastAsia="ja-JP"/>
              </w:rPr>
              <w:t>(1.3.8</w:t>
            </w:r>
            <w:r w:rsidR="00642978" w:rsidRPr="000B6A24">
              <w:rPr>
                <w:rFonts w:hint="eastAsia"/>
                <w:lang w:eastAsia="ja-JP"/>
              </w:rPr>
              <w:t>バージョン</w:t>
            </w:r>
            <w:r w:rsidR="003E7AC5" w:rsidRPr="000B6A24">
              <w:rPr>
                <w:lang w:eastAsia="ja-JP"/>
              </w:rPr>
              <w:t>)</w:t>
            </w:r>
            <w:r w:rsidR="00642978" w:rsidRPr="000B6A24">
              <w:rPr>
                <w:rFonts w:hint="eastAsia"/>
                <w:lang w:eastAsia="ja-JP"/>
              </w:rPr>
              <w:t>。</w:t>
            </w:r>
          </w:p>
          <w:p w:rsidR="006A18D7" w:rsidRPr="00F70230" w:rsidRDefault="00642978" w:rsidP="00EA5DA3">
            <w:pPr>
              <w:pStyle w:val="nTblListBuld1"/>
              <w:wordWrap/>
              <w:rPr>
                <w:lang w:eastAsia="ja-JP"/>
              </w:rPr>
            </w:pPr>
            <w:r w:rsidRPr="000B6A24">
              <w:rPr>
                <w:rFonts w:hint="eastAsia"/>
                <w:lang w:eastAsia="ja-JP"/>
              </w:rPr>
              <w:t>ダウンロード</w:t>
            </w:r>
            <w:r w:rsidR="003E7AC5"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"http://mvnrepository.com/artifact/com.squareup/otto" </w:instrText>
            </w:r>
            <w:r w:rsidR="00BA4FAE">
              <w:fldChar w:fldCharType="separate"/>
            </w:r>
            <w:r w:rsidR="006A18D7" w:rsidRPr="00F70230">
              <w:rPr>
                <w:rStyle w:val="af"/>
                <w:lang w:eastAsia="ja-JP"/>
              </w:rPr>
              <w:t>http://mvnrepository.com/artifact/com.squareup/otto</w:t>
            </w:r>
            <w:r w:rsidR="00BA4FAE">
              <w:rPr>
                <w:rStyle w:val="af"/>
                <w:lang w:eastAsia="ja-JP"/>
              </w:rPr>
              <w:fldChar w:fldCharType="end"/>
            </w:r>
          </w:p>
        </w:tc>
      </w:tr>
    </w:tbl>
    <w:p w:rsidR="00016EFC" w:rsidRPr="00E52861" w:rsidRDefault="00642978" w:rsidP="00EA5DA3">
      <w:pPr>
        <w:pStyle w:val="31"/>
        <w:divId w:val="1612978309"/>
      </w:pPr>
      <w:bookmarkStart w:id="11" w:name="_Toc438559628"/>
      <w:r w:rsidRPr="002452AD">
        <w:rPr>
          <w:rFonts w:hint="eastAsia"/>
          <w:lang w:eastAsia="ja-JP"/>
        </w:rPr>
        <w:lastRenderedPageBreak/>
        <w:t>ライブラリの構成</w:t>
      </w:r>
      <w:bookmarkEnd w:id="11"/>
    </w:p>
    <w:p w:rsidR="00917359" w:rsidRPr="008C7B65" w:rsidRDefault="00774C9E" w:rsidP="00EA5DA3">
      <w:pPr>
        <w:pStyle w:val="nNormal"/>
        <w:autoSpaceDE/>
        <w:autoSpaceDN/>
        <w:divId w:val="1612978309"/>
        <w:rPr>
          <w:lang w:eastAsia="ja-JP"/>
        </w:rPr>
      </w:pPr>
      <w:r w:rsidRPr="00453FED">
        <w:rPr>
          <w:rFonts w:hint="eastAsia"/>
          <w:lang w:eastAsia="ja-JP"/>
        </w:rPr>
        <w:t>Android</w:t>
      </w:r>
      <w:r w:rsidR="00642978" w:rsidRPr="00453FED">
        <w:rPr>
          <w:rFonts w:hint="eastAsia"/>
          <w:lang w:eastAsia="ja-JP"/>
        </w:rPr>
        <w:t>向け</w:t>
      </w:r>
      <w:r w:rsidR="00D95CEB">
        <w:rPr>
          <w:rFonts w:hint="eastAsia"/>
          <w:lang w:eastAsia="ja-JP"/>
        </w:rPr>
        <w:t>NAVER Cafe</w:t>
      </w:r>
      <w:r w:rsidR="00083213" w:rsidRPr="008C7B65">
        <w:rPr>
          <w:rFonts w:hint="eastAsia"/>
          <w:lang w:eastAsia="ja-JP"/>
        </w:rPr>
        <w:t xml:space="preserve"> </w:t>
      </w:r>
      <w:r w:rsidRPr="008C7B65">
        <w:rPr>
          <w:rFonts w:hint="eastAsia"/>
          <w:lang w:eastAsia="ja-JP"/>
        </w:rPr>
        <w:t>SDK</w:t>
      </w:r>
      <w:r w:rsidR="00642978" w:rsidRPr="008C7B65">
        <w:rPr>
          <w:rFonts w:hint="eastAsia"/>
          <w:lang w:eastAsia="ja-JP"/>
        </w:rPr>
        <w:t>ライブラリは、下記のように構成されています。</w:t>
      </w:r>
    </w:p>
    <w:p w:rsidR="00917359" w:rsidRPr="00F70230" w:rsidRDefault="00917359" w:rsidP="00EA5DA3">
      <w:pPr>
        <w:pStyle w:val="nListBuld1"/>
        <w:autoSpaceDE/>
        <w:autoSpaceDN/>
        <w:divId w:val="1612978309"/>
        <w:rPr>
          <w:lang w:eastAsia="ja-JP"/>
        </w:rPr>
      </w:pPr>
      <w:r w:rsidRPr="00F70230">
        <w:rPr>
          <w:lang w:eastAsia="ja-JP"/>
        </w:rPr>
        <w:t>lib</w:t>
      </w:r>
      <w:r w:rsidRPr="00F70230">
        <w:rPr>
          <w:rFonts w:hint="eastAsia"/>
          <w:lang w:eastAsia="ja-JP"/>
        </w:rPr>
        <w:t>:</w:t>
      </w:r>
      <w:r w:rsidR="00083213" w:rsidRPr="00F70230">
        <w:rPr>
          <w:rFonts w:hint="eastAsia"/>
          <w:lang w:eastAsia="ja-JP"/>
        </w:rPr>
        <w:t xml:space="preserve"> </w:t>
      </w:r>
      <w:r w:rsidR="00D95CEB">
        <w:rPr>
          <w:rFonts w:hint="eastAsia"/>
          <w:lang w:eastAsia="ja-JP"/>
        </w:rPr>
        <w:t>NAVER Cafe</w:t>
      </w:r>
      <w:r w:rsidR="00083213" w:rsidRPr="00F70230">
        <w:rPr>
          <w:rFonts w:hint="eastAsia"/>
          <w:lang w:eastAsia="ja-JP"/>
        </w:rPr>
        <w:t xml:space="preserve"> </w:t>
      </w:r>
      <w:r w:rsidRPr="00F70230">
        <w:rPr>
          <w:rFonts w:hint="eastAsia"/>
          <w:lang w:eastAsia="ja-JP"/>
        </w:rPr>
        <w:t>SDK</w:t>
      </w:r>
      <w:r w:rsidR="00642978" w:rsidRPr="00F70230">
        <w:rPr>
          <w:rFonts w:hint="eastAsia"/>
          <w:lang w:eastAsia="ja-JP"/>
        </w:rPr>
        <w:t>ライブラリと必須ライブラリ</w:t>
      </w:r>
    </w:p>
    <w:p w:rsidR="00917359" w:rsidRPr="00541C97" w:rsidRDefault="00917359" w:rsidP="00EA5DA3">
      <w:pPr>
        <w:pStyle w:val="nListBuld2"/>
        <w:autoSpaceDE/>
        <w:autoSpaceDN/>
        <w:divId w:val="1612978309"/>
      </w:pPr>
      <w:r w:rsidRPr="00541C97">
        <w:t>cafeSdk-</w:t>
      </w:r>
      <w:r w:rsidRPr="00541C97">
        <w:rPr>
          <w:rFonts w:hint="eastAsia"/>
        </w:rPr>
        <w:t>x.x.x.</w:t>
      </w:r>
      <w:r w:rsidRPr="00541C97">
        <w:t>aar</w:t>
      </w:r>
      <w:r w:rsidRPr="00541C97">
        <w:rPr>
          <w:rFonts w:hint="eastAsia"/>
        </w:rPr>
        <w:t>:</w:t>
      </w:r>
      <w:r w:rsidR="00083213" w:rsidRPr="00541C97">
        <w:rPr>
          <w:rFonts w:hint="eastAsia"/>
        </w:rPr>
        <w:t xml:space="preserve"> </w:t>
      </w:r>
      <w:r w:rsidRPr="00541C97">
        <w:t>Android</w:t>
      </w:r>
      <w:r w:rsidR="00083213" w:rsidRPr="00541C97">
        <w:t xml:space="preserve"> </w:t>
      </w:r>
      <w:r w:rsidRPr="00541C97">
        <w:t>Studio</w:t>
      </w:r>
      <w:r w:rsidR="00642978" w:rsidRPr="000B6A24">
        <w:rPr>
          <w:rFonts w:hint="eastAsia"/>
        </w:rPr>
        <w:t>で使用する</w:t>
      </w:r>
      <w:r w:rsidR="00D95CEB">
        <w:rPr>
          <w:rFonts w:hint="eastAsia"/>
        </w:rPr>
        <w:t>NAVER Cafe</w:t>
      </w:r>
      <w:r w:rsidR="00083213" w:rsidRPr="00541C97">
        <w:rPr>
          <w:rFonts w:hint="eastAsia"/>
        </w:rPr>
        <w:t xml:space="preserve"> </w:t>
      </w:r>
      <w:r w:rsidRPr="00541C97">
        <w:rPr>
          <w:rFonts w:hint="eastAsia"/>
        </w:rPr>
        <w:t>SDK</w:t>
      </w:r>
      <w:r w:rsidR="00642978" w:rsidRPr="000B6A24">
        <w:rPr>
          <w:rFonts w:hint="eastAsia"/>
        </w:rPr>
        <w:t>ライブラリ</w:t>
      </w:r>
    </w:p>
    <w:p w:rsidR="00917359" w:rsidRPr="00541C97" w:rsidRDefault="00917359" w:rsidP="00EA5DA3">
      <w:pPr>
        <w:pStyle w:val="nListBuld2"/>
        <w:autoSpaceDE/>
        <w:autoSpaceDN/>
        <w:divId w:val="1612978309"/>
      </w:pPr>
      <w:r w:rsidRPr="00541C97">
        <w:t>cafeSdk-</w:t>
      </w:r>
      <w:r w:rsidRPr="00541C97">
        <w:rPr>
          <w:rFonts w:hint="eastAsia"/>
        </w:rPr>
        <w:t>x.x.x</w:t>
      </w:r>
      <w:r w:rsidRPr="00541C97">
        <w:t>.zip</w:t>
      </w:r>
      <w:r w:rsidRPr="00541C97">
        <w:rPr>
          <w:rFonts w:hint="eastAsia"/>
        </w:rPr>
        <w:t>:</w:t>
      </w:r>
      <w:r w:rsidR="00083213" w:rsidRPr="00541C97">
        <w:rPr>
          <w:rFonts w:hint="eastAsia"/>
        </w:rPr>
        <w:t xml:space="preserve"> </w:t>
      </w:r>
      <w:r w:rsidRPr="00541C97">
        <w:t>Eclipse</w:t>
      </w:r>
      <w:r w:rsidR="00642978" w:rsidRPr="000B6A24">
        <w:rPr>
          <w:rFonts w:hint="eastAsia"/>
        </w:rPr>
        <w:t>で使用する</w:t>
      </w:r>
      <w:r w:rsidR="00D95CEB">
        <w:rPr>
          <w:rFonts w:hint="eastAsia"/>
        </w:rPr>
        <w:t>NAVER Cafe</w:t>
      </w:r>
      <w:r w:rsidR="00083213" w:rsidRPr="00541C97">
        <w:rPr>
          <w:rFonts w:hint="eastAsia"/>
        </w:rPr>
        <w:t xml:space="preserve"> </w:t>
      </w:r>
      <w:r w:rsidRPr="00541C97">
        <w:rPr>
          <w:rFonts w:hint="eastAsia"/>
        </w:rPr>
        <w:t>SDK</w:t>
      </w:r>
      <w:r w:rsidR="00642978" w:rsidRPr="000B6A24">
        <w:rPr>
          <w:rFonts w:hint="eastAsia"/>
        </w:rPr>
        <w:t>ライブラリ</w:t>
      </w:r>
    </w:p>
    <w:p w:rsidR="00917359" w:rsidRPr="000B6A24" w:rsidRDefault="00917359" w:rsidP="00EA5DA3">
      <w:pPr>
        <w:pStyle w:val="nListBuld2"/>
        <w:autoSpaceDE/>
        <w:autoSpaceDN/>
        <w:divId w:val="1612978309"/>
        <w:rPr>
          <w:lang w:eastAsia="ja-JP"/>
        </w:rPr>
      </w:pPr>
      <w:r w:rsidRPr="000B6A24">
        <w:rPr>
          <w:lang w:eastAsia="ja-JP"/>
        </w:rPr>
        <w:t>library:</w:t>
      </w:r>
      <w:r w:rsidR="00083213" w:rsidRPr="000B6A24">
        <w:rPr>
          <w:lang w:eastAsia="ja-JP"/>
        </w:rPr>
        <w:t xml:space="preserve"> </w:t>
      </w:r>
      <w:r w:rsidR="00D95CEB">
        <w:rPr>
          <w:lang w:eastAsia="ja-JP"/>
        </w:rPr>
        <w:t>NAVER Cafe</w:t>
      </w:r>
      <w:r w:rsidR="00083213" w:rsidRPr="000B6A24">
        <w:rPr>
          <w:lang w:eastAsia="ja-JP"/>
        </w:rPr>
        <w:t xml:space="preserve"> </w:t>
      </w:r>
      <w:r w:rsidRPr="000B6A24">
        <w:rPr>
          <w:lang w:eastAsia="ja-JP"/>
        </w:rPr>
        <w:t>SDK</w:t>
      </w:r>
      <w:r w:rsidR="00F70230" w:rsidRPr="000B6A24">
        <w:rPr>
          <w:rFonts w:hint="eastAsia"/>
          <w:lang w:eastAsia="ja-JP"/>
        </w:rPr>
        <w:t>を</w:t>
      </w:r>
      <w:r w:rsidR="00642978" w:rsidRPr="000B6A24">
        <w:rPr>
          <w:rFonts w:hint="eastAsia"/>
          <w:lang w:eastAsia="ja-JP"/>
        </w:rPr>
        <w:t>使用</w:t>
      </w:r>
      <w:r w:rsidR="00F70230" w:rsidRPr="000B6A24">
        <w:rPr>
          <w:rFonts w:hint="eastAsia"/>
          <w:lang w:eastAsia="ja-JP"/>
        </w:rPr>
        <w:t>する際に</w:t>
      </w:r>
      <w:r w:rsidR="00642978" w:rsidRPr="000B6A24">
        <w:rPr>
          <w:rFonts w:hint="eastAsia"/>
          <w:lang w:eastAsia="ja-JP"/>
        </w:rPr>
        <w:t>必要なライブラリフォルダ</w:t>
      </w:r>
    </w:p>
    <w:p w:rsidR="00917359" w:rsidRPr="00F70230" w:rsidRDefault="00917359" w:rsidP="00EA5DA3">
      <w:pPr>
        <w:pStyle w:val="nListBuld1"/>
        <w:autoSpaceDE/>
        <w:autoSpaceDN/>
        <w:divId w:val="1612978309"/>
        <w:rPr>
          <w:lang w:eastAsia="ja-JP"/>
        </w:rPr>
      </w:pPr>
      <w:r w:rsidRPr="00F70230">
        <w:rPr>
          <w:lang w:eastAsia="ja-JP"/>
        </w:rPr>
        <w:t>sample</w:t>
      </w:r>
      <w:r w:rsidRPr="00F70230">
        <w:rPr>
          <w:rFonts w:hint="eastAsia"/>
          <w:lang w:eastAsia="ja-JP"/>
        </w:rPr>
        <w:t>:</w:t>
      </w:r>
      <w:r w:rsidR="00083213" w:rsidRPr="00F70230">
        <w:rPr>
          <w:rFonts w:hint="eastAsia"/>
          <w:lang w:eastAsia="ja-JP"/>
        </w:rPr>
        <w:t xml:space="preserve"> </w:t>
      </w:r>
      <w:r w:rsidR="00D95CEB">
        <w:rPr>
          <w:rFonts w:hint="eastAsia"/>
          <w:lang w:eastAsia="ja-JP"/>
        </w:rPr>
        <w:t>NAVER Cafe</w:t>
      </w:r>
      <w:r w:rsidR="00083213" w:rsidRPr="00F70230">
        <w:rPr>
          <w:rFonts w:hint="eastAsia"/>
          <w:lang w:eastAsia="ja-JP"/>
        </w:rPr>
        <w:t xml:space="preserve"> </w:t>
      </w:r>
      <w:r w:rsidRPr="00F70230">
        <w:rPr>
          <w:rFonts w:hint="eastAsia"/>
          <w:lang w:eastAsia="ja-JP"/>
        </w:rPr>
        <w:t>SDK</w:t>
      </w:r>
      <w:r w:rsidR="00642978" w:rsidRPr="00F70230">
        <w:rPr>
          <w:rFonts w:hint="eastAsia"/>
          <w:lang w:eastAsia="ja-JP"/>
        </w:rPr>
        <w:t>ライブラリを使</w:t>
      </w:r>
      <w:r w:rsidR="00F70230">
        <w:rPr>
          <w:rFonts w:hint="eastAsia"/>
          <w:lang w:eastAsia="ja-JP"/>
        </w:rPr>
        <w:t>った</w:t>
      </w:r>
      <w:r w:rsidR="002D614B">
        <w:rPr>
          <w:rFonts w:hint="eastAsia"/>
          <w:lang w:eastAsia="ja-JP"/>
        </w:rPr>
        <w:t>サンプル</w:t>
      </w:r>
      <w:r w:rsidR="00642978" w:rsidRPr="00F70230">
        <w:rPr>
          <w:rFonts w:hint="eastAsia"/>
          <w:lang w:eastAsia="ja-JP"/>
        </w:rPr>
        <w:t>プロジェクトフォルダ</w:t>
      </w:r>
    </w:p>
    <w:p w:rsidR="00917359" w:rsidRPr="00541C97" w:rsidRDefault="00D95CEB" w:rsidP="00EA5DA3">
      <w:pPr>
        <w:pStyle w:val="nListBuld2"/>
        <w:autoSpaceDE/>
        <w:autoSpaceDN/>
        <w:divId w:val="1612978309"/>
      </w:pPr>
      <w:r>
        <w:t>NAVER Cafe</w:t>
      </w:r>
      <w:r w:rsidR="00917359" w:rsidRPr="00541C97">
        <w:t>sdk-sample-android-studio</w:t>
      </w:r>
      <w:r w:rsidR="00917359" w:rsidRPr="00541C97">
        <w:rPr>
          <w:rFonts w:hint="eastAsia"/>
        </w:rPr>
        <w:t>:</w:t>
      </w:r>
      <w:r w:rsidR="00083213" w:rsidRPr="00541C97">
        <w:rPr>
          <w:rFonts w:hint="eastAsia"/>
        </w:rPr>
        <w:t xml:space="preserve"> </w:t>
      </w:r>
      <w:r w:rsidR="00917359" w:rsidRPr="00541C97">
        <w:t>Android</w:t>
      </w:r>
      <w:r w:rsidR="00083213" w:rsidRPr="00541C97">
        <w:t xml:space="preserve"> </w:t>
      </w:r>
      <w:r w:rsidR="00917359" w:rsidRPr="00541C97">
        <w:t>Studio</w:t>
      </w:r>
      <w:r w:rsidR="00642978" w:rsidRPr="000B6A24">
        <w:rPr>
          <w:rFonts w:hint="eastAsia"/>
        </w:rPr>
        <w:t>で使</w:t>
      </w:r>
      <w:r w:rsidR="00AC1FF5" w:rsidRPr="000B6A24">
        <w:rPr>
          <w:rFonts w:hint="eastAsia"/>
        </w:rPr>
        <w:t>える</w:t>
      </w:r>
      <w:r>
        <w:rPr>
          <w:rFonts w:hint="eastAsia"/>
        </w:rPr>
        <w:t>NAVER Cafe</w:t>
      </w:r>
      <w:r w:rsidR="00083213" w:rsidRPr="00541C97">
        <w:rPr>
          <w:rFonts w:hint="eastAsia"/>
        </w:rPr>
        <w:t xml:space="preserve"> </w:t>
      </w:r>
      <w:r w:rsidR="00917359" w:rsidRPr="00541C97">
        <w:rPr>
          <w:rFonts w:hint="eastAsia"/>
        </w:rPr>
        <w:t>SDK</w:t>
      </w:r>
      <w:r w:rsidR="00AC1FF5" w:rsidRPr="000B6A24">
        <w:rPr>
          <w:rFonts w:hint="eastAsia"/>
        </w:rPr>
        <w:t>の</w:t>
      </w:r>
      <w:r w:rsidR="002D614B">
        <w:rPr>
          <w:rFonts w:hint="eastAsia"/>
        </w:rPr>
        <w:t>サンプル</w:t>
      </w:r>
      <w:r w:rsidR="00642978" w:rsidRPr="000B6A24">
        <w:rPr>
          <w:rFonts w:hint="eastAsia"/>
        </w:rPr>
        <w:t>プロジェクトフォルダ</w:t>
      </w:r>
    </w:p>
    <w:p w:rsidR="00016EFC" w:rsidRPr="00541C97" w:rsidRDefault="00D95CEB" w:rsidP="00EA5DA3">
      <w:pPr>
        <w:pStyle w:val="nListBuld2"/>
        <w:autoSpaceDE/>
        <w:autoSpaceDN/>
        <w:divId w:val="1612978309"/>
      </w:pPr>
      <w:r>
        <w:t>NAVER Cafe</w:t>
      </w:r>
      <w:r w:rsidR="00917359" w:rsidRPr="00541C97">
        <w:t>sdk-sample-eclipse-master</w:t>
      </w:r>
      <w:r w:rsidR="00917359" w:rsidRPr="00541C97">
        <w:rPr>
          <w:rFonts w:hint="eastAsia"/>
        </w:rPr>
        <w:t>:</w:t>
      </w:r>
      <w:r w:rsidR="00083213" w:rsidRPr="00541C97">
        <w:rPr>
          <w:rFonts w:hint="eastAsia"/>
        </w:rPr>
        <w:t xml:space="preserve"> </w:t>
      </w:r>
      <w:r w:rsidR="00917359" w:rsidRPr="00541C97">
        <w:rPr>
          <w:rFonts w:hint="eastAsia"/>
        </w:rPr>
        <w:t>Eclipse</w:t>
      </w:r>
      <w:r w:rsidR="00642978" w:rsidRPr="000B6A24">
        <w:rPr>
          <w:rFonts w:hint="eastAsia"/>
        </w:rPr>
        <w:t>で使</w:t>
      </w:r>
      <w:r w:rsidR="00AC1FF5" w:rsidRPr="000B6A24">
        <w:rPr>
          <w:rFonts w:hint="eastAsia"/>
        </w:rPr>
        <w:t>える</w:t>
      </w:r>
      <w:r>
        <w:rPr>
          <w:rFonts w:hint="eastAsia"/>
        </w:rPr>
        <w:t>NAVER Cafe</w:t>
      </w:r>
      <w:r w:rsidR="00083213" w:rsidRPr="00541C97">
        <w:rPr>
          <w:rFonts w:hint="eastAsia"/>
        </w:rPr>
        <w:t xml:space="preserve"> </w:t>
      </w:r>
      <w:r w:rsidR="00917359" w:rsidRPr="00541C97">
        <w:rPr>
          <w:rFonts w:hint="eastAsia"/>
        </w:rPr>
        <w:t>SDK</w:t>
      </w:r>
      <w:r w:rsidR="00AC1FF5" w:rsidRPr="000B6A24">
        <w:rPr>
          <w:rFonts w:hint="eastAsia"/>
        </w:rPr>
        <w:t>の</w:t>
      </w:r>
      <w:r w:rsidR="002D614B">
        <w:rPr>
          <w:rFonts w:hint="eastAsia"/>
        </w:rPr>
        <w:t>サンプル</w:t>
      </w:r>
      <w:r w:rsidR="00642978" w:rsidRPr="000B6A24">
        <w:rPr>
          <w:rFonts w:hint="eastAsia"/>
        </w:rPr>
        <w:t>プロジェクトフォルダ</w:t>
      </w:r>
    </w:p>
    <w:p w:rsidR="00016EFC" w:rsidRPr="00F70230" w:rsidRDefault="00642978" w:rsidP="00EA5DA3">
      <w:pPr>
        <w:pStyle w:val="31"/>
        <w:divId w:val="1612978309"/>
        <w:rPr>
          <w:lang w:eastAsia="ja-JP"/>
        </w:rPr>
      </w:pPr>
      <w:bookmarkStart w:id="12" w:name="_Toc438559629"/>
      <w:r w:rsidRPr="00F70230">
        <w:rPr>
          <w:rFonts w:hint="eastAsia"/>
          <w:lang w:eastAsia="ja-JP"/>
        </w:rPr>
        <w:t>開発環境</w:t>
      </w:r>
      <w:r w:rsidR="00F70230">
        <w:rPr>
          <w:rFonts w:hint="eastAsia"/>
          <w:lang w:eastAsia="ja-JP"/>
        </w:rPr>
        <w:t>セットアップ</w:t>
      </w:r>
      <w:bookmarkEnd w:id="12"/>
    </w:p>
    <w:p w:rsidR="00A147B6" w:rsidRPr="00F70230" w:rsidRDefault="00D95CEB" w:rsidP="00EA5DA3">
      <w:pPr>
        <w:pStyle w:val="nNormal"/>
        <w:autoSpaceDE/>
        <w:autoSpaceDN/>
        <w:divId w:val="1612978309"/>
        <w:rPr>
          <w:lang w:eastAsia="ja-JP"/>
        </w:rPr>
      </w:pPr>
      <w:r>
        <w:rPr>
          <w:rFonts w:hint="eastAsia"/>
          <w:lang w:eastAsia="ja-JP"/>
        </w:rPr>
        <w:t>NAVER Cafe</w:t>
      </w:r>
      <w:r w:rsidR="00083213" w:rsidRPr="00F70230">
        <w:rPr>
          <w:rFonts w:hint="eastAsia"/>
          <w:lang w:eastAsia="ja-JP"/>
        </w:rPr>
        <w:t xml:space="preserve"> </w:t>
      </w:r>
      <w:r w:rsidR="00A147B6" w:rsidRPr="00F70230">
        <w:rPr>
          <w:rFonts w:hint="eastAsia"/>
          <w:lang w:eastAsia="ja-JP"/>
        </w:rPr>
        <w:t>SDK</w:t>
      </w:r>
      <w:r w:rsidR="00642978" w:rsidRPr="00F70230">
        <w:rPr>
          <w:rFonts w:hint="eastAsia"/>
          <w:lang w:eastAsia="ja-JP"/>
        </w:rPr>
        <w:t>を</w:t>
      </w:r>
      <w:r w:rsidR="00AC1FF5" w:rsidRPr="00F70230">
        <w:rPr>
          <w:rFonts w:hint="eastAsia"/>
          <w:lang w:eastAsia="ja-JP"/>
        </w:rPr>
        <w:t>組み込む</w:t>
      </w:r>
      <w:r w:rsidR="00642978" w:rsidRPr="00F70230">
        <w:rPr>
          <w:rFonts w:hint="eastAsia"/>
          <w:lang w:eastAsia="ja-JP"/>
        </w:rPr>
        <w:t>には</w:t>
      </w:r>
      <w:r w:rsidR="00AC1FF5" w:rsidRPr="00F70230">
        <w:rPr>
          <w:rFonts w:hint="eastAsia"/>
          <w:lang w:eastAsia="ja-JP"/>
        </w:rPr>
        <w:t>下記のように</w:t>
      </w:r>
      <w:r w:rsidR="00A147B6" w:rsidRPr="00F70230">
        <w:rPr>
          <w:rFonts w:hint="eastAsia"/>
          <w:lang w:eastAsia="ja-JP"/>
        </w:rPr>
        <w:t>IDE</w:t>
      </w:r>
      <w:r w:rsidR="00AC1FF5" w:rsidRPr="00F70230">
        <w:rPr>
          <w:rFonts w:hint="eastAsia"/>
          <w:lang w:eastAsia="ja-JP"/>
        </w:rPr>
        <w:t>ごとに</w:t>
      </w:r>
      <w:r w:rsidR="00642978" w:rsidRPr="00F70230">
        <w:rPr>
          <w:rFonts w:hint="eastAsia"/>
          <w:lang w:eastAsia="ja-JP"/>
        </w:rPr>
        <w:t>開発環境を</w:t>
      </w:r>
      <w:r w:rsidR="00F70230">
        <w:rPr>
          <w:rFonts w:hint="eastAsia"/>
          <w:lang w:eastAsia="ja-JP"/>
        </w:rPr>
        <w:t>セットアップ</w:t>
      </w:r>
      <w:r w:rsidR="00642978" w:rsidRPr="00F70230">
        <w:rPr>
          <w:rFonts w:hint="eastAsia"/>
          <w:lang w:eastAsia="ja-JP"/>
        </w:rPr>
        <w:t>します。</w:t>
      </w:r>
    </w:p>
    <w:p w:rsidR="00016EFC" w:rsidRPr="00F70230" w:rsidRDefault="00016EFC" w:rsidP="00EA5DA3">
      <w:pPr>
        <w:pStyle w:val="41"/>
        <w:divId w:val="1612978309"/>
      </w:pPr>
      <w:r w:rsidRPr="00F70230">
        <w:t>Android</w:t>
      </w:r>
      <w:r w:rsidR="00083213" w:rsidRPr="00F70230">
        <w:t xml:space="preserve"> </w:t>
      </w:r>
      <w:r w:rsidRPr="00F70230">
        <w:t>Studio</w:t>
      </w:r>
    </w:p>
    <w:p w:rsidR="00016EFC" w:rsidRPr="00F70230" w:rsidRDefault="00A147B6" w:rsidP="00EA5DA3">
      <w:pPr>
        <w:pStyle w:val="nListNumd1"/>
        <w:autoSpaceDE/>
        <w:autoSpaceDN/>
        <w:divId w:val="1612978309"/>
        <w:rPr>
          <w:lang w:eastAsia="ja-JP"/>
        </w:rPr>
      </w:pPr>
      <w:r w:rsidRPr="00F70230">
        <w:rPr>
          <w:rFonts w:hint="eastAsia"/>
          <w:lang w:eastAsia="ja-JP"/>
        </w:rPr>
        <w:t>Android</w:t>
      </w:r>
      <w:r w:rsidR="00642978" w:rsidRPr="00F70230">
        <w:rPr>
          <w:rFonts w:hint="eastAsia"/>
          <w:lang w:eastAsia="ja-JP"/>
        </w:rPr>
        <w:t>プロジェクトの</w:t>
      </w:r>
      <w:r w:rsidRPr="000B6A24">
        <w:rPr>
          <w:rStyle w:val="nUI"/>
          <w:lang w:eastAsia="ja-JP"/>
        </w:rPr>
        <w:t>libs</w:t>
      </w:r>
      <w:r w:rsidR="00642978" w:rsidRPr="00F70230">
        <w:rPr>
          <w:rFonts w:hint="eastAsia"/>
          <w:lang w:eastAsia="ja-JP"/>
        </w:rPr>
        <w:t>フォルダに</w:t>
      </w:r>
      <w:r w:rsidR="00D95CEB">
        <w:rPr>
          <w:rFonts w:hint="eastAsia"/>
          <w:lang w:eastAsia="ja-JP"/>
        </w:rPr>
        <w:t>NAVER Cafe</w:t>
      </w:r>
      <w:r w:rsidR="00083213" w:rsidRPr="00F70230">
        <w:rPr>
          <w:rFonts w:hint="eastAsia"/>
          <w:lang w:eastAsia="ja-JP"/>
        </w:rPr>
        <w:t xml:space="preserve"> </w:t>
      </w:r>
      <w:r w:rsidR="00027D32" w:rsidRPr="00F70230">
        <w:rPr>
          <w:rFonts w:hint="eastAsia"/>
          <w:lang w:eastAsia="ja-JP"/>
        </w:rPr>
        <w:t>SDK</w:t>
      </w:r>
      <w:r w:rsidR="00642978" w:rsidRPr="00F70230">
        <w:rPr>
          <w:rFonts w:hint="eastAsia"/>
          <w:lang w:eastAsia="ja-JP"/>
        </w:rPr>
        <w:t>ライブラリファイル</w:t>
      </w:r>
      <w:r w:rsidR="00027D32" w:rsidRPr="00F70230">
        <w:rPr>
          <w:rFonts w:hint="eastAsia"/>
          <w:lang w:eastAsia="ja-JP"/>
        </w:rPr>
        <w:t>(</w:t>
      </w:r>
      <w:r w:rsidR="00016EFC" w:rsidRPr="00F70230">
        <w:rPr>
          <w:lang w:eastAsia="ja-JP"/>
        </w:rPr>
        <w:t>cafeSdk-x.x.x.aar</w:t>
      </w:r>
      <w:r w:rsidR="00027D32" w:rsidRPr="00F70230">
        <w:rPr>
          <w:rFonts w:hint="eastAsia"/>
          <w:lang w:eastAsia="ja-JP"/>
        </w:rPr>
        <w:t>)</w:t>
      </w:r>
      <w:r w:rsidR="00642978" w:rsidRPr="00F70230">
        <w:rPr>
          <w:rFonts w:hint="eastAsia"/>
          <w:lang w:eastAsia="ja-JP"/>
        </w:rPr>
        <w:t>をコピーします。</w:t>
      </w:r>
    </w:p>
    <w:p w:rsidR="00836950" w:rsidRPr="00F70230" w:rsidRDefault="00836950" w:rsidP="00EA5DA3">
      <w:pPr>
        <w:pStyle w:val="nListNumd1"/>
        <w:autoSpaceDE/>
        <w:autoSpaceDN/>
        <w:divId w:val="1612978309"/>
        <w:rPr>
          <w:lang w:eastAsia="ja-JP"/>
        </w:rPr>
      </w:pPr>
      <w:r w:rsidRPr="00F70230">
        <w:rPr>
          <w:lang w:eastAsia="ja-JP"/>
        </w:rPr>
        <w:t>Android</w:t>
      </w:r>
      <w:r w:rsidR="00642978" w:rsidRPr="00F70230">
        <w:rPr>
          <w:rFonts w:hint="eastAsia"/>
          <w:lang w:eastAsia="ja-JP"/>
        </w:rPr>
        <w:t>プロジェクトの</w:t>
      </w:r>
      <w:r w:rsidRPr="000B6A24">
        <w:rPr>
          <w:rStyle w:val="nUI"/>
          <w:lang w:eastAsia="ja-JP"/>
        </w:rPr>
        <w:t>libs</w:t>
      </w:r>
      <w:r w:rsidR="00642978" w:rsidRPr="00F70230">
        <w:rPr>
          <w:rFonts w:hint="eastAsia"/>
          <w:lang w:eastAsia="ja-JP"/>
        </w:rPr>
        <w:t>フォルダに</w:t>
      </w:r>
      <w:r w:rsidR="0032582E" w:rsidRPr="00F70230">
        <w:rPr>
          <w:lang w:eastAsia="ja-JP"/>
        </w:rPr>
        <w:t>NAVER Login</w:t>
      </w:r>
      <w:r w:rsidR="00642978" w:rsidRPr="00F70230">
        <w:rPr>
          <w:rFonts w:hint="eastAsia"/>
          <w:lang w:eastAsia="ja-JP"/>
        </w:rPr>
        <w:t>ライブラリファイル</w:t>
      </w:r>
      <w:r w:rsidRPr="00F70230">
        <w:rPr>
          <w:rFonts w:hint="eastAsia"/>
          <w:lang w:eastAsia="ja-JP"/>
        </w:rPr>
        <w:t>(</w:t>
      </w:r>
      <w:r w:rsidRPr="00F70230">
        <w:rPr>
          <w:lang w:eastAsia="ja-JP"/>
        </w:rPr>
        <w:t>naveroauthlogin-4.</w:t>
      </w:r>
      <w:r w:rsidRPr="00F70230">
        <w:rPr>
          <w:rFonts w:hint="eastAsia"/>
          <w:lang w:eastAsia="ja-JP"/>
        </w:rPr>
        <w:t>x</w:t>
      </w:r>
      <w:r w:rsidRPr="00F70230">
        <w:rPr>
          <w:lang w:eastAsia="ja-JP"/>
        </w:rPr>
        <w:t>.</w:t>
      </w:r>
      <w:r w:rsidRPr="00F70230">
        <w:rPr>
          <w:rFonts w:hint="eastAsia"/>
          <w:lang w:eastAsia="ja-JP"/>
        </w:rPr>
        <w:t>x</w:t>
      </w:r>
      <w:r w:rsidRPr="00F70230">
        <w:rPr>
          <w:lang w:eastAsia="ja-JP"/>
        </w:rPr>
        <w:t>.jar</w:t>
      </w:r>
      <w:r w:rsidRPr="00F70230">
        <w:rPr>
          <w:rFonts w:hint="eastAsia"/>
          <w:lang w:eastAsia="ja-JP"/>
        </w:rPr>
        <w:t>)</w:t>
      </w:r>
      <w:r w:rsidR="00642978" w:rsidRPr="00F70230">
        <w:rPr>
          <w:rFonts w:hint="eastAsia"/>
          <w:lang w:eastAsia="ja-JP"/>
        </w:rPr>
        <w:t>をコピーします。</w:t>
      </w:r>
    </w:p>
    <w:p w:rsidR="00016EFC" w:rsidRPr="00F70230" w:rsidRDefault="00642978" w:rsidP="00EA5DA3">
      <w:pPr>
        <w:pStyle w:val="nListNumd1"/>
        <w:autoSpaceDE/>
        <w:autoSpaceDN/>
        <w:divId w:val="1612978309"/>
        <w:rPr>
          <w:lang w:eastAsia="ja-JP"/>
        </w:rPr>
      </w:pPr>
      <w:r w:rsidRPr="00F70230">
        <w:rPr>
          <w:rFonts w:hint="eastAsia"/>
          <w:lang w:eastAsia="ja-JP"/>
        </w:rPr>
        <w:t>メニュー</w:t>
      </w:r>
      <w:r w:rsidR="00BA12FC">
        <w:rPr>
          <w:rFonts w:hint="eastAsia"/>
          <w:lang w:eastAsia="ja-JP"/>
        </w:rPr>
        <w:t>から、</w:t>
      </w:r>
      <w:r w:rsidR="00F07DB6" w:rsidRPr="00F70230">
        <w:rPr>
          <w:rStyle w:val="nUI"/>
          <w:rFonts w:hint="eastAsia"/>
        </w:rPr>
        <w:t>File</w:t>
      </w:r>
      <w:r w:rsidR="00083213" w:rsidRPr="00F70230">
        <w:rPr>
          <w:rStyle w:val="nUI"/>
          <w:rFonts w:hint="eastAsia"/>
        </w:rPr>
        <w:t xml:space="preserve"> </w:t>
      </w:r>
      <w:r w:rsidR="00F07DB6" w:rsidRPr="00F70230">
        <w:rPr>
          <w:rStyle w:val="nUI"/>
          <w:rFonts w:hint="eastAsia"/>
        </w:rPr>
        <w:t>&gt;</w:t>
      </w:r>
      <w:r w:rsidR="00083213" w:rsidRPr="00F70230">
        <w:rPr>
          <w:rStyle w:val="nUI"/>
          <w:rFonts w:hint="eastAsia"/>
        </w:rPr>
        <w:t xml:space="preserve"> </w:t>
      </w:r>
      <w:r w:rsidR="00F07DB6" w:rsidRPr="00F70230">
        <w:rPr>
          <w:rStyle w:val="nUI"/>
          <w:rFonts w:hint="eastAsia"/>
        </w:rPr>
        <w:t>Project</w:t>
      </w:r>
      <w:r w:rsidR="00083213" w:rsidRPr="00F70230">
        <w:rPr>
          <w:rStyle w:val="nUI"/>
          <w:rFonts w:hint="eastAsia"/>
        </w:rPr>
        <w:t xml:space="preserve"> </w:t>
      </w:r>
      <w:r w:rsidR="00F07DB6" w:rsidRPr="00F70230">
        <w:rPr>
          <w:rStyle w:val="nUI"/>
          <w:rFonts w:hint="eastAsia"/>
        </w:rPr>
        <w:t>Structure</w:t>
      </w:r>
      <w:r w:rsidRPr="00F70230">
        <w:rPr>
          <w:rFonts w:hint="eastAsia"/>
          <w:lang w:eastAsia="ja-JP"/>
        </w:rPr>
        <w:t>をクリックし</w:t>
      </w:r>
      <w:r w:rsidR="00F70230">
        <w:rPr>
          <w:rFonts w:hint="eastAsia"/>
          <w:lang w:eastAsia="ja-JP"/>
        </w:rPr>
        <w:t>、</w:t>
      </w:r>
      <w:r w:rsidR="00F07DB6" w:rsidRPr="00F70230">
        <w:rPr>
          <w:rStyle w:val="nUI"/>
          <w:rFonts w:hint="eastAsia"/>
        </w:rPr>
        <w:t>Project</w:t>
      </w:r>
      <w:r w:rsidR="00083213" w:rsidRPr="00F70230">
        <w:rPr>
          <w:rStyle w:val="nUI"/>
          <w:rFonts w:hint="eastAsia"/>
        </w:rPr>
        <w:t xml:space="preserve"> </w:t>
      </w:r>
      <w:r w:rsidR="00F07DB6" w:rsidRPr="00F70230">
        <w:rPr>
          <w:rStyle w:val="nUI"/>
          <w:rFonts w:hint="eastAsia"/>
        </w:rPr>
        <w:t>Structure</w:t>
      </w:r>
      <w:r w:rsidRPr="00F70230">
        <w:rPr>
          <w:rFonts w:hint="eastAsia"/>
          <w:lang w:eastAsia="ja-JP"/>
        </w:rPr>
        <w:t>ダイアログボックスから</w:t>
      </w:r>
      <w:r w:rsidR="00F07DB6" w:rsidRPr="00F70230">
        <w:rPr>
          <w:rStyle w:val="nUI"/>
          <w:rFonts w:hint="eastAsia"/>
        </w:rPr>
        <w:t>App</w:t>
      </w:r>
      <w:r w:rsidR="00083213" w:rsidRPr="00F70230">
        <w:rPr>
          <w:rStyle w:val="nUI"/>
          <w:rFonts w:hint="eastAsia"/>
        </w:rPr>
        <w:t xml:space="preserve"> </w:t>
      </w:r>
      <w:r w:rsidR="00F07DB6" w:rsidRPr="00F70230">
        <w:rPr>
          <w:rStyle w:val="nUI"/>
          <w:rFonts w:hint="eastAsia"/>
        </w:rPr>
        <w:t>&gt;</w:t>
      </w:r>
      <w:r w:rsidR="00083213" w:rsidRPr="00F70230">
        <w:rPr>
          <w:rStyle w:val="nUI"/>
          <w:rFonts w:hint="eastAsia"/>
        </w:rPr>
        <w:t xml:space="preserve"> </w:t>
      </w:r>
      <w:r w:rsidR="00F07DB6" w:rsidRPr="00F70230">
        <w:rPr>
          <w:rStyle w:val="nUI"/>
        </w:rPr>
        <w:t>Dependencies</w:t>
      </w:r>
      <w:r w:rsidRPr="00F70230">
        <w:rPr>
          <w:rFonts w:hint="eastAsia"/>
          <w:lang w:eastAsia="ja-JP"/>
        </w:rPr>
        <w:t>をクリック</w:t>
      </w:r>
      <w:r w:rsidR="00AC1FF5" w:rsidRPr="00F70230">
        <w:rPr>
          <w:rFonts w:hint="eastAsia"/>
          <w:lang w:eastAsia="ja-JP"/>
        </w:rPr>
        <w:t>し</w:t>
      </w:r>
      <w:r w:rsidR="00F70230">
        <w:rPr>
          <w:rFonts w:hint="eastAsia"/>
          <w:lang w:eastAsia="ja-JP"/>
        </w:rPr>
        <w:t>て</w:t>
      </w:r>
      <w:r w:rsidRPr="00F70230">
        <w:rPr>
          <w:rFonts w:hint="eastAsia"/>
          <w:lang w:eastAsia="ja-JP"/>
        </w:rPr>
        <w:t>、ライブラリを追加します。または、次のように</w:t>
      </w:r>
      <w:r w:rsidR="00F07DB6" w:rsidRPr="00F70230">
        <w:rPr>
          <w:rFonts w:hint="eastAsia"/>
          <w:lang w:eastAsia="ja-JP"/>
        </w:rPr>
        <w:t>A</w:t>
      </w:r>
      <w:r w:rsidR="00AC1FF5" w:rsidRPr="00F70230">
        <w:rPr>
          <w:rFonts w:hint="eastAsia"/>
          <w:lang w:eastAsia="ja-JP"/>
        </w:rPr>
        <w:t>n</w:t>
      </w:r>
      <w:r w:rsidR="00F07DB6" w:rsidRPr="00F70230">
        <w:rPr>
          <w:rFonts w:hint="eastAsia"/>
          <w:lang w:eastAsia="ja-JP"/>
        </w:rPr>
        <w:t>droid</w:t>
      </w:r>
      <w:r w:rsidRPr="00F70230">
        <w:rPr>
          <w:rFonts w:hint="eastAsia"/>
          <w:lang w:eastAsia="ja-JP"/>
        </w:rPr>
        <w:t>プロジェクトの</w:t>
      </w:r>
      <w:r w:rsidR="00016EFC" w:rsidRPr="00F70230">
        <w:rPr>
          <w:rStyle w:val="nUI"/>
          <w:lang w:eastAsia="ja-JP"/>
        </w:rPr>
        <w:t>build.gladle</w:t>
      </w:r>
      <w:r w:rsidRPr="00F70230">
        <w:rPr>
          <w:rFonts w:hint="eastAsia"/>
          <w:lang w:eastAsia="ja-JP"/>
        </w:rPr>
        <w:t>ファイルに直接ライブラリを追加します。</w:t>
      </w:r>
    </w:p>
    <w:p w:rsidR="00016EFC" w:rsidRPr="00F70230" w:rsidRDefault="00016EFC" w:rsidP="00EA5DA3">
      <w:pPr>
        <w:pStyle w:val="nCoded2"/>
        <w:autoSpaceDE/>
        <w:autoSpaceDN/>
        <w:divId w:val="1612978309"/>
      </w:pPr>
      <w:proofErr w:type="gramStart"/>
      <w:r w:rsidRPr="00F70230">
        <w:t>compile</w:t>
      </w:r>
      <w:proofErr w:type="gramEnd"/>
      <w:r w:rsidR="00083213" w:rsidRPr="00F70230">
        <w:t xml:space="preserve"> </w:t>
      </w:r>
      <w:r w:rsidRPr="00F70230">
        <w:t>'com.android.support:support-v13:23.1.0'</w:t>
      </w:r>
    </w:p>
    <w:p w:rsidR="00016EFC" w:rsidRPr="00F70230" w:rsidRDefault="00016EFC" w:rsidP="00EA5DA3">
      <w:pPr>
        <w:pStyle w:val="nCoded2"/>
        <w:autoSpaceDE/>
        <w:autoSpaceDN/>
        <w:divId w:val="1612978309"/>
      </w:pPr>
      <w:proofErr w:type="gramStart"/>
      <w:r w:rsidRPr="00F70230">
        <w:t>compile</w:t>
      </w:r>
      <w:proofErr w:type="gramEnd"/>
      <w:r w:rsidR="00083213" w:rsidRPr="00F70230">
        <w:t xml:space="preserve"> </w:t>
      </w:r>
      <w:r w:rsidRPr="00F70230">
        <w:t>'com.navercorp.volleyextensions:volleyer:2.0.1'</w:t>
      </w:r>
    </w:p>
    <w:p w:rsidR="00016EFC" w:rsidRPr="00F70230" w:rsidRDefault="00016EFC" w:rsidP="00EA5DA3">
      <w:pPr>
        <w:pStyle w:val="nCoded2"/>
        <w:autoSpaceDE/>
        <w:autoSpaceDN/>
        <w:divId w:val="1612978309"/>
      </w:pPr>
      <w:proofErr w:type="gramStart"/>
      <w:r w:rsidRPr="00F70230">
        <w:t>compile</w:t>
      </w:r>
      <w:proofErr w:type="gramEnd"/>
      <w:r w:rsidR="00083213" w:rsidRPr="00F70230">
        <w:t xml:space="preserve"> </w:t>
      </w:r>
      <w:r w:rsidRPr="00F70230">
        <w:t>'com.google.code.gson:gson:2.3.1'</w:t>
      </w:r>
    </w:p>
    <w:p w:rsidR="00016EFC" w:rsidRPr="00F70230" w:rsidRDefault="00016EFC" w:rsidP="00EA5DA3">
      <w:pPr>
        <w:pStyle w:val="nCoded2"/>
        <w:autoSpaceDE/>
        <w:autoSpaceDN/>
        <w:divId w:val="1612978309"/>
      </w:pPr>
      <w:proofErr w:type="gramStart"/>
      <w:r w:rsidRPr="00F70230">
        <w:t>compile</w:t>
      </w:r>
      <w:proofErr w:type="gramEnd"/>
      <w:r w:rsidR="00083213" w:rsidRPr="00F70230">
        <w:t xml:space="preserve"> </w:t>
      </w:r>
      <w:r w:rsidRPr="00F70230">
        <w:t>'com.github.bumptech.glide:glide:3.6.1'</w:t>
      </w:r>
    </w:p>
    <w:p w:rsidR="00016EFC" w:rsidRPr="00F70230" w:rsidRDefault="00016EFC" w:rsidP="00EA5DA3">
      <w:pPr>
        <w:pStyle w:val="nCoded2"/>
        <w:autoSpaceDE/>
        <w:autoSpaceDN/>
        <w:divId w:val="1612978309"/>
      </w:pPr>
      <w:proofErr w:type="gramStart"/>
      <w:r w:rsidRPr="00F70230">
        <w:t>compile</w:t>
      </w:r>
      <w:proofErr w:type="gramEnd"/>
      <w:r w:rsidR="00083213" w:rsidRPr="00F70230">
        <w:t xml:space="preserve"> </w:t>
      </w:r>
      <w:r w:rsidRPr="00F70230">
        <w:t>'com.squareup:otto:1.3.8'</w:t>
      </w:r>
    </w:p>
    <w:p w:rsidR="00016EFC" w:rsidRPr="00F70230" w:rsidRDefault="00016EFC" w:rsidP="00EA5DA3">
      <w:pPr>
        <w:pStyle w:val="41"/>
        <w:divId w:val="1612978309"/>
      </w:pPr>
      <w:r w:rsidRPr="00F70230">
        <w:t>Eclipse</w:t>
      </w:r>
    </w:p>
    <w:p w:rsidR="00016EFC" w:rsidRPr="00F70230" w:rsidRDefault="00D95CEB" w:rsidP="00EA5DA3">
      <w:pPr>
        <w:pStyle w:val="nListNumd1"/>
        <w:autoSpaceDE/>
        <w:autoSpaceDN/>
        <w:divId w:val="1612978309"/>
        <w:rPr>
          <w:lang w:eastAsia="ja-JP"/>
        </w:rPr>
      </w:pPr>
      <w:r>
        <w:rPr>
          <w:rFonts w:hint="eastAsia"/>
          <w:lang w:eastAsia="ja-JP"/>
        </w:rPr>
        <w:t>NAVER Cafe</w:t>
      </w:r>
      <w:r w:rsidR="00083213" w:rsidRPr="00F70230">
        <w:rPr>
          <w:rFonts w:hint="eastAsia"/>
          <w:lang w:eastAsia="ja-JP"/>
        </w:rPr>
        <w:t xml:space="preserve"> </w:t>
      </w:r>
      <w:r w:rsidR="00016EFC" w:rsidRPr="00F70230">
        <w:rPr>
          <w:rFonts w:hint="eastAsia"/>
          <w:lang w:eastAsia="ja-JP"/>
        </w:rPr>
        <w:t>SDK</w:t>
      </w:r>
      <w:r w:rsidR="00642978" w:rsidRPr="00F70230">
        <w:rPr>
          <w:rFonts w:hint="eastAsia"/>
          <w:lang w:eastAsia="ja-JP"/>
        </w:rPr>
        <w:t>ライブラリファイル</w:t>
      </w:r>
      <w:r w:rsidR="00016EFC" w:rsidRPr="00F70230">
        <w:rPr>
          <w:rFonts w:hint="eastAsia"/>
          <w:lang w:eastAsia="ja-JP"/>
        </w:rPr>
        <w:t>(</w:t>
      </w:r>
      <w:r w:rsidR="00016EFC" w:rsidRPr="00F70230">
        <w:rPr>
          <w:lang w:eastAsia="ja-JP"/>
        </w:rPr>
        <w:t>cafeSdk-x.x.x.zip</w:t>
      </w:r>
      <w:r w:rsidR="00016EFC" w:rsidRPr="00F70230">
        <w:rPr>
          <w:rFonts w:hint="eastAsia"/>
          <w:lang w:eastAsia="ja-JP"/>
        </w:rPr>
        <w:t>)</w:t>
      </w:r>
      <w:r w:rsidR="00642978" w:rsidRPr="00F70230">
        <w:rPr>
          <w:rFonts w:hint="eastAsia"/>
          <w:lang w:eastAsia="ja-JP"/>
        </w:rPr>
        <w:t>を解凍します。</w:t>
      </w:r>
    </w:p>
    <w:p w:rsidR="00016EFC" w:rsidRPr="00F70230" w:rsidRDefault="00642978" w:rsidP="00EA5DA3">
      <w:pPr>
        <w:pStyle w:val="nListNumd1"/>
        <w:autoSpaceDE/>
        <w:autoSpaceDN/>
        <w:divId w:val="1612978309"/>
        <w:rPr>
          <w:lang w:eastAsia="ja-JP"/>
        </w:rPr>
      </w:pPr>
      <w:r w:rsidRPr="00F70230">
        <w:rPr>
          <w:rFonts w:hint="eastAsia"/>
          <w:lang w:eastAsia="ja-JP"/>
        </w:rPr>
        <w:t>解凍した</w:t>
      </w:r>
      <w:r w:rsidR="00D95CEB">
        <w:rPr>
          <w:rFonts w:hint="eastAsia"/>
          <w:lang w:eastAsia="ja-JP"/>
        </w:rPr>
        <w:t>NAVER Cafe</w:t>
      </w:r>
      <w:r w:rsidR="00083213" w:rsidRPr="00F70230">
        <w:rPr>
          <w:rFonts w:hint="eastAsia"/>
          <w:lang w:eastAsia="ja-JP"/>
        </w:rPr>
        <w:t xml:space="preserve"> </w:t>
      </w:r>
      <w:r w:rsidR="00211BDA" w:rsidRPr="00F70230">
        <w:rPr>
          <w:rFonts w:hint="eastAsia"/>
          <w:lang w:eastAsia="ja-JP"/>
        </w:rPr>
        <w:t>SDK</w:t>
      </w:r>
      <w:r w:rsidRPr="00F70230">
        <w:rPr>
          <w:rFonts w:hint="eastAsia"/>
          <w:lang w:eastAsia="ja-JP"/>
        </w:rPr>
        <w:t>ライブラリフォルダ</w:t>
      </w:r>
      <w:r w:rsidR="00F70230">
        <w:rPr>
          <w:rFonts w:hint="eastAsia"/>
          <w:lang w:eastAsia="ja-JP"/>
        </w:rPr>
        <w:t>内</w:t>
      </w:r>
      <w:r w:rsidRPr="00F70230">
        <w:rPr>
          <w:rFonts w:hint="eastAsia"/>
          <w:lang w:eastAsia="ja-JP"/>
        </w:rPr>
        <w:t>の</w:t>
      </w:r>
      <w:r w:rsidR="00211BDA" w:rsidRPr="00F70230">
        <w:rPr>
          <w:rStyle w:val="nUI"/>
          <w:rFonts w:hint="eastAsia"/>
          <w:lang w:eastAsia="ja-JP"/>
        </w:rPr>
        <w:t>libs</w:t>
      </w:r>
      <w:r w:rsidRPr="00F70230">
        <w:rPr>
          <w:rFonts w:hint="eastAsia"/>
          <w:lang w:eastAsia="ja-JP"/>
        </w:rPr>
        <w:t>フォルダにビルドに必要な必須ライブラリファイルを追加します。</w:t>
      </w:r>
    </w:p>
    <w:p w:rsidR="00016EFC" w:rsidRPr="00F70230" w:rsidRDefault="00016EFC" w:rsidP="00EA5DA3">
      <w:pPr>
        <w:pStyle w:val="nListNumd1"/>
        <w:autoSpaceDE/>
        <w:autoSpaceDN/>
        <w:divId w:val="1612978309"/>
        <w:rPr>
          <w:lang w:eastAsia="ja-JP"/>
        </w:rPr>
      </w:pPr>
      <w:r w:rsidRPr="00F70230">
        <w:rPr>
          <w:rFonts w:hint="eastAsia"/>
          <w:lang w:eastAsia="ja-JP"/>
        </w:rPr>
        <w:t>Android</w:t>
      </w:r>
      <w:r w:rsidR="00642978" w:rsidRPr="00F70230">
        <w:rPr>
          <w:rFonts w:hint="eastAsia"/>
          <w:lang w:eastAsia="ja-JP"/>
        </w:rPr>
        <w:t>プロジェクトの</w:t>
      </w:r>
      <w:r w:rsidRPr="00F70230">
        <w:rPr>
          <w:rStyle w:val="nUI"/>
          <w:rFonts w:hint="eastAsia"/>
          <w:lang w:eastAsia="ja-JP"/>
        </w:rPr>
        <w:t>AndroidManifest.xml</w:t>
      </w:r>
      <w:r w:rsidR="00642978" w:rsidRPr="00F70230">
        <w:rPr>
          <w:rFonts w:hint="eastAsia"/>
          <w:lang w:eastAsia="ja-JP"/>
        </w:rPr>
        <w:t>ファイルに</w:t>
      </w:r>
      <w:r w:rsidR="00F70230">
        <w:rPr>
          <w:rFonts w:hint="eastAsia"/>
          <w:lang w:eastAsia="ja-JP"/>
        </w:rPr>
        <w:t>、</w:t>
      </w:r>
      <w:r w:rsidR="00AC1FF5" w:rsidRPr="00F70230">
        <w:rPr>
          <w:rFonts w:hint="eastAsia"/>
          <w:lang w:eastAsia="ja-JP"/>
        </w:rPr>
        <w:t>下記</w:t>
      </w:r>
      <w:r w:rsidR="00642978" w:rsidRPr="00F70230">
        <w:rPr>
          <w:rFonts w:hint="eastAsia"/>
          <w:lang w:eastAsia="ja-JP"/>
        </w:rPr>
        <w:t>のように</w:t>
      </w:r>
      <w:r w:rsidR="0032582E" w:rsidRPr="00F70230">
        <w:rPr>
          <w:lang w:eastAsia="ja-JP"/>
        </w:rPr>
        <w:t>NAVER Login</w:t>
      </w:r>
      <w:r w:rsidR="00642978" w:rsidRPr="00F70230">
        <w:rPr>
          <w:rFonts w:hint="eastAsia"/>
          <w:lang w:eastAsia="ja-JP"/>
        </w:rPr>
        <w:t>で使</w:t>
      </w:r>
      <w:r w:rsidR="00AC1FF5" w:rsidRPr="00F70230">
        <w:rPr>
          <w:rFonts w:hint="eastAsia"/>
          <w:lang w:eastAsia="ja-JP"/>
        </w:rPr>
        <w:t>う</w:t>
      </w:r>
      <w:r w:rsidR="00642978" w:rsidRPr="00F70230">
        <w:rPr>
          <w:rFonts w:hint="eastAsia"/>
          <w:lang w:eastAsia="ja-JP"/>
        </w:rPr>
        <w:t>アクティビティと</w:t>
      </w:r>
      <w:r w:rsidR="00D95CEB">
        <w:rPr>
          <w:rFonts w:hint="eastAsia"/>
          <w:lang w:eastAsia="ja-JP"/>
        </w:rPr>
        <w:t>NAVER Cafe</w:t>
      </w:r>
      <w:r w:rsidR="00083213" w:rsidRPr="00F70230">
        <w:rPr>
          <w:rFonts w:hint="eastAsia"/>
          <w:lang w:eastAsia="ja-JP"/>
        </w:rPr>
        <w:t xml:space="preserve"> </w:t>
      </w:r>
      <w:r w:rsidRPr="00F70230">
        <w:rPr>
          <w:rFonts w:hint="eastAsia"/>
          <w:lang w:eastAsia="ja-JP"/>
        </w:rPr>
        <w:t>SDK</w:t>
      </w:r>
      <w:r w:rsidR="00642978" w:rsidRPr="00F70230">
        <w:rPr>
          <w:rFonts w:hint="eastAsia"/>
          <w:lang w:eastAsia="ja-JP"/>
        </w:rPr>
        <w:t>で使</w:t>
      </w:r>
      <w:r w:rsidR="00AC1FF5" w:rsidRPr="00F70230">
        <w:rPr>
          <w:rFonts w:hint="eastAsia"/>
          <w:lang w:eastAsia="ja-JP"/>
        </w:rPr>
        <w:t>う</w:t>
      </w:r>
      <w:r w:rsidR="00642978" w:rsidRPr="00F70230">
        <w:rPr>
          <w:rFonts w:hint="eastAsia"/>
          <w:lang w:eastAsia="ja-JP"/>
        </w:rPr>
        <w:t>アクティビティを追加します。</w:t>
      </w:r>
    </w:p>
    <w:p w:rsidR="00016EFC" w:rsidRPr="00F70230" w:rsidRDefault="00016EFC" w:rsidP="00EA5DA3">
      <w:pPr>
        <w:pStyle w:val="nCoded2"/>
        <w:autoSpaceDE/>
        <w:autoSpaceDN/>
        <w:divId w:val="1612978309"/>
      </w:pPr>
      <w:r w:rsidRPr="00F70230">
        <w:t>&lt;activity</w:t>
      </w:r>
    </w:p>
    <w:p w:rsidR="00016EFC" w:rsidRPr="00F70230" w:rsidRDefault="00083213" w:rsidP="00EA5DA3">
      <w:pPr>
        <w:pStyle w:val="nCoded2"/>
        <w:autoSpaceDE/>
        <w:autoSpaceDN/>
        <w:divId w:val="1612978309"/>
      </w:pPr>
      <w:r w:rsidRPr="00F70230">
        <w:t xml:space="preserve">   </w:t>
      </w:r>
      <w:proofErr w:type="gramStart"/>
      <w:r w:rsidR="00016EFC" w:rsidRPr="00F70230">
        <w:t>android:</w:t>
      </w:r>
      <w:proofErr w:type="gramEnd"/>
      <w:r w:rsidR="00016EFC" w:rsidRPr="00F70230">
        <w:t>name="com.naver.glink.android.sdk.ui.VideoPlayActivity"</w:t>
      </w:r>
    </w:p>
    <w:p w:rsidR="00016EFC" w:rsidRPr="00F70230" w:rsidRDefault="00083213" w:rsidP="00EA5DA3">
      <w:pPr>
        <w:pStyle w:val="nCoded2"/>
        <w:autoSpaceDE/>
        <w:autoSpaceDN/>
        <w:divId w:val="1612978309"/>
      </w:pPr>
      <w:r w:rsidRPr="00F70230">
        <w:t xml:space="preserve">   </w:t>
      </w:r>
      <w:proofErr w:type="gramStart"/>
      <w:r w:rsidR="00016EFC" w:rsidRPr="00F70230">
        <w:t>android:</w:t>
      </w:r>
      <w:proofErr w:type="gramEnd"/>
      <w:r w:rsidR="00016EFC" w:rsidRPr="00F70230">
        <w:t>screenOrientation="sensorLandscape"</w:t>
      </w:r>
    </w:p>
    <w:p w:rsidR="00016EFC" w:rsidRPr="00F70230" w:rsidRDefault="00083213" w:rsidP="00EA5DA3">
      <w:pPr>
        <w:pStyle w:val="nCoded2"/>
        <w:autoSpaceDE/>
        <w:autoSpaceDN/>
        <w:divId w:val="1612978309"/>
      </w:pPr>
      <w:r w:rsidRPr="00F70230">
        <w:t xml:space="preserve">   </w:t>
      </w:r>
      <w:r w:rsidR="00016EFC" w:rsidRPr="00F70230">
        <w:t>android:theme="@android:style/Theme.Translucent.NoTitleBar.Fullscreen"</w:t>
      </w:r>
      <w:r w:rsidRPr="00F70230">
        <w:t xml:space="preserve"> </w:t>
      </w:r>
      <w:r w:rsidR="00016EFC" w:rsidRPr="00F70230">
        <w:t>/&gt;</w:t>
      </w:r>
    </w:p>
    <w:p w:rsidR="00016EFC" w:rsidRPr="00F70230" w:rsidRDefault="00016EFC" w:rsidP="00EA5DA3">
      <w:pPr>
        <w:pStyle w:val="nCoded2"/>
        <w:autoSpaceDE/>
        <w:autoSpaceDN/>
        <w:divId w:val="1612978309"/>
      </w:pPr>
      <w:r w:rsidRPr="00F70230">
        <w:t>&lt;activity</w:t>
      </w:r>
    </w:p>
    <w:p w:rsidR="00016EFC" w:rsidRPr="00F70230" w:rsidRDefault="00083213" w:rsidP="00EA5DA3">
      <w:pPr>
        <w:pStyle w:val="nCoded2"/>
        <w:autoSpaceDE/>
        <w:autoSpaceDN/>
        <w:divId w:val="1612978309"/>
      </w:pPr>
      <w:r w:rsidRPr="00F70230">
        <w:t xml:space="preserve">   </w:t>
      </w:r>
      <w:proofErr w:type="gramStart"/>
      <w:r w:rsidR="00016EFC" w:rsidRPr="00F70230">
        <w:t>android:</w:t>
      </w:r>
      <w:proofErr w:type="gramEnd"/>
      <w:r w:rsidR="00016EFC" w:rsidRPr="00F70230">
        <w:t>name="com.nhn.android.naverlogin.ui.OAuthLoginActivity"</w:t>
      </w:r>
    </w:p>
    <w:p w:rsidR="00016EFC" w:rsidRPr="00F70230" w:rsidRDefault="00083213" w:rsidP="00EA5DA3">
      <w:pPr>
        <w:pStyle w:val="nCoded2"/>
        <w:autoSpaceDE/>
        <w:autoSpaceDN/>
        <w:divId w:val="1612978309"/>
      </w:pPr>
      <w:r w:rsidRPr="00F70230">
        <w:t xml:space="preserve">   </w:t>
      </w:r>
      <w:proofErr w:type="gramStart"/>
      <w:r w:rsidR="00016EFC" w:rsidRPr="00F70230">
        <w:t>android:</w:t>
      </w:r>
      <w:proofErr w:type="gramEnd"/>
      <w:r w:rsidR="00016EFC" w:rsidRPr="00F70230">
        <w:t>screenOrientation="sensorLandscape"</w:t>
      </w:r>
    </w:p>
    <w:p w:rsidR="00016EFC" w:rsidRPr="00F70230" w:rsidRDefault="00083213" w:rsidP="00EA5DA3">
      <w:pPr>
        <w:pStyle w:val="nCoded2"/>
        <w:autoSpaceDE/>
        <w:autoSpaceDN/>
        <w:divId w:val="1612978309"/>
      </w:pPr>
      <w:r w:rsidRPr="00F70230">
        <w:t xml:space="preserve">   </w:t>
      </w:r>
      <w:r w:rsidR="00016EFC" w:rsidRPr="00F70230">
        <w:t>android:theme="@android:style/Theme.Translucent.NoTitleBar"</w:t>
      </w:r>
      <w:r w:rsidRPr="00F70230">
        <w:t xml:space="preserve"> </w:t>
      </w:r>
      <w:r w:rsidR="00016EFC" w:rsidRPr="00F70230">
        <w:t>/&gt;</w:t>
      </w:r>
    </w:p>
    <w:p w:rsidR="00016EFC" w:rsidRPr="00F70230" w:rsidRDefault="00016EFC" w:rsidP="00EA5DA3">
      <w:pPr>
        <w:pStyle w:val="nCoded2"/>
        <w:autoSpaceDE/>
        <w:autoSpaceDN/>
        <w:divId w:val="1612978309"/>
      </w:pPr>
      <w:r w:rsidRPr="00F70230">
        <w:t>&lt;activity</w:t>
      </w:r>
    </w:p>
    <w:p w:rsidR="00016EFC" w:rsidRPr="00F70230" w:rsidRDefault="00083213" w:rsidP="00EA5DA3">
      <w:pPr>
        <w:pStyle w:val="nCoded2"/>
        <w:autoSpaceDE/>
        <w:autoSpaceDN/>
        <w:divId w:val="1612978309"/>
      </w:pPr>
      <w:r w:rsidRPr="00F70230">
        <w:t xml:space="preserve">   </w:t>
      </w:r>
      <w:proofErr w:type="gramStart"/>
      <w:r w:rsidR="00016EFC" w:rsidRPr="00F70230">
        <w:t>android:</w:t>
      </w:r>
      <w:proofErr w:type="gramEnd"/>
      <w:r w:rsidR="00016EFC" w:rsidRPr="00F70230">
        <w:t>name="com.nhn.android.naverlogin.ui.OAuthLoginInAppBrowserActivity"</w:t>
      </w:r>
    </w:p>
    <w:p w:rsidR="00016EFC" w:rsidRPr="00F70230" w:rsidRDefault="00083213" w:rsidP="00EA5DA3">
      <w:pPr>
        <w:pStyle w:val="nCoded2"/>
        <w:autoSpaceDE/>
        <w:autoSpaceDN/>
        <w:divId w:val="1612978309"/>
      </w:pPr>
      <w:r w:rsidRPr="00F70230">
        <w:t xml:space="preserve">   </w:t>
      </w:r>
      <w:proofErr w:type="gramStart"/>
      <w:r w:rsidR="00016EFC" w:rsidRPr="00F70230">
        <w:t>android:</w:t>
      </w:r>
      <w:proofErr w:type="gramEnd"/>
      <w:r w:rsidR="00016EFC" w:rsidRPr="00F70230">
        <w:t>label="OAuth2.0</w:t>
      </w:r>
      <w:r w:rsidRPr="00F70230">
        <w:t xml:space="preserve"> </w:t>
      </w:r>
      <w:r w:rsidR="00016EFC" w:rsidRPr="00F70230">
        <w:t>In-app"</w:t>
      </w:r>
    </w:p>
    <w:p w:rsidR="00016EFC" w:rsidRPr="00F70230" w:rsidRDefault="00083213" w:rsidP="00EA5DA3">
      <w:pPr>
        <w:pStyle w:val="nCoded2"/>
        <w:autoSpaceDE/>
        <w:autoSpaceDN/>
        <w:divId w:val="1612978309"/>
      </w:pPr>
      <w:r w:rsidRPr="00F70230">
        <w:t xml:space="preserve">   </w:t>
      </w:r>
      <w:proofErr w:type="gramStart"/>
      <w:r w:rsidR="00016EFC" w:rsidRPr="00F70230">
        <w:t>android:</w:t>
      </w:r>
      <w:proofErr w:type="gramEnd"/>
      <w:r w:rsidR="00016EFC" w:rsidRPr="00F70230">
        <w:t>screenOrientation="sensorLandscape"</w:t>
      </w:r>
      <w:r w:rsidRPr="00F70230">
        <w:t xml:space="preserve"> </w:t>
      </w:r>
      <w:r w:rsidR="00016EFC" w:rsidRPr="00F70230">
        <w:t>/&gt;</w:t>
      </w:r>
    </w:p>
    <w:p w:rsidR="00016EFC" w:rsidRPr="00E63E04" w:rsidRDefault="00D95CEB" w:rsidP="00EA5DA3">
      <w:pPr>
        <w:pStyle w:val="21"/>
        <w:divId w:val="1612978309"/>
      </w:pPr>
      <w:bookmarkStart w:id="13" w:name="_Toc438559630"/>
      <w:r>
        <w:rPr>
          <w:rFonts w:hint="eastAsia"/>
        </w:rPr>
        <w:lastRenderedPageBreak/>
        <w:t>NAVER Cafe</w:t>
      </w:r>
      <w:r w:rsidR="00083213" w:rsidRPr="00E63E04">
        <w:rPr>
          <w:rFonts w:hint="eastAsia"/>
        </w:rPr>
        <w:t xml:space="preserve"> </w:t>
      </w:r>
      <w:r w:rsidR="00016EFC" w:rsidRPr="00E63E04">
        <w:t>SDK</w:t>
      </w:r>
      <w:r w:rsidR="00AC1FF5" w:rsidRPr="000B6A24">
        <w:rPr>
          <w:rFonts w:hint="eastAsia"/>
        </w:rPr>
        <w:t>の組み込み手順</w:t>
      </w:r>
      <w:bookmarkEnd w:id="13"/>
    </w:p>
    <w:p w:rsidR="00D81116" w:rsidRPr="00F70230" w:rsidRDefault="006422B8" w:rsidP="00EA5DA3">
      <w:pPr>
        <w:pStyle w:val="31"/>
        <w:divId w:val="1612978309"/>
      </w:pPr>
      <w:bookmarkStart w:id="14" w:name="_Toc438559631"/>
      <w:r w:rsidRPr="00F70230">
        <w:t>AndroidManifest.x</w:t>
      </w:r>
      <w:r w:rsidRPr="00FA36DF">
        <w:t>ml</w:t>
      </w:r>
      <w:r w:rsidR="00FA36DF" w:rsidRPr="00FA36DF">
        <w:rPr>
          <w:rFonts w:hint="eastAsia"/>
          <w:lang w:eastAsia="ja-JP"/>
        </w:rPr>
        <w:t>の</w:t>
      </w:r>
      <w:r w:rsidR="00642978" w:rsidRPr="00FA36DF">
        <w:rPr>
          <w:rFonts w:hint="eastAsia"/>
          <w:lang w:eastAsia="ja-JP"/>
        </w:rPr>
        <w:t>設定</w:t>
      </w:r>
      <w:bookmarkEnd w:id="14"/>
    </w:p>
    <w:p w:rsidR="00E576F2" w:rsidRPr="00F70230" w:rsidRDefault="005229D4" w:rsidP="00EA5DA3">
      <w:pPr>
        <w:pStyle w:val="nNormal"/>
        <w:autoSpaceDE/>
        <w:autoSpaceDN/>
        <w:divId w:val="1612978309"/>
        <w:rPr>
          <w:lang w:eastAsia="ja-JP"/>
        </w:rPr>
      </w:pPr>
      <w:r w:rsidRPr="00F70230">
        <w:rPr>
          <w:rFonts w:hint="eastAsia"/>
          <w:lang w:eastAsia="ja-JP"/>
        </w:rPr>
        <w:t>Android</w:t>
      </w:r>
      <w:r w:rsidR="00642978" w:rsidRPr="00F70230">
        <w:rPr>
          <w:rFonts w:hint="eastAsia"/>
          <w:lang w:eastAsia="ja-JP"/>
        </w:rPr>
        <w:t>プロジェクトの</w:t>
      </w:r>
      <w:r w:rsidRPr="00F70230">
        <w:rPr>
          <w:rStyle w:val="nUI"/>
          <w:rFonts w:hint="eastAsia"/>
          <w:lang w:eastAsia="ja-JP"/>
        </w:rPr>
        <w:t>AndroidManifest.xml</w:t>
      </w:r>
      <w:r w:rsidR="00642978" w:rsidRPr="00F70230">
        <w:rPr>
          <w:rFonts w:hint="eastAsia"/>
          <w:lang w:eastAsia="ja-JP"/>
        </w:rPr>
        <w:t>ファイルに</w:t>
      </w:r>
      <w:r w:rsidR="00AC1FF5" w:rsidRPr="00F70230">
        <w:rPr>
          <w:rFonts w:hint="eastAsia"/>
          <w:lang w:eastAsia="ja-JP"/>
        </w:rPr>
        <w:t>下記</w:t>
      </w:r>
      <w:r w:rsidR="00FA36DF">
        <w:rPr>
          <w:rFonts w:hint="eastAsia"/>
          <w:lang w:eastAsia="ja-JP"/>
        </w:rPr>
        <w:t>の</w:t>
      </w:r>
      <w:r w:rsidR="00642978" w:rsidRPr="00F70230">
        <w:rPr>
          <w:rFonts w:hint="eastAsia"/>
          <w:lang w:eastAsia="ja-JP"/>
        </w:rPr>
        <w:t>内容を追加します。</w:t>
      </w:r>
    </w:p>
    <w:p w:rsidR="0018736E" w:rsidRPr="00FA36DF" w:rsidRDefault="0018736E" w:rsidP="00EA5DA3">
      <w:pPr>
        <w:pStyle w:val="nNormal"/>
        <w:autoSpaceDE/>
        <w:autoSpaceDN/>
        <w:divId w:val="1612978309"/>
        <w:rPr>
          <w:lang w:eastAsia="ja-JP"/>
        </w:rPr>
      </w:pPr>
      <w:r w:rsidRPr="00F70230">
        <w:rPr>
          <w:lang w:eastAsia="ja-JP"/>
        </w:rPr>
        <w:t>package</w:t>
      </w:r>
      <w:r w:rsidR="00642978" w:rsidRPr="00F70230">
        <w:rPr>
          <w:rFonts w:hint="eastAsia"/>
          <w:lang w:eastAsia="ja-JP"/>
        </w:rPr>
        <w:t>プロパティには、</w:t>
      </w:r>
      <w:r w:rsidR="0032582E" w:rsidRPr="00F70230">
        <w:rPr>
          <w:lang w:eastAsia="ja-JP"/>
        </w:rPr>
        <w:t>NAVER Login</w:t>
      </w:r>
      <w:r w:rsidR="00642978" w:rsidRPr="00F70230">
        <w:rPr>
          <w:rFonts w:hint="eastAsia"/>
          <w:lang w:eastAsia="ja-JP"/>
        </w:rPr>
        <w:t>にアプリケーションを登録</w:t>
      </w:r>
      <w:r w:rsidR="00821255">
        <w:rPr>
          <w:rFonts w:hint="eastAsia"/>
          <w:lang w:eastAsia="ja-JP"/>
        </w:rPr>
        <w:t>した</w:t>
      </w:r>
      <w:r w:rsidR="00AC1FF5" w:rsidRPr="00F70230">
        <w:rPr>
          <w:rFonts w:hint="eastAsia"/>
          <w:lang w:eastAsia="ja-JP"/>
        </w:rPr>
        <w:t>際</w:t>
      </w:r>
      <w:r w:rsidR="00821255">
        <w:rPr>
          <w:rFonts w:hint="eastAsia"/>
          <w:lang w:eastAsia="ja-JP"/>
        </w:rPr>
        <w:t>の</w:t>
      </w:r>
      <w:r w:rsidR="0032582E" w:rsidRPr="00FA36DF">
        <w:rPr>
          <w:rStyle w:val="nUI"/>
          <w:rFonts w:hint="eastAsia"/>
          <w:lang w:eastAsia="ja-JP"/>
        </w:rPr>
        <w:t>Android</w:t>
      </w:r>
      <w:r w:rsidRPr="00FA36DF">
        <w:rPr>
          <w:rStyle w:val="nUI"/>
          <w:rFonts w:hint="eastAsia"/>
          <w:lang w:eastAsia="ja-JP"/>
        </w:rPr>
        <w:t xml:space="preserve"> Intent</w:t>
      </w:r>
      <w:r w:rsidR="00821255">
        <w:rPr>
          <w:rFonts w:hint="eastAsia"/>
          <w:lang w:eastAsia="ja-JP"/>
        </w:rPr>
        <w:t>の</w:t>
      </w:r>
      <w:r w:rsidR="00642978" w:rsidRPr="00FA36DF">
        <w:rPr>
          <w:rFonts w:hint="eastAsia"/>
          <w:lang w:eastAsia="ja-JP"/>
        </w:rPr>
        <w:t>設定内容を入力します。</w:t>
      </w:r>
      <w:r w:rsidR="00D95CEB">
        <w:rPr>
          <w:rFonts w:hint="eastAsia"/>
          <w:lang w:eastAsia="ja-JP"/>
        </w:rPr>
        <w:t>NAVER Cafe</w:t>
      </w:r>
      <w:r w:rsidR="006B5A50" w:rsidRPr="00FA36DF">
        <w:rPr>
          <w:rFonts w:hint="eastAsia"/>
          <w:lang w:eastAsia="ja-JP"/>
        </w:rPr>
        <w:t xml:space="preserve"> SDK</w:t>
      </w:r>
      <w:r w:rsidR="00642978" w:rsidRPr="00FA36DF">
        <w:rPr>
          <w:rFonts w:hint="eastAsia"/>
          <w:lang w:eastAsia="ja-JP"/>
        </w:rPr>
        <w:t>をコントロールするオブジェクトである</w:t>
      </w:r>
      <w:r w:rsidRPr="00FA36DF">
        <w:rPr>
          <w:lang w:eastAsia="ja-JP"/>
        </w:rPr>
        <w:t>Glink</w:t>
      </w:r>
      <w:r w:rsidR="00642978" w:rsidRPr="00FA36DF">
        <w:rPr>
          <w:rFonts w:hint="eastAsia"/>
          <w:lang w:eastAsia="ja-JP"/>
        </w:rPr>
        <w:t>クラスのアクセス権も設定します。</w:t>
      </w:r>
    </w:p>
    <w:p w:rsidR="006422B8" w:rsidRPr="00FA36DF" w:rsidRDefault="006422B8" w:rsidP="00EA5DA3">
      <w:pPr>
        <w:pStyle w:val="nCode"/>
        <w:autoSpaceDE/>
        <w:autoSpaceDN/>
        <w:divId w:val="1612978309"/>
      </w:pPr>
      <w:r w:rsidRPr="00FA36DF">
        <w:rPr>
          <w:lang w:eastAsia="ja-JP"/>
        </w:rPr>
        <w:t>&lt;!</w:t>
      </w:r>
      <w:r w:rsidR="00642978" w:rsidRPr="00FA36DF">
        <w:rPr>
          <w:lang w:eastAsia="ja-JP"/>
        </w:rPr>
        <w:t>—</w:t>
      </w:r>
      <w:r w:rsidRPr="00FA36DF">
        <w:rPr>
          <w:lang w:eastAsia="ja-JP"/>
        </w:rPr>
        <w:t>package</w:t>
      </w:r>
      <w:r w:rsidR="00642978" w:rsidRPr="00FA36DF">
        <w:rPr>
          <w:rFonts w:hint="eastAsia"/>
          <w:lang w:eastAsia="ja-JP"/>
        </w:rPr>
        <w:t>は、</w:t>
      </w:r>
      <w:r w:rsidR="0032582E" w:rsidRPr="00FA36DF">
        <w:rPr>
          <w:lang w:eastAsia="ja-JP"/>
        </w:rPr>
        <w:t>NAVER Login Developers</w:t>
      </w:r>
      <w:r w:rsidR="00642978" w:rsidRPr="00FA36DF">
        <w:rPr>
          <w:rFonts w:hint="eastAsia"/>
          <w:lang w:eastAsia="ja-JP"/>
        </w:rPr>
        <w:t>に登録した</w:t>
      </w:r>
      <w:r w:rsidR="0032582E" w:rsidRPr="00FA36DF">
        <w:rPr>
          <w:rFonts w:hint="eastAsia"/>
          <w:lang w:eastAsia="ja-JP"/>
        </w:rPr>
        <w:t>Android</w:t>
      </w:r>
      <w:r w:rsidR="0018736E" w:rsidRPr="00FA36DF">
        <w:rPr>
          <w:rFonts w:hint="eastAsia"/>
          <w:lang w:eastAsia="ja-JP"/>
        </w:rPr>
        <w:t xml:space="preserve"> Intent</w:t>
      </w:r>
      <w:r w:rsidR="00642978" w:rsidRPr="00FA36DF">
        <w:rPr>
          <w:rFonts w:hint="eastAsia"/>
          <w:lang w:eastAsia="ja-JP"/>
        </w:rPr>
        <w:t>と</w:t>
      </w:r>
      <w:r w:rsidR="00FA36DF">
        <w:rPr>
          <w:rFonts w:hint="eastAsia"/>
          <w:lang w:eastAsia="ja-JP"/>
        </w:rPr>
        <w:t>同じ</w:t>
      </w:r>
      <w:r w:rsidR="00642978" w:rsidRPr="00FA36DF">
        <w:rPr>
          <w:rFonts w:hint="eastAsia"/>
          <w:lang w:eastAsia="ja-JP"/>
        </w:rPr>
        <w:t>でなければなりません。</w:t>
      </w:r>
      <w:r w:rsidR="00083213" w:rsidRPr="00FA36DF">
        <w:rPr>
          <w:lang w:eastAsia="ja-JP"/>
        </w:rPr>
        <w:t xml:space="preserve"> </w:t>
      </w:r>
      <w:r w:rsidRPr="00FA36DF">
        <w:t>--&gt;</w:t>
      </w:r>
    </w:p>
    <w:p w:rsidR="006422B8" w:rsidRPr="00FA36DF" w:rsidRDefault="006422B8" w:rsidP="00EA5DA3">
      <w:pPr>
        <w:pStyle w:val="nCode"/>
        <w:autoSpaceDE/>
        <w:autoSpaceDN/>
        <w:divId w:val="1612978309"/>
      </w:pPr>
      <w:r w:rsidRPr="00FA36DF">
        <w:t>&lt;manifest</w:t>
      </w:r>
      <w:r w:rsidR="00083213" w:rsidRPr="00FA36DF">
        <w:t xml:space="preserve"> </w:t>
      </w:r>
      <w:r w:rsidRPr="00FA36DF">
        <w:t>xmlns:android="http://schemas.android.com/apk/res/android"</w:t>
      </w:r>
    </w:p>
    <w:p w:rsidR="006422B8" w:rsidRPr="00FA36DF" w:rsidRDefault="00083213" w:rsidP="00EA5DA3">
      <w:pPr>
        <w:pStyle w:val="nCode"/>
        <w:autoSpaceDE/>
        <w:autoSpaceDN/>
        <w:divId w:val="1612978309"/>
      </w:pPr>
      <w:r w:rsidRPr="00FA36DF">
        <w:t xml:space="preserve">    </w:t>
      </w:r>
      <w:proofErr w:type="gramStart"/>
      <w:r w:rsidR="006422B8" w:rsidRPr="00FA36DF">
        <w:t>package</w:t>
      </w:r>
      <w:proofErr w:type="gramEnd"/>
      <w:r w:rsidR="006422B8" w:rsidRPr="00FA36DF">
        <w:t>="com.naver.glink.sample"&gt;</w:t>
      </w:r>
    </w:p>
    <w:p w:rsidR="006422B8" w:rsidRPr="00FA36DF" w:rsidRDefault="006422B8" w:rsidP="00EA5DA3">
      <w:pPr>
        <w:pStyle w:val="nCode"/>
        <w:autoSpaceDE/>
        <w:autoSpaceDN/>
        <w:divId w:val="1612978309"/>
        <w:rPr>
          <w:lang w:eastAsia="ja-JP"/>
        </w:rPr>
      </w:pPr>
      <w:proofErr w:type="gramStart"/>
      <w:r w:rsidRPr="00FA36DF">
        <w:rPr>
          <w:lang w:eastAsia="ja-JP"/>
        </w:rPr>
        <w:t>&lt;!--</w:t>
      </w:r>
      <w:proofErr w:type="gramEnd"/>
      <w:r w:rsidR="00083213" w:rsidRPr="00FA36DF">
        <w:rPr>
          <w:lang w:eastAsia="ja-JP"/>
        </w:rPr>
        <w:t xml:space="preserve"> </w:t>
      </w:r>
      <w:r w:rsidRPr="00FA36DF">
        <w:rPr>
          <w:lang w:eastAsia="ja-JP"/>
        </w:rPr>
        <w:t>Glink</w:t>
      </w:r>
      <w:r w:rsidR="00642978" w:rsidRPr="00FA36DF">
        <w:rPr>
          <w:rFonts w:hint="eastAsia"/>
          <w:lang w:eastAsia="ja-JP"/>
        </w:rPr>
        <w:t>に必要なアクセス権</w:t>
      </w:r>
      <w:r w:rsidRPr="00FA36DF">
        <w:rPr>
          <w:lang w:eastAsia="ja-JP"/>
        </w:rPr>
        <w:t>--&gt;</w:t>
      </w:r>
    </w:p>
    <w:p w:rsidR="006422B8" w:rsidRPr="00FA36DF" w:rsidRDefault="00083213" w:rsidP="00EA5DA3">
      <w:pPr>
        <w:pStyle w:val="nCode"/>
        <w:autoSpaceDE/>
        <w:autoSpaceDN/>
        <w:divId w:val="1612978309"/>
      </w:pPr>
      <w:r w:rsidRPr="00FA36DF">
        <w:rPr>
          <w:lang w:eastAsia="ja-JP"/>
        </w:rPr>
        <w:t xml:space="preserve">  </w:t>
      </w:r>
      <w:r w:rsidR="006422B8" w:rsidRPr="00FA36DF">
        <w:t>&lt;</w:t>
      </w:r>
      <w:proofErr w:type="gramStart"/>
      <w:r w:rsidR="006422B8" w:rsidRPr="00FA36DF">
        <w:t>uses-permission</w:t>
      </w:r>
      <w:proofErr w:type="gramEnd"/>
      <w:r w:rsidRPr="00FA36DF">
        <w:t xml:space="preserve"> </w:t>
      </w:r>
      <w:r w:rsidR="006422B8" w:rsidRPr="00FA36DF">
        <w:t>android:name="android.permission.INTERNET"/&gt;</w:t>
      </w:r>
    </w:p>
    <w:p w:rsidR="006422B8" w:rsidRPr="00FA36DF" w:rsidRDefault="00083213" w:rsidP="00EA5DA3">
      <w:pPr>
        <w:pStyle w:val="nCode"/>
        <w:autoSpaceDE/>
        <w:autoSpaceDN/>
        <w:divId w:val="1612978309"/>
      </w:pPr>
      <w:r w:rsidRPr="00FA36DF">
        <w:t xml:space="preserve">  </w:t>
      </w:r>
      <w:r w:rsidR="006422B8" w:rsidRPr="00FA36DF">
        <w:t>&lt;</w:t>
      </w:r>
      <w:proofErr w:type="gramStart"/>
      <w:r w:rsidR="006422B8" w:rsidRPr="00FA36DF">
        <w:t>uses-permission</w:t>
      </w:r>
      <w:proofErr w:type="gramEnd"/>
      <w:r w:rsidRPr="00FA36DF">
        <w:t xml:space="preserve"> </w:t>
      </w:r>
      <w:r w:rsidR="006422B8" w:rsidRPr="00FA36DF">
        <w:t>android:name="android.permission.ACCESS_NETWORK_STATE"/&gt;</w:t>
      </w:r>
    </w:p>
    <w:p w:rsidR="006422B8" w:rsidRPr="00FA36DF" w:rsidRDefault="00083213" w:rsidP="00EA5DA3">
      <w:pPr>
        <w:pStyle w:val="nCode"/>
        <w:autoSpaceDE/>
        <w:autoSpaceDN/>
        <w:divId w:val="1612978309"/>
      </w:pPr>
      <w:r w:rsidRPr="00FA36DF">
        <w:t xml:space="preserve">  </w:t>
      </w:r>
      <w:r w:rsidR="006422B8" w:rsidRPr="00FA36DF">
        <w:t>&lt;</w:t>
      </w:r>
      <w:proofErr w:type="gramStart"/>
      <w:r w:rsidR="006422B8" w:rsidRPr="00FA36DF">
        <w:t>uses-permission</w:t>
      </w:r>
      <w:proofErr w:type="gramEnd"/>
      <w:r w:rsidRPr="00FA36DF">
        <w:t xml:space="preserve"> </w:t>
      </w:r>
      <w:r w:rsidR="006422B8" w:rsidRPr="00FA36DF">
        <w:t>android:name="android.permission.WRITE_EXTERNAL_STORAGE"/&gt;</w:t>
      </w:r>
    </w:p>
    <w:p w:rsidR="009D0C28" w:rsidRPr="00FA36DF" w:rsidRDefault="00D95CEB" w:rsidP="00EA5DA3">
      <w:pPr>
        <w:pStyle w:val="31"/>
        <w:divId w:val="1612978309"/>
      </w:pPr>
      <w:bookmarkStart w:id="15" w:name="_Toc438559632"/>
      <w:r>
        <w:rPr>
          <w:rFonts w:hint="eastAsia"/>
        </w:rPr>
        <w:t>NAVER Cafe</w:t>
      </w:r>
      <w:r w:rsidR="00083213" w:rsidRPr="00FA36DF">
        <w:rPr>
          <w:rFonts w:hint="eastAsia"/>
        </w:rPr>
        <w:t xml:space="preserve"> </w:t>
      </w:r>
      <w:r w:rsidR="009D0C28" w:rsidRPr="00FA36DF">
        <w:rPr>
          <w:rFonts w:hint="eastAsia"/>
        </w:rPr>
        <w:t>SDK</w:t>
      </w:r>
      <w:r w:rsidR="00AC1FF5" w:rsidRPr="00FA36DF">
        <w:rPr>
          <w:rFonts w:hint="eastAsia"/>
          <w:lang w:eastAsia="ja-JP"/>
        </w:rPr>
        <w:t>の</w:t>
      </w:r>
      <w:r w:rsidR="00642978" w:rsidRPr="00FA36DF">
        <w:rPr>
          <w:rFonts w:hint="eastAsia"/>
          <w:lang w:eastAsia="ja-JP"/>
        </w:rPr>
        <w:t>初期化</w:t>
      </w:r>
      <w:bookmarkEnd w:id="15"/>
    </w:p>
    <w:p w:rsidR="006422B8" w:rsidRPr="00FA36DF" w:rsidRDefault="00D95CEB" w:rsidP="00EA5DA3">
      <w:pPr>
        <w:pStyle w:val="nNormal"/>
        <w:autoSpaceDE/>
        <w:autoSpaceDN/>
        <w:divId w:val="1612978309"/>
        <w:rPr>
          <w:lang w:eastAsia="ja-JP"/>
        </w:rPr>
      </w:pPr>
      <w:r>
        <w:rPr>
          <w:rFonts w:hint="eastAsia"/>
          <w:lang w:eastAsia="ja-JP"/>
        </w:rPr>
        <w:t>NAVER Cafe</w:t>
      </w:r>
      <w:r w:rsidR="006B5A50" w:rsidRPr="00FA36DF">
        <w:rPr>
          <w:rFonts w:hint="eastAsia"/>
          <w:lang w:eastAsia="ja-JP"/>
        </w:rPr>
        <w:t xml:space="preserve"> SDK</w:t>
      </w:r>
      <w:r w:rsidR="00E90F5A" w:rsidRPr="00FA36DF">
        <w:rPr>
          <w:rFonts w:hint="eastAsia"/>
          <w:lang w:eastAsia="ja-JP"/>
        </w:rPr>
        <w:t>を初期化する機能は、</w:t>
      </w:r>
      <w:r w:rsidR="006B5A50" w:rsidRPr="00FA36DF">
        <w:rPr>
          <w:rFonts w:hint="eastAsia"/>
          <w:lang w:eastAsia="ja-JP"/>
        </w:rPr>
        <w:t>Glink.init()</w:t>
      </w:r>
      <w:r w:rsidR="00E90F5A" w:rsidRPr="00FA36DF">
        <w:rPr>
          <w:rFonts w:hint="eastAsia"/>
          <w:lang w:eastAsia="ja-JP"/>
        </w:rPr>
        <w:t>メソッドで実装します。</w:t>
      </w:r>
    </w:p>
    <w:p w:rsidR="00844D3D" w:rsidRPr="00FA36DF" w:rsidRDefault="00E90F5A" w:rsidP="00EA5DA3">
      <w:pPr>
        <w:pStyle w:val="nNormal"/>
        <w:autoSpaceDE/>
        <w:autoSpaceDN/>
        <w:divId w:val="1612978309"/>
        <w:rPr>
          <w:lang w:eastAsia="ja-JP"/>
        </w:rPr>
      </w:pPr>
      <w:r w:rsidRPr="00FA36DF">
        <w:rPr>
          <w:rFonts w:hint="eastAsia"/>
          <w:lang w:eastAsia="ja-JP"/>
        </w:rPr>
        <w:t>クライアントIDとクライアントシークレットは、</w:t>
      </w:r>
      <w:r w:rsidR="0032582E" w:rsidRPr="00FA36DF">
        <w:rPr>
          <w:lang w:eastAsia="ja-JP"/>
        </w:rPr>
        <w:t>NAVER Login</w:t>
      </w:r>
      <w:r w:rsidRPr="00FA36DF">
        <w:rPr>
          <w:rFonts w:hint="eastAsia"/>
          <w:lang w:eastAsia="ja-JP"/>
        </w:rPr>
        <w:t>にアプリケーションを登録</w:t>
      </w:r>
      <w:r w:rsidR="00FA36DF">
        <w:rPr>
          <w:rFonts w:hint="eastAsia"/>
          <w:lang w:eastAsia="ja-JP"/>
        </w:rPr>
        <w:t>し</w:t>
      </w:r>
      <w:r w:rsidR="00B34B89">
        <w:rPr>
          <w:rFonts w:hint="eastAsia"/>
          <w:lang w:eastAsia="ja-JP"/>
        </w:rPr>
        <w:t>た際に</w:t>
      </w:r>
      <w:r w:rsidR="00FA36DF">
        <w:rPr>
          <w:rFonts w:hint="eastAsia"/>
          <w:lang w:eastAsia="ja-JP"/>
        </w:rPr>
        <w:t>発行</w:t>
      </w:r>
      <w:r w:rsidR="00B34B89">
        <w:rPr>
          <w:rFonts w:hint="eastAsia"/>
          <w:lang w:eastAsia="ja-JP"/>
        </w:rPr>
        <w:t>された</w:t>
      </w:r>
      <w:r w:rsidRPr="00FA36DF">
        <w:rPr>
          <w:rFonts w:hint="eastAsia"/>
          <w:lang w:eastAsia="ja-JP"/>
        </w:rPr>
        <w:t>値です。</w:t>
      </w:r>
    </w:p>
    <w:p w:rsidR="006422B8" w:rsidRPr="00FA36DF" w:rsidRDefault="006422B8" w:rsidP="00EA5DA3">
      <w:pPr>
        <w:pStyle w:val="nCode"/>
        <w:autoSpaceDE/>
        <w:autoSpaceDN/>
        <w:divId w:val="1612978309"/>
        <w:rPr>
          <w:lang w:eastAsia="ja-JP"/>
        </w:rPr>
      </w:pPr>
      <w:r w:rsidRPr="00FA36DF">
        <w:rPr>
          <w:lang w:eastAsia="ja-JP"/>
        </w:rPr>
        <w:t>/**</w:t>
      </w:r>
    </w:p>
    <w:p w:rsidR="006422B8" w:rsidRPr="00FA36DF" w:rsidRDefault="00083213" w:rsidP="00EA5DA3">
      <w:pPr>
        <w:pStyle w:val="nCode"/>
        <w:autoSpaceDE/>
        <w:autoSpaceDN/>
        <w:divId w:val="1612978309"/>
        <w:rPr>
          <w:lang w:eastAsia="ja-JP"/>
        </w:rPr>
      </w:pPr>
      <w:r w:rsidRPr="00FA36DF">
        <w:rPr>
          <w:lang w:eastAsia="ja-JP"/>
        </w:rPr>
        <w:t xml:space="preserve"> </w:t>
      </w:r>
      <w:r w:rsidR="006422B8" w:rsidRPr="00FA36DF">
        <w:rPr>
          <w:lang w:eastAsia="ja-JP"/>
        </w:rPr>
        <w:t>*</w:t>
      </w:r>
      <w:r w:rsidRPr="00FA36DF">
        <w:rPr>
          <w:lang w:eastAsia="ja-JP"/>
        </w:rPr>
        <w:t xml:space="preserve"> </w:t>
      </w:r>
      <w:r w:rsidR="006422B8" w:rsidRPr="00FA36DF">
        <w:rPr>
          <w:lang w:eastAsia="ja-JP"/>
        </w:rPr>
        <w:t>"</w:t>
      </w:r>
      <w:r w:rsidR="00AC1FF5" w:rsidRPr="00FA36DF">
        <w:rPr>
          <w:lang w:eastAsia="ja-JP"/>
        </w:rPr>
        <w:t>NAVER Login Developers</w:t>
      </w:r>
      <w:r w:rsidR="006422B8" w:rsidRPr="00FA36DF">
        <w:rPr>
          <w:lang w:eastAsia="ja-JP"/>
        </w:rPr>
        <w:t>"</w:t>
      </w:r>
      <w:r w:rsidR="00FA36DF">
        <w:rPr>
          <w:rFonts w:hint="eastAsia"/>
          <w:lang w:eastAsia="ja-JP"/>
        </w:rPr>
        <w:t>の発行</w:t>
      </w:r>
      <w:r w:rsidR="00E90F5A" w:rsidRPr="00FA36DF">
        <w:rPr>
          <w:rFonts w:hint="eastAsia"/>
          <w:lang w:eastAsia="ja-JP"/>
        </w:rPr>
        <w:t>情報</w:t>
      </w:r>
      <w:r w:rsidR="00AC1FF5" w:rsidRPr="00FA36DF">
        <w:rPr>
          <w:rFonts w:hint="eastAsia"/>
          <w:lang w:eastAsia="ja-JP"/>
        </w:rPr>
        <w:t>を</w:t>
      </w:r>
      <w:r w:rsidR="00FA36DF">
        <w:rPr>
          <w:rFonts w:hint="eastAsia"/>
          <w:lang w:eastAsia="ja-JP"/>
        </w:rPr>
        <w:t>利用して</w:t>
      </w:r>
      <w:r w:rsidR="006422B8" w:rsidRPr="00FA36DF">
        <w:rPr>
          <w:lang w:eastAsia="ja-JP"/>
        </w:rPr>
        <w:t>SDK</w:t>
      </w:r>
      <w:r w:rsidR="00B34B89">
        <w:rPr>
          <w:rFonts w:hint="eastAsia"/>
          <w:lang w:eastAsia="ja-JP"/>
        </w:rPr>
        <w:t>の</w:t>
      </w:r>
      <w:r w:rsidR="00E90F5A" w:rsidRPr="00FA36DF">
        <w:rPr>
          <w:rFonts w:hint="eastAsia"/>
          <w:lang w:eastAsia="ja-JP"/>
        </w:rPr>
        <w:t>初期化</w:t>
      </w:r>
      <w:r w:rsidR="00B34B89">
        <w:rPr>
          <w:rFonts w:hint="eastAsia"/>
          <w:lang w:eastAsia="ja-JP"/>
        </w:rPr>
        <w:t>処理を行います</w:t>
      </w:r>
      <w:r w:rsidR="00E90F5A" w:rsidRPr="00FA36DF">
        <w:rPr>
          <w:rFonts w:hint="eastAsia"/>
          <w:lang w:eastAsia="ja-JP"/>
        </w:rPr>
        <w:t>。</w:t>
      </w:r>
    </w:p>
    <w:p w:rsidR="006422B8" w:rsidRPr="002452AD" w:rsidRDefault="00083213" w:rsidP="00EA5DA3">
      <w:pPr>
        <w:pStyle w:val="nCode"/>
        <w:autoSpaceDE/>
        <w:autoSpaceDN/>
        <w:divId w:val="1612978309"/>
        <w:rPr>
          <w:lang w:eastAsia="ja-JP"/>
        </w:rPr>
      </w:pPr>
      <w:r w:rsidRPr="00FA36DF">
        <w:rPr>
          <w:lang w:eastAsia="ja-JP"/>
        </w:rPr>
        <w:t xml:space="preserve"> </w:t>
      </w:r>
      <w:r w:rsidR="006422B8" w:rsidRPr="00FA36DF">
        <w:rPr>
          <w:lang w:eastAsia="ja-JP"/>
        </w:rPr>
        <w:t>*</w:t>
      </w:r>
      <w:r w:rsidRPr="00FA36DF">
        <w:rPr>
          <w:lang w:eastAsia="ja-JP"/>
        </w:rPr>
        <w:t xml:space="preserve"> </w:t>
      </w:r>
      <w:r w:rsidR="006422B8" w:rsidRPr="00FA36DF">
        <w:rPr>
          <w:lang w:eastAsia="ja-JP"/>
        </w:rPr>
        <w:t>Glink</w:t>
      </w:r>
      <w:r w:rsidR="00E90F5A" w:rsidRPr="00FA36DF">
        <w:rPr>
          <w:rFonts w:hint="eastAsia"/>
          <w:lang w:eastAsia="ja-JP"/>
        </w:rPr>
        <w:t>の他のメソッドを呼び出す前に</w:t>
      </w:r>
      <w:r w:rsidR="00FA36DF">
        <w:rPr>
          <w:rFonts w:hint="eastAsia"/>
          <w:lang w:eastAsia="ja-JP"/>
        </w:rPr>
        <w:t>、</w:t>
      </w:r>
      <w:r w:rsidR="00E90F5A" w:rsidRPr="00FA36DF">
        <w:rPr>
          <w:rFonts w:hint="eastAsia"/>
          <w:lang w:eastAsia="ja-JP"/>
        </w:rPr>
        <w:t>必ず初期化</w:t>
      </w:r>
      <w:r w:rsidR="00FA36DF">
        <w:rPr>
          <w:rFonts w:hint="eastAsia"/>
          <w:lang w:eastAsia="ja-JP"/>
        </w:rPr>
        <w:t>処理</w:t>
      </w:r>
      <w:r w:rsidR="00E90F5A" w:rsidRPr="00FA36DF">
        <w:rPr>
          <w:rFonts w:hint="eastAsia"/>
          <w:lang w:eastAsia="ja-JP"/>
        </w:rPr>
        <w:t>を</w:t>
      </w:r>
      <w:r w:rsidR="00FA36DF">
        <w:rPr>
          <w:rFonts w:hint="eastAsia"/>
          <w:lang w:eastAsia="ja-JP"/>
        </w:rPr>
        <w:t>行ってください。</w:t>
      </w:r>
    </w:p>
    <w:p w:rsidR="006422B8" w:rsidRPr="00F70230" w:rsidRDefault="00083213" w:rsidP="00EA5DA3">
      <w:pPr>
        <w:pStyle w:val="nCode"/>
        <w:autoSpaceDE/>
        <w:autoSpaceDN/>
        <w:divId w:val="1612978309"/>
        <w:rPr>
          <w:lang w:eastAsia="ja-JP"/>
        </w:rPr>
      </w:pPr>
      <w:r w:rsidRPr="00453FED">
        <w:rPr>
          <w:lang w:eastAsia="ja-JP"/>
        </w:rPr>
        <w:t xml:space="preserve"> </w:t>
      </w:r>
      <w:r w:rsidR="006422B8" w:rsidRPr="008C7B65">
        <w:rPr>
          <w:lang w:eastAsia="ja-JP"/>
        </w:rPr>
        <w:t>*</w:t>
      </w:r>
      <w:r w:rsidRPr="00F70230">
        <w:rPr>
          <w:lang w:eastAsia="ja-JP"/>
        </w:rPr>
        <w:t xml:space="preserve"> </w:t>
      </w:r>
      <w:r w:rsidR="00AC1FF5" w:rsidRPr="00F70230">
        <w:rPr>
          <w:lang w:eastAsia="ja-JP"/>
        </w:rPr>
        <w:t>NAVER Login Developers</w:t>
      </w:r>
      <w:r w:rsidR="006422B8" w:rsidRPr="00F70230">
        <w:rPr>
          <w:lang w:eastAsia="ja-JP"/>
        </w:rPr>
        <w:t>:</w:t>
      </w:r>
      <w:r w:rsidRPr="00F70230">
        <w:rPr>
          <w:lang w:eastAsia="ja-JP"/>
        </w:rPr>
        <w:t xml:space="preserve"> </w:t>
      </w:r>
      <w:r w:rsidR="006422B8" w:rsidRPr="00F70230">
        <w:rPr>
          <w:lang w:eastAsia="ja-JP"/>
        </w:rPr>
        <w:t>https://nid.naver.com/devcenter/main.nhn</w:t>
      </w:r>
    </w:p>
    <w:p w:rsidR="006422B8" w:rsidRPr="00FA36DF" w:rsidRDefault="00083213" w:rsidP="00EA5DA3">
      <w:pPr>
        <w:pStyle w:val="nCode"/>
        <w:autoSpaceDE/>
        <w:autoSpaceDN/>
        <w:divId w:val="1612978309"/>
      </w:pPr>
      <w:r w:rsidRPr="00FA36DF">
        <w:rPr>
          <w:lang w:eastAsia="ja-JP"/>
        </w:rPr>
        <w:t xml:space="preserve"> </w:t>
      </w:r>
      <w:r w:rsidR="006422B8" w:rsidRPr="00FA36DF">
        <w:t>*/</w:t>
      </w:r>
    </w:p>
    <w:p w:rsidR="006422B8" w:rsidRPr="00FA36DF" w:rsidRDefault="006422B8" w:rsidP="00EA5DA3">
      <w:pPr>
        <w:pStyle w:val="nCode"/>
        <w:autoSpaceDE/>
        <w:autoSpaceDN/>
        <w:divId w:val="1612978309"/>
      </w:pPr>
      <w:proofErr w:type="gramStart"/>
      <w:r w:rsidRPr="00FA36DF">
        <w:t>final</w:t>
      </w:r>
      <w:proofErr w:type="gramEnd"/>
      <w:r w:rsidR="00083213" w:rsidRPr="00FA36DF">
        <w:t xml:space="preserve"> </w:t>
      </w:r>
      <w:r w:rsidRPr="00FA36DF">
        <w:t>int</w:t>
      </w:r>
      <w:r w:rsidR="00083213" w:rsidRPr="00FA36DF">
        <w:t xml:space="preserve"> </w:t>
      </w:r>
      <w:r w:rsidRPr="00FA36DF">
        <w:t>cafeId</w:t>
      </w:r>
      <w:r w:rsidR="00083213" w:rsidRPr="00FA36DF">
        <w:t xml:space="preserve"> </w:t>
      </w:r>
      <w:r w:rsidRPr="00FA36DF">
        <w:t>=</w:t>
      </w:r>
      <w:r w:rsidR="00083213" w:rsidRPr="00FA36DF">
        <w:t xml:space="preserve"> </w:t>
      </w:r>
      <w:r w:rsidRPr="00FA36DF">
        <w:t>28266581;</w:t>
      </w:r>
    </w:p>
    <w:p w:rsidR="006422B8" w:rsidRPr="00FA36DF" w:rsidRDefault="006422B8" w:rsidP="00EA5DA3">
      <w:pPr>
        <w:pStyle w:val="nCode"/>
        <w:autoSpaceDE/>
        <w:autoSpaceDN/>
        <w:divId w:val="1612978309"/>
      </w:pPr>
      <w:r w:rsidRPr="00FA36DF">
        <w:t>final</w:t>
      </w:r>
      <w:r w:rsidR="00083213" w:rsidRPr="00FA36DF">
        <w:t xml:space="preserve"> </w:t>
      </w:r>
      <w:r w:rsidRPr="00FA36DF">
        <w:t>String</w:t>
      </w:r>
      <w:r w:rsidR="00083213" w:rsidRPr="00FA36DF">
        <w:t xml:space="preserve"> </w:t>
      </w:r>
      <w:r w:rsidRPr="00FA36DF">
        <w:t>consumerKey</w:t>
      </w:r>
      <w:r w:rsidR="00083213" w:rsidRPr="00FA36DF">
        <w:t xml:space="preserve"> </w:t>
      </w:r>
      <w:r w:rsidRPr="00FA36DF">
        <w:t>=</w:t>
      </w:r>
      <w:r w:rsidR="00083213" w:rsidRPr="00FA36DF">
        <w:t xml:space="preserve"> </w:t>
      </w:r>
      <w:r w:rsidRPr="00FA36DF">
        <w:t>"</w:t>
      </w:r>
      <w:r w:rsidR="00E90F5A" w:rsidRPr="00FA36DF">
        <w:rPr>
          <w:rFonts w:hint="eastAsia"/>
          <w:lang w:eastAsia="ja-JP"/>
        </w:rPr>
        <w:t>クライアント</w:t>
      </w:r>
      <w:r w:rsidR="00E90F5A" w:rsidRPr="00FA36DF">
        <w:rPr>
          <w:rFonts w:hint="eastAsia"/>
          <w:lang w:eastAsia="ja-JP"/>
        </w:rPr>
        <w:t>ID</w:t>
      </w:r>
      <w:r w:rsidRPr="00FA36DF">
        <w:t>";</w:t>
      </w:r>
    </w:p>
    <w:p w:rsidR="006422B8" w:rsidRPr="00FA36DF" w:rsidRDefault="006422B8" w:rsidP="00EA5DA3">
      <w:pPr>
        <w:pStyle w:val="nCode"/>
        <w:autoSpaceDE/>
        <w:autoSpaceDN/>
        <w:divId w:val="1612978309"/>
      </w:pPr>
      <w:r w:rsidRPr="00FA36DF">
        <w:t>final</w:t>
      </w:r>
      <w:r w:rsidR="00083213" w:rsidRPr="00FA36DF">
        <w:t xml:space="preserve"> </w:t>
      </w:r>
      <w:r w:rsidRPr="00FA36DF">
        <w:t>String</w:t>
      </w:r>
      <w:r w:rsidR="00083213" w:rsidRPr="00FA36DF">
        <w:t xml:space="preserve"> </w:t>
      </w:r>
      <w:r w:rsidRPr="00FA36DF">
        <w:t>consumerSecret</w:t>
      </w:r>
      <w:r w:rsidR="00083213" w:rsidRPr="00FA36DF">
        <w:t xml:space="preserve"> </w:t>
      </w:r>
      <w:r w:rsidRPr="00FA36DF">
        <w:t>=</w:t>
      </w:r>
      <w:r w:rsidR="00083213" w:rsidRPr="00FA36DF">
        <w:t xml:space="preserve"> </w:t>
      </w:r>
      <w:r w:rsidRPr="00FA36DF">
        <w:t>"</w:t>
      </w:r>
      <w:r w:rsidR="00E90F5A" w:rsidRPr="00FA36DF">
        <w:rPr>
          <w:rFonts w:hint="eastAsia"/>
          <w:lang w:eastAsia="ja-JP"/>
        </w:rPr>
        <w:t>クライアントシークレット</w:t>
      </w:r>
      <w:r w:rsidRPr="00FA36DF">
        <w:t>";</w:t>
      </w:r>
    </w:p>
    <w:p w:rsidR="006422B8" w:rsidRPr="00FA36DF" w:rsidRDefault="006422B8" w:rsidP="00EA5DA3">
      <w:pPr>
        <w:pStyle w:val="nCode"/>
        <w:autoSpaceDE/>
        <w:autoSpaceDN/>
        <w:divId w:val="1612978309"/>
      </w:pPr>
      <w:proofErr w:type="gramStart"/>
      <w:r w:rsidRPr="00FA36DF">
        <w:t>Glink.init(</w:t>
      </w:r>
      <w:proofErr w:type="gramEnd"/>
      <w:r w:rsidRPr="00FA36DF">
        <w:t>consumerKey,</w:t>
      </w:r>
      <w:r w:rsidR="00083213" w:rsidRPr="00FA36DF">
        <w:t xml:space="preserve"> </w:t>
      </w:r>
      <w:r w:rsidRPr="00FA36DF">
        <w:t>consumerSecret,</w:t>
      </w:r>
      <w:r w:rsidR="00083213" w:rsidRPr="00FA36DF">
        <w:t xml:space="preserve"> </w:t>
      </w:r>
      <w:r w:rsidRPr="00FA36DF">
        <w:t>cafeId);</w:t>
      </w:r>
    </w:p>
    <w:p w:rsidR="006422B8" w:rsidRPr="00FA36DF" w:rsidRDefault="00D95CEB" w:rsidP="00EA5DA3">
      <w:pPr>
        <w:pStyle w:val="31"/>
        <w:divId w:val="1612978309"/>
        <w:rPr>
          <w:lang w:eastAsia="ja-JP"/>
        </w:rPr>
      </w:pPr>
      <w:bookmarkStart w:id="16" w:name="_Toc438559633"/>
      <w:r>
        <w:rPr>
          <w:rFonts w:hint="eastAsia"/>
          <w:lang w:eastAsia="ja-JP"/>
        </w:rPr>
        <w:t>NAVER Cafe</w:t>
      </w:r>
      <w:r w:rsidR="00083213" w:rsidRPr="00FA36DF">
        <w:rPr>
          <w:rFonts w:hint="eastAsia"/>
          <w:lang w:eastAsia="ja-JP"/>
        </w:rPr>
        <w:t xml:space="preserve"> </w:t>
      </w:r>
      <w:r w:rsidR="00EF3399" w:rsidRPr="00FA36DF">
        <w:rPr>
          <w:rFonts w:hint="eastAsia"/>
          <w:lang w:eastAsia="ja-JP"/>
        </w:rPr>
        <w:t>SDK</w:t>
      </w:r>
      <w:r w:rsidR="00E46F2A">
        <w:rPr>
          <w:rFonts w:hint="eastAsia"/>
          <w:lang w:eastAsia="ja-JP"/>
        </w:rPr>
        <w:t>画面</w:t>
      </w:r>
      <w:r w:rsidR="00E90F5A" w:rsidRPr="00FA36DF">
        <w:rPr>
          <w:rFonts w:hint="eastAsia"/>
          <w:lang w:eastAsia="ja-JP"/>
        </w:rPr>
        <w:t>を</w:t>
      </w:r>
      <w:r w:rsidR="00E46F2A">
        <w:rPr>
          <w:rFonts w:hint="eastAsia"/>
          <w:lang w:eastAsia="ja-JP"/>
        </w:rPr>
        <w:t>開く</w:t>
      </w:r>
      <w:bookmarkEnd w:id="16"/>
    </w:p>
    <w:p w:rsidR="00844D3D" w:rsidRPr="007851A9" w:rsidRDefault="00D95CEB" w:rsidP="00EA5DA3">
      <w:pPr>
        <w:pStyle w:val="nNormal"/>
        <w:autoSpaceDE/>
        <w:autoSpaceDN/>
        <w:divId w:val="1612978309"/>
        <w:rPr>
          <w:lang w:eastAsia="ja-JP"/>
        </w:rPr>
      </w:pPr>
      <w:r>
        <w:rPr>
          <w:rFonts w:hint="eastAsia"/>
          <w:lang w:eastAsia="ja-JP"/>
        </w:rPr>
        <w:t>NAVER Cafe</w:t>
      </w:r>
      <w:r w:rsidR="00844D3D" w:rsidRPr="00FA36DF">
        <w:rPr>
          <w:rFonts w:hint="eastAsia"/>
          <w:lang w:eastAsia="ja-JP"/>
        </w:rPr>
        <w:t xml:space="preserve"> SDK</w:t>
      </w:r>
      <w:r w:rsidR="008A48AB">
        <w:rPr>
          <w:rFonts w:hint="eastAsia"/>
          <w:lang w:eastAsia="ja-JP"/>
        </w:rPr>
        <w:t>の</w:t>
      </w:r>
      <w:r w:rsidR="00E90F5A" w:rsidRPr="00FA36DF">
        <w:rPr>
          <w:rFonts w:hint="eastAsia"/>
          <w:lang w:eastAsia="ja-JP"/>
        </w:rPr>
        <w:t>画面は</w:t>
      </w:r>
      <w:r w:rsidR="00844D3D" w:rsidRPr="00FA36DF">
        <w:rPr>
          <w:rFonts w:hint="eastAsia"/>
          <w:lang w:eastAsia="ja-JP"/>
        </w:rPr>
        <w:t>5</w:t>
      </w:r>
      <w:r w:rsidR="00E90F5A" w:rsidRPr="00FA36DF">
        <w:rPr>
          <w:rFonts w:hint="eastAsia"/>
          <w:lang w:eastAsia="ja-JP"/>
        </w:rPr>
        <w:t>つの</w:t>
      </w:r>
      <w:r w:rsidR="007851A9">
        <w:rPr>
          <w:rFonts w:hint="eastAsia"/>
          <w:lang w:eastAsia="ja-JP"/>
        </w:rPr>
        <w:t>メニュー(</w:t>
      </w:r>
      <w:r w:rsidR="00E90F5A" w:rsidRPr="00FA36DF">
        <w:rPr>
          <w:rFonts w:hint="eastAsia"/>
          <w:lang w:eastAsia="ja-JP"/>
        </w:rPr>
        <w:t>タブ</w:t>
      </w:r>
      <w:r w:rsidR="007851A9">
        <w:rPr>
          <w:rFonts w:hint="eastAsia"/>
          <w:lang w:eastAsia="ja-JP"/>
        </w:rPr>
        <w:t>)</w:t>
      </w:r>
      <w:r w:rsidR="00E90F5A" w:rsidRPr="00FA36DF">
        <w:rPr>
          <w:rFonts w:hint="eastAsia"/>
          <w:lang w:eastAsia="ja-JP"/>
        </w:rPr>
        <w:t>で構成され</w:t>
      </w:r>
      <w:r w:rsidR="007851A9">
        <w:rPr>
          <w:rFonts w:hint="eastAsia"/>
          <w:lang w:eastAsia="ja-JP"/>
        </w:rPr>
        <w:t>てい</w:t>
      </w:r>
      <w:r w:rsidR="00E90F5A" w:rsidRPr="00FA36DF">
        <w:rPr>
          <w:rFonts w:hint="eastAsia"/>
          <w:lang w:eastAsia="ja-JP"/>
        </w:rPr>
        <w:t>ます。</w:t>
      </w:r>
      <w:r w:rsidR="008A48AB">
        <w:rPr>
          <w:rFonts w:hint="eastAsia"/>
          <w:lang w:eastAsia="ja-JP"/>
        </w:rPr>
        <w:t>したがって、</w:t>
      </w:r>
      <w:r>
        <w:rPr>
          <w:rFonts w:hint="eastAsia"/>
          <w:lang w:eastAsia="ja-JP"/>
        </w:rPr>
        <w:t>NAVER Cafe</w:t>
      </w:r>
      <w:r w:rsidR="00844D3D" w:rsidRPr="00FA36DF">
        <w:rPr>
          <w:rFonts w:hint="eastAsia"/>
          <w:lang w:eastAsia="ja-JP"/>
        </w:rPr>
        <w:t xml:space="preserve"> SDK</w:t>
      </w:r>
      <w:r w:rsidR="00AC1FF5" w:rsidRPr="007851A9">
        <w:rPr>
          <w:rFonts w:hint="eastAsia"/>
          <w:lang w:eastAsia="ja-JP"/>
        </w:rPr>
        <w:t>を</w:t>
      </w:r>
      <w:r w:rsidR="008A48AB">
        <w:rPr>
          <w:rFonts w:hint="eastAsia"/>
          <w:lang w:eastAsia="ja-JP"/>
        </w:rPr>
        <w:t>立ち上げる</w:t>
      </w:r>
      <w:r w:rsidR="007851A9">
        <w:rPr>
          <w:rFonts w:hint="eastAsia"/>
          <w:lang w:eastAsia="ja-JP"/>
        </w:rPr>
        <w:t>際</w:t>
      </w:r>
      <w:r w:rsidR="008A48AB">
        <w:rPr>
          <w:rFonts w:hint="eastAsia"/>
          <w:lang w:eastAsia="ja-JP"/>
        </w:rPr>
        <w:t>のスタート画面を</w:t>
      </w:r>
      <w:r w:rsidR="00E90F5A" w:rsidRPr="007851A9">
        <w:rPr>
          <w:rFonts w:hint="eastAsia"/>
          <w:lang w:eastAsia="ja-JP"/>
        </w:rPr>
        <w:t>どの</w:t>
      </w:r>
      <w:r w:rsidR="008A48AB">
        <w:rPr>
          <w:rFonts w:hint="eastAsia"/>
          <w:lang w:eastAsia="ja-JP"/>
        </w:rPr>
        <w:t>画面にするかを</w:t>
      </w:r>
      <w:r w:rsidR="006D0CFD">
        <w:rPr>
          <w:rFonts w:hint="eastAsia"/>
          <w:lang w:eastAsia="ja-JP"/>
        </w:rPr>
        <w:t>定め</w:t>
      </w:r>
      <w:r w:rsidR="008A48AB">
        <w:rPr>
          <w:rFonts w:hint="eastAsia"/>
          <w:lang w:eastAsia="ja-JP"/>
        </w:rPr>
        <w:t>ておく</w:t>
      </w:r>
      <w:r w:rsidR="006D0CFD">
        <w:rPr>
          <w:rFonts w:hint="eastAsia"/>
          <w:lang w:eastAsia="ja-JP"/>
        </w:rPr>
        <w:t>必要があります</w:t>
      </w:r>
      <w:r w:rsidR="00E90F5A" w:rsidRPr="007851A9">
        <w:rPr>
          <w:rFonts w:hint="eastAsia"/>
          <w:lang w:eastAsia="ja-JP"/>
        </w:rPr>
        <w:t>。</w:t>
      </w:r>
    </w:p>
    <w:p w:rsidR="00844D3D" w:rsidRPr="006D0CFD" w:rsidRDefault="00E90F5A" w:rsidP="00EA5DA3">
      <w:pPr>
        <w:pStyle w:val="nNormal"/>
        <w:autoSpaceDE/>
        <w:autoSpaceDN/>
        <w:divId w:val="1612978309"/>
        <w:rPr>
          <w:lang w:eastAsia="ja-JP"/>
        </w:rPr>
      </w:pPr>
      <w:r w:rsidRPr="007851A9">
        <w:rPr>
          <w:rFonts w:hint="eastAsia"/>
          <w:lang w:eastAsia="ja-JP"/>
        </w:rPr>
        <w:t>例えば、</w:t>
      </w:r>
      <w:r w:rsidR="00AC1FF5" w:rsidRPr="006D0CFD">
        <w:rPr>
          <w:rFonts w:hint="eastAsia"/>
          <w:lang w:eastAsia="ja-JP"/>
        </w:rPr>
        <w:t>トップ</w:t>
      </w:r>
      <w:r w:rsidR="006D0CFD">
        <w:rPr>
          <w:rFonts w:hint="eastAsia"/>
          <w:lang w:eastAsia="ja-JP"/>
        </w:rPr>
        <w:t>画面</w:t>
      </w:r>
      <w:r w:rsidRPr="00D95CEB">
        <w:rPr>
          <w:rFonts w:hint="eastAsia"/>
          <w:lang w:eastAsia="ja-JP"/>
        </w:rPr>
        <w:t>で</w:t>
      </w:r>
      <w:r w:rsidR="00D95CEB" w:rsidRPr="00D95CEB">
        <w:rPr>
          <w:rFonts w:hint="eastAsia"/>
          <w:lang w:eastAsia="ja-JP"/>
        </w:rPr>
        <w:t>スタートさせる</w:t>
      </w:r>
      <w:r w:rsidR="008A48AB" w:rsidRPr="00D95CEB">
        <w:rPr>
          <w:rFonts w:hint="eastAsia"/>
          <w:lang w:eastAsia="ja-JP"/>
        </w:rPr>
        <w:t>に</w:t>
      </w:r>
      <w:r w:rsidR="008A48AB">
        <w:rPr>
          <w:rFonts w:hint="eastAsia"/>
          <w:lang w:eastAsia="ja-JP"/>
        </w:rPr>
        <w:t>は</w:t>
      </w:r>
      <w:r w:rsidR="00AC1FF5" w:rsidRPr="006D0CFD">
        <w:rPr>
          <w:rFonts w:hint="eastAsia"/>
          <w:lang w:eastAsia="ja-JP"/>
        </w:rPr>
        <w:t>、下記</w:t>
      </w:r>
      <w:r w:rsidRPr="006D0CFD">
        <w:rPr>
          <w:rFonts w:hint="eastAsia"/>
          <w:lang w:eastAsia="ja-JP"/>
        </w:rPr>
        <w:t>のように</w:t>
      </w:r>
      <w:r w:rsidR="00844D3D" w:rsidRPr="006D0CFD">
        <w:rPr>
          <w:lang w:eastAsia="ja-JP"/>
        </w:rPr>
        <w:t>Glink.startHome()</w:t>
      </w:r>
      <w:r w:rsidRPr="006D0CFD">
        <w:rPr>
          <w:rFonts w:hint="eastAsia"/>
          <w:lang w:eastAsia="ja-JP"/>
        </w:rPr>
        <w:t>メソッドを使</w:t>
      </w:r>
      <w:r w:rsidR="00D95CEB">
        <w:rPr>
          <w:rFonts w:hint="eastAsia"/>
          <w:lang w:eastAsia="ja-JP"/>
        </w:rPr>
        <w:t>い</w:t>
      </w:r>
      <w:r w:rsidRPr="006D0CFD">
        <w:rPr>
          <w:rFonts w:hint="eastAsia"/>
          <w:lang w:eastAsia="ja-JP"/>
        </w:rPr>
        <w:t>ます。</w:t>
      </w:r>
    </w:p>
    <w:p w:rsidR="006422B8" w:rsidRPr="006D0CFD" w:rsidRDefault="006422B8" w:rsidP="00EA5DA3">
      <w:pPr>
        <w:pStyle w:val="nCode"/>
        <w:autoSpaceDE/>
        <w:autoSpaceDN/>
        <w:divId w:val="1612978309"/>
        <w:rPr>
          <w:lang w:eastAsia="ja-JP"/>
        </w:rPr>
      </w:pPr>
      <w:r w:rsidRPr="006D0CFD">
        <w:rPr>
          <w:lang w:eastAsia="ja-JP"/>
        </w:rPr>
        <w:t>//</w:t>
      </w:r>
      <w:r w:rsidR="00083213" w:rsidRPr="006D0CFD">
        <w:rPr>
          <w:lang w:eastAsia="ja-JP"/>
        </w:rPr>
        <w:t xml:space="preserve"> </w:t>
      </w:r>
      <w:r w:rsidR="00AC1FF5" w:rsidRPr="006D0CFD">
        <w:rPr>
          <w:rFonts w:hint="eastAsia"/>
          <w:lang w:eastAsia="ja-JP"/>
        </w:rPr>
        <w:t>トップ</w:t>
      </w:r>
      <w:r w:rsidR="00E90F5A" w:rsidRPr="006D0CFD">
        <w:rPr>
          <w:rFonts w:hint="eastAsia"/>
          <w:lang w:eastAsia="ja-JP"/>
        </w:rPr>
        <w:t>画面で</w:t>
      </w:r>
      <w:r w:rsidR="00D95CEB">
        <w:rPr>
          <w:rFonts w:hint="eastAsia"/>
          <w:lang w:eastAsia="ja-JP"/>
        </w:rPr>
        <w:t>スタートさせます</w:t>
      </w:r>
      <w:r w:rsidR="00E90F5A" w:rsidRPr="006D0CFD">
        <w:rPr>
          <w:rFonts w:hint="eastAsia"/>
          <w:lang w:eastAsia="ja-JP"/>
        </w:rPr>
        <w:t>。</w:t>
      </w:r>
    </w:p>
    <w:p w:rsidR="006422B8" w:rsidRPr="006D0CFD" w:rsidRDefault="006422B8" w:rsidP="00EA5DA3">
      <w:pPr>
        <w:pStyle w:val="nCode"/>
        <w:autoSpaceDE/>
        <w:autoSpaceDN/>
        <w:divId w:val="1612978309"/>
        <w:rPr>
          <w:lang w:eastAsia="ja-JP"/>
        </w:rPr>
      </w:pPr>
      <w:proofErr w:type="gramStart"/>
      <w:r w:rsidRPr="006D0CFD">
        <w:rPr>
          <w:lang w:eastAsia="ja-JP"/>
        </w:rPr>
        <w:t>Glink.startHome(</w:t>
      </w:r>
      <w:proofErr w:type="gramEnd"/>
      <w:r w:rsidRPr="006D0CFD">
        <w:rPr>
          <w:lang w:eastAsia="ja-JP"/>
        </w:rPr>
        <w:t>activity);</w:t>
      </w:r>
    </w:p>
    <w:p w:rsidR="006422B8" w:rsidRPr="006D0CFD" w:rsidRDefault="00AC1FF5" w:rsidP="00EA5DA3">
      <w:pPr>
        <w:pStyle w:val="nNormal"/>
        <w:autoSpaceDE/>
        <w:autoSpaceDN/>
        <w:divId w:val="1612978309"/>
        <w:rPr>
          <w:lang w:eastAsia="ja-JP"/>
        </w:rPr>
      </w:pPr>
      <w:r w:rsidRPr="006D0CFD">
        <w:rPr>
          <w:rFonts w:hint="eastAsia"/>
          <w:lang w:eastAsia="ja-JP"/>
        </w:rPr>
        <w:t>トップ画面以外の</w:t>
      </w:r>
      <w:r w:rsidR="00E90F5A" w:rsidRPr="006D0CFD">
        <w:rPr>
          <w:rFonts w:hint="eastAsia"/>
          <w:lang w:eastAsia="ja-JP"/>
        </w:rPr>
        <w:t>お知らせ、イベント、掲示板、プロフィール</w:t>
      </w:r>
      <w:r w:rsidR="006D0CFD">
        <w:rPr>
          <w:rFonts w:hint="eastAsia"/>
          <w:lang w:eastAsia="ja-JP"/>
        </w:rPr>
        <w:t>メニュー</w:t>
      </w:r>
      <w:r w:rsidR="00E90F5A" w:rsidRPr="006D0CFD">
        <w:rPr>
          <w:rFonts w:hint="eastAsia"/>
          <w:lang w:eastAsia="ja-JP"/>
        </w:rPr>
        <w:t>で</w:t>
      </w:r>
      <w:r w:rsidR="00D95CEB">
        <w:rPr>
          <w:rFonts w:hint="eastAsia"/>
          <w:lang w:eastAsia="ja-JP"/>
        </w:rPr>
        <w:t>スタート</w:t>
      </w:r>
      <w:r w:rsidR="000218CB">
        <w:rPr>
          <w:rFonts w:hint="eastAsia"/>
          <w:lang w:eastAsia="ja-JP"/>
        </w:rPr>
        <w:t>させ</w:t>
      </w:r>
      <w:r w:rsidR="008A48AB">
        <w:rPr>
          <w:rFonts w:hint="eastAsia"/>
          <w:lang w:eastAsia="ja-JP"/>
        </w:rPr>
        <w:t>るには、下記</w:t>
      </w:r>
      <w:r w:rsidR="00E90F5A" w:rsidRPr="006D0CFD">
        <w:rPr>
          <w:rFonts w:hint="eastAsia"/>
          <w:lang w:eastAsia="ja-JP"/>
        </w:rPr>
        <w:t>のメソッドを使</w:t>
      </w:r>
      <w:r w:rsidR="00D95CEB">
        <w:rPr>
          <w:rFonts w:hint="eastAsia"/>
          <w:lang w:eastAsia="ja-JP"/>
        </w:rPr>
        <w:t>い</w:t>
      </w:r>
      <w:r w:rsidR="00E90F5A" w:rsidRPr="006D0CFD">
        <w:rPr>
          <w:rFonts w:hint="eastAsia"/>
          <w:lang w:eastAsia="ja-JP"/>
        </w:rPr>
        <w:t>ます。</w:t>
      </w:r>
    </w:p>
    <w:p w:rsidR="006422B8" w:rsidRPr="006D0CFD" w:rsidRDefault="00844D3D" w:rsidP="00EA5DA3">
      <w:pPr>
        <w:pStyle w:val="nListBuld1"/>
        <w:autoSpaceDE/>
        <w:autoSpaceDN/>
        <w:divId w:val="1612978309"/>
        <w:rPr>
          <w:lang w:eastAsia="ja-JP"/>
        </w:rPr>
      </w:pPr>
      <w:r w:rsidRPr="006D0CFD">
        <w:rPr>
          <w:rFonts w:hint="eastAsia"/>
          <w:lang w:eastAsia="ja-JP"/>
        </w:rPr>
        <w:t>Glink.</w:t>
      </w:r>
      <w:r w:rsidR="006422B8" w:rsidRPr="006D0CFD">
        <w:rPr>
          <w:lang w:eastAsia="ja-JP"/>
        </w:rPr>
        <w:t>startNotice()</w:t>
      </w:r>
      <w:r w:rsidR="00E90F5A" w:rsidRPr="006D0CFD">
        <w:rPr>
          <w:rFonts w:hint="eastAsia"/>
          <w:lang w:eastAsia="ja-JP"/>
        </w:rPr>
        <w:t>メソッド</w:t>
      </w:r>
      <w:r w:rsidRPr="006D0CFD">
        <w:rPr>
          <w:rFonts w:hint="eastAsia"/>
          <w:lang w:eastAsia="ja-JP"/>
        </w:rPr>
        <w:t xml:space="preserve">: </w:t>
      </w:r>
      <w:r w:rsidR="00E90F5A" w:rsidRPr="006D0CFD">
        <w:rPr>
          <w:rFonts w:hint="eastAsia"/>
          <w:lang w:eastAsia="ja-JP"/>
        </w:rPr>
        <w:t>お知らせ</w:t>
      </w:r>
      <w:r w:rsidR="006D0CFD">
        <w:rPr>
          <w:rFonts w:hint="eastAsia"/>
          <w:lang w:eastAsia="ja-JP"/>
        </w:rPr>
        <w:t>メニュー</w:t>
      </w:r>
      <w:r w:rsidR="00E90F5A" w:rsidRPr="006D0CFD">
        <w:rPr>
          <w:rFonts w:hint="eastAsia"/>
          <w:lang w:eastAsia="ja-JP"/>
        </w:rPr>
        <w:t>で</w:t>
      </w:r>
      <w:r w:rsidR="00D95CEB">
        <w:rPr>
          <w:rFonts w:hint="eastAsia"/>
          <w:lang w:eastAsia="ja-JP"/>
        </w:rPr>
        <w:t>スタート</w:t>
      </w:r>
    </w:p>
    <w:p w:rsidR="006422B8" w:rsidRPr="006D0CFD" w:rsidRDefault="00844D3D" w:rsidP="00EA5DA3">
      <w:pPr>
        <w:pStyle w:val="nListBuld1"/>
        <w:autoSpaceDE/>
        <w:autoSpaceDN/>
        <w:divId w:val="1612978309"/>
        <w:rPr>
          <w:lang w:eastAsia="ja-JP"/>
        </w:rPr>
      </w:pPr>
      <w:r w:rsidRPr="006D0CFD">
        <w:rPr>
          <w:rFonts w:hint="eastAsia"/>
          <w:lang w:eastAsia="ja-JP"/>
        </w:rPr>
        <w:t>Glink.</w:t>
      </w:r>
      <w:r w:rsidRPr="006D0CFD">
        <w:rPr>
          <w:lang w:eastAsia="ja-JP"/>
        </w:rPr>
        <w:t>startEvent(</w:t>
      </w:r>
      <w:r w:rsidRPr="006D0CFD">
        <w:rPr>
          <w:rFonts w:hint="eastAsia"/>
          <w:lang w:eastAsia="ja-JP"/>
        </w:rPr>
        <w:t>)</w:t>
      </w:r>
      <w:r w:rsidR="00E90F5A" w:rsidRPr="006D0CFD">
        <w:rPr>
          <w:rFonts w:hint="eastAsia"/>
          <w:lang w:eastAsia="ja-JP"/>
        </w:rPr>
        <w:t>メソッド</w:t>
      </w:r>
      <w:r w:rsidRPr="006D0CFD">
        <w:rPr>
          <w:rFonts w:hint="eastAsia"/>
          <w:lang w:eastAsia="ja-JP"/>
        </w:rPr>
        <w:t xml:space="preserve">: </w:t>
      </w:r>
      <w:r w:rsidR="00E90F5A" w:rsidRPr="006D0CFD">
        <w:rPr>
          <w:rFonts w:hint="eastAsia"/>
          <w:lang w:eastAsia="ja-JP"/>
        </w:rPr>
        <w:t>イベント</w:t>
      </w:r>
      <w:r w:rsidR="006D0CFD">
        <w:rPr>
          <w:rFonts w:hint="eastAsia"/>
          <w:lang w:eastAsia="ja-JP"/>
        </w:rPr>
        <w:t>メニュー</w:t>
      </w:r>
      <w:r w:rsidR="00E90F5A" w:rsidRPr="006D0CFD">
        <w:rPr>
          <w:rFonts w:hint="eastAsia"/>
          <w:lang w:eastAsia="ja-JP"/>
        </w:rPr>
        <w:t>で</w:t>
      </w:r>
      <w:r w:rsidR="00D95CEB">
        <w:rPr>
          <w:rFonts w:hint="eastAsia"/>
          <w:lang w:eastAsia="ja-JP"/>
        </w:rPr>
        <w:t>スタート</w:t>
      </w:r>
    </w:p>
    <w:p w:rsidR="006422B8" w:rsidRPr="006D0CFD" w:rsidRDefault="006422B8" w:rsidP="00EA5DA3">
      <w:pPr>
        <w:pStyle w:val="nListBuld1"/>
        <w:autoSpaceDE/>
        <w:autoSpaceDN/>
        <w:divId w:val="1612978309"/>
        <w:rPr>
          <w:lang w:eastAsia="ja-JP"/>
        </w:rPr>
      </w:pPr>
      <w:r w:rsidRPr="006D0CFD">
        <w:rPr>
          <w:lang w:eastAsia="ja-JP"/>
        </w:rPr>
        <w:t>Glink.startMenu()</w:t>
      </w:r>
      <w:r w:rsidR="00E90F5A" w:rsidRPr="006D0CFD">
        <w:rPr>
          <w:rFonts w:hint="eastAsia"/>
          <w:lang w:eastAsia="ja-JP"/>
        </w:rPr>
        <w:t>メソッド</w:t>
      </w:r>
      <w:r w:rsidR="00844D3D" w:rsidRPr="006D0CFD">
        <w:rPr>
          <w:rFonts w:hint="eastAsia"/>
          <w:lang w:eastAsia="ja-JP"/>
        </w:rPr>
        <w:t xml:space="preserve">: </w:t>
      </w:r>
      <w:r w:rsidR="00E90F5A" w:rsidRPr="006D0CFD">
        <w:rPr>
          <w:rFonts w:hint="eastAsia"/>
          <w:lang w:eastAsia="ja-JP"/>
        </w:rPr>
        <w:t>掲示板</w:t>
      </w:r>
      <w:r w:rsidR="006D0CFD">
        <w:rPr>
          <w:rFonts w:hint="eastAsia"/>
          <w:lang w:eastAsia="ja-JP"/>
        </w:rPr>
        <w:t>メニュー</w:t>
      </w:r>
      <w:r w:rsidR="00E90F5A" w:rsidRPr="006D0CFD">
        <w:rPr>
          <w:rFonts w:hint="eastAsia"/>
          <w:lang w:eastAsia="ja-JP"/>
        </w:rPr>
        <w:t>で</w:t>
      </w:r>
      <w:r w:rsidR="00D95CEB">
        <w:rPr>
          <w:rFonts w:hint="eastAsia"/>
          <w:lang w:eastAsia="ja-JP"/>
        </w:rPr>
        <w:t>スタート</w:t>
      </w:r>
    </w:p>
    <w:p w:rsidR="006422B8" w:rsidRPr="006D0CFD" w:rsidRDefault="006422B8" w:rsidP="00EA5DA3">
      <w:pPr>
        <w:pStyle w:val="nListBuld1"/>
        <w:autoSpaceDE/>
        <w:autoSpaceDN/>
        <w:divId w:val="1612978309"/>
        <w:rPr>
          <w:lang w:eastAsia="ja-JP"/>
        </w:rPr>
      </w:pPr>
      <w:r w:rsidRPr="006D0CFD">
        <w:rPr>
          <w:lang w:eastAsia="ja-JP"/>
        </w:rPr>
        <w:t>Glink.startProfile()</w:t>
      </w:r>
      <w:r w:rsidR="00E90F5A" w:rsidRPr="006D0CFD">
        <w:rPr>
          <w:rFonts w:hint="eastAsia"/>
          <w:lang w:eastAsia="ja-JP"/>
        </w:rPr>
        <w:t>メソッド</w:t>
      </w:r>
      <w:r w:rsidR="00844D3D" w:rsidRPr="006D0CFD">
        <w:rPr>
          <w:rFonts w:hint="eastAsia"/>
          <w:lang w:eastAsia="ja-JP"/>
        </w:rPr>
        <w:t xml:space="preserve">: </w:t>
      </w:r>
      <w:r w:rsidR="00E90F5A" w:rsidRPr="006D0CFD">
        <w:rPr>
          <w:rFonts w:hint="eastAsia"/>
          <w:lang w:eastAsia="ja-JP"/>
        </w:rPr>
        <w:t>プロフィール</w:t>
      </w:r>
      <w:r w:rsidR="006D0CFD">
        <w:rPr>
          <w:rFonts w:hint="eastAsia"/>
          <w:lang w:eastAsia="ja-JP"/>
        </w:rPr>
        <w:t>メニュー</w:t>
      </w:r>
      <w:r w:rsidR="00E90F5A" w:rsidRPr="006D0CFD">
        <w:rPr>
          <w:rFonts w:hint="eastAsia"/>
          <w:lang w:eastAsia="ja-JP"/>
        </w:rPr>
        <w:t>で</w:t>
      </w:r>
      <w:r w:rsidR="00D95CEB">
        <w:rPr>
          <w:rFonts w:hint="eastAsia"/>
          <w:lang w:eastAsia="ja-JP"/>
        </w:rPr>
        <w:t>スタート</w:t>
      </w:r>
    </w:p>
    <w:p w:rsidR="00EA5DA3" w:rsidRDefault="00EA5DA3" w:rsidP="00EA5DA3">
      <w:pPr>
        <w:pStyle w:val="nNormal"/>
        <w:rPr>
          <w:sz w:val="22"/>
          <w:lang w:eastAsia="ja-JP"/>
        </w:rPr>
      </w:pPr>
      <w:r>
        <w:rPr>
          <w:lang w:eastAsia="ja-JP"/>
        </w:rPr>
        <w:br w:type="page"/>
      </w:r>
    </w:p>
    <w:p w:rsidR="006422B8" w:rsidRPr="006D0CFD" w:rsidRDefault="00D95CEB" w:rsidP="00EA5DA3">
      <w:pPr>
        <w:pStyle w:val="31"/>
        <w:divId w:val="1612978309"/>
      </w:pPr>
      <w:bookmarkStart w:id="17" w:name="_Toc438559634"/>
      <w:r>
        <w:rPr>
          <w:rFonts w:hint="eastAsia"/>
        </w:rPr>
        <w:lastRenderedPageBreak/>
        <w:t>NAVER Cafe</w:t>
      </w:r>
      <w:r w:rsidR="00083213" w:rsidRPr="006D0CFD">
        <w:rPr>
          <w:rFonts w:hint="eastAsia"/>
        </w:rPr>
        <w:t xml:space="preserve"> </w:t>
      </w:r>
      <w:r w:rsidR="006422B8" w:rsidRPr="006D0CFD">
        <w:t>SDK</w:t>
      </w:r>
      <w:r w:rsidR="00E90F5A" w:rsidRPr="006D0CFD">
        <w:rPr>
          <w:rFonts w:hint="eastAsia"/>
          <w:lang w:eastAsia="ja-JP"/>
        </w:rPr>
        <w:t>画面</w:t>
      </w:r>
      <w:r w:rsidR="00604108" w:rsidRPr="006D0CFD">
        <w:rPr>
          <w:rFonts w:hint="eastAsia"/>
          <w:lang w:eastAsia="ja-JP"/>
        </w:rPr>
        <w:t>を</w:t>
      </w:r>
      <w:r w:rsidR="00E90F5A" w:rsidRPr="006D0CFD">
        <w:rPr>
          <w:rFonts w:hint="eastAsia"/>
          <w:lang w:eastAsia="ja-JP"/>
        </w:rPr>
        <w:t>閉じる</w:t>
      </w:r>
      <w:bookmarkEnd w:id="17"/>
    </w:p>
    <w:p w:rsidR="00C2041E" w:rsidRPr="006D0CFD" w:rsidRDefault="00D95CEB" w:rsidP="00EA5DA3">
      <w:pPr>
        <w:pStyle w:val="nNormal"/>
        <w:autoSpaceDE/>
        <w:autoSpaceDN/>
        <w:divId w:val="1612978309"/>
        <w:rPr>
          <w:lang w:eastAsia="ja-JP"/>
        </w:rPr>
      </w:pPr>
      <w:r>
        <w:rPr>
          <w:rFonts w:hint="eastAsia"/>
          <w:lang w:eastAsia="ja-JP"/>
        </w:rPr>
        <w:t>NAVER Cafe</w:t>
      </w:r>
      <w:r w:rsidR="00844D3D" w:rsidRPr="006D0CFD">
        <w:rPr>
          <w:rFonts w:hint="eastAsia"/>
          <w:lang w:eastAsia="ja-JP"/>
        </w:rPr>
        <w:t xml:space="preserve"> SDK</w:t>
      </w:r>
      <w:r w:rsidR="00E90F5A" w:rsidRPr="006D0CFD">
        <w:rPr>
          <w:rFonts w:hint="eastAsia"/>
          <w:lang w:eastAsia="ja-JP"/>
        </w:rPr>
        <w:t>画面を閉じる機能は、</w:t>
      </w:r>
      <w:r w:rsidR="006422B8" w:rsidRPr="006D0CFD">
        <w:rPr>
          <w:lang w:eastAsia="ja-JP"/>
        </w:rPr>
        <w:t>Glink</w:t>
      </w:r>
      <w:r w:rsidR="00844D3D" w:rsidRPr="006D0CFD">
        <w:rPr>
          <w:rFonts w:hint="eastAsia"/>
          <w:lang w:eastAsia="ja-JP"/>
        </w:rPr>
        <w:t>.stop()</w:t>
      </w:r>
      <w:r w:rsidR="00E90F5A" w:rsidRPr="006D0CFD">
        <w:rPr>
          <w:rFonts w:hint="eastAsia"/>
          <w:lang w:eastAsia="ja-JP"/>
        </w:rPr>
        <w:t>メソッド</w:t>
      </w:r>
      <w:r w:rsidR="006D0CFD">
        <w:rPr>
          <w:rFonts w:hint="eastAsia"/>
          <w:lang w:eastAsia="ja-JP"/>
        </w:rPr>
        <w:t>、または</w:t>
      </w:r>
      <w:r w:rsidR="00844D3D" w:rsidRPr="006D0CFD">
        <w:rPr>
          <w:rFonts w:hint="eastAsia"/>
          <w:lang w:eastAsia="ja-JP"/>
        </w:rPr>
        <w:t>Glink.</w:t>
      </w:r>
      <w:r w:rsidR="006422B8" w:rsidRPr="006D0CFD">
        <w:rPr>
          <w:lang w:eastAsia="ja-JP"/>
        </w:rPr>
        <w:t>popBackStack</w:t>
      </w:r>
      <w:r w:rsidR="00844D3D" w:rsidRPr="006D0CFD">
        <w:rPr>
          <w:rFonts w:hint="eastAsia"/>
          <w:lang w:eastAsia="ja-JP"/>
        </w:rPr>
        <w:t>()</w:t>
      </w:r>
      <w:r w:rsidR="00E90F5A" w:rsidRPr="006D0CFD">
        <w:rPr>
          <w:rFonts w:hint="eastAsia"/>
          <w:lang w:eastAsia="ja-JP"/>
        </w:rPr>
        <w:t>メソッド</w:t>
      </w:r>
      <w:r w:rsidR="00604108" w:rsidRPr="00453FED">
        <w:rPr>
          <w:rFonts w:hint="eastAsia"/>
          <w:lang w:eastAsia="ja-JP"/>
        </w:rPr>
        <w:t>で</w:t>
      </w:r>
      <w:r w:rsidR="00604108" w:rsidRPr="008C7B65">
        <w:rPr>
          <w:rFonts w:hint="eastAsia"/>
          <w:lang w:eastAsia="ja-JP"/>
        </w:rPr>
        <w:t>実装します。</w:t>
      </w:r>
    </w:p>
    <w:p w:rsidR="00C2041E" w:rsidRPr="006D0CFD" w:rsidRDefault="00844D3D" w:rsidP="00EA5DA3">
      <w:pPr>
        <w:pStyle w:val="nListBuld1"/>
        <w:autoSpaceDE/>
        <w:autoSpaceDN/>
        <w:divId w:val="1612978309"/>
        <w:rPr>
          <w:lang w:eastAsia="ja-JP"/>
        </w:rPr>
      </w:pPr>
      <w:r w:rsidRPr="006D0CFD">
        <w:rPr>
          <w:rFonts w:hint="eastAsia"/>
          <w:lang w:eastAsia="ja-JP"/>
        </w:rPr>
        <w:t>Glink.</w:t>
      </w:r>
      <w:r w:rsidR="006422B8" w:rsidRPr="006D0CFD">
        <w:rPr>
          <w:lang w:eastAsia="ja-JP"/>
        </w:rPr>
        <w:t>stop</w:t>
      </w:r>
      <w:r w:rsidR="00C2041E" w:rsidRPr="006D0CFD">
        <w:rPr>
          <w:rFonts w:hint="eastAsia"/>
          <w:lang w:eastAsia="ja-JP"/>
        </w:rPr>
        <w:t>()</w:t>
      </w:r>
      <w:r w:rsidR="00E90F5A" w:rsidRPr="006D0CFD">
        <w:rPr>
          <w:rFonts w:hint="eastAsia"/>
          <w:lang w:eastAsia="ja-JP"/>
        </w:rPr>
        <w:t>メソッド</w:t>
      </w:r>
      <w:r w:rsidR="00C2041E" w:rsidRPr="006D0CFD">
        <w:rPr>
          <w:rFonts w:hint="eastAsia"/>
          <w:lang w:eastAsia="ja-JP"/>
        </w:rPr>
        <w:t>:</w:t>
      </w:r>
      <w:r w:rsidR="00083213" w:rsidRPr="006D0CFD">
        <w:rPr>
          <w:rFonts w:hint="eastAsia"/>
          <w:lang w:eastAsia="ja-JP"/>
        </w:rPr>
        <w:t xml:space="preserve"> </w:t>
      </w:r>
      <w:r w:rsidR="00604108" w:rsidRPr="006D0CFD">
        <w:rPr>
          <w:rFonts w:hint="eastAsia"/>
          <w:lang w:eastAsia="ja-JP"/>
        </w:rPr>
        <w:t>即時に</w:t>
      </w:r>
      <w:r w:rsidR="0061302C" w:rsidRPr="006D0CFD">
        <w:rPr>
          <w:rFonts w:hint="eastAsia"/>
          <w:lang w:eastAsia="ja-JP"/>
        </w:rPr>
        <w:t>画面を閉じて</w:t>
      </w:r>
      <w:r w:rsidR="00D95CEB">
        <w:rPr>
          <w:rFonts w:hint="eastAsia"/>
          <w:lang w:eastAsia="ja-JP"/>
        </w:rPr>
        <w:t>NAVER Cafe</w:t>
      </w:r>
      <w:r w:rsidR="00083213" w:rsidRPr="006D0CFD">
        <w:rPr>
          <w:rFonts w:hint="eastAsia"/>
          <w:lang w:eastAsia="ja-JP"/>
        </w:rPr>
        <w:t xml:space="preserve"> </w:t>
      </w:r>
      <w:r w:rsidR="00C2041E" w:rsidRPr="006D0CFD">
        <w:rPr>
          <w:rFonts w:hint="eastAsia"/>
          <w:lang w:eastAsia="ja-JP"/>
        </w:rPr>
        <w:t>SDK</w:t>
      </w:r>
      <w:r w:rsidR="0061302C" w:rsidRPr="006D0CFD">
        <w:rPr>
          <w:rFonts w:hint="eastAsia"/>
          <w:lang w:eastAsia="ja-JP"/>
        </w:rPr>
        <w:t>を終了します。</w:t>
      </w:r>
    </w:p>
    <w:p w:rsidR="006422B8" w:rsidRPr="00121CEC" w:rsidRDefault="00844D3D" w:rsidP="00EA5DA3">
      <w:pPr>
        <w:pStyle w:val="nListBuld1"/>
        <w:autoSpaceDE/>
        <w:autoSpaceDN/>
        <w:divId w:val="1612978309"/>
        <w:rPr>
          <w:lang w:eastAsia="ja-JP"/>
        </w:rPr>
      </w:pPr>
      <w:r w:rsidRPr="006D0CFD">
        <w:rPr>
          <w:rFonts w:hint="eastAsia"/>
          <w:lang w:eastAsia="ja-JP"/>
        </w:rPr>
        <w:t>Glink.</w:t>
      </w:r>
      <w:r w:rsidR="006422B8" w:rsidRPr="006D0CFD">
        <w:rPr>
          <w:lang w:eastAsia="ja-JP"/>
        </w:rPr>
        <w:t>popBackStack</w:t>
      </w:r>
      <w:r w:rsidR="00C2041E" w:rsidRPr="006D0CFD">
        <w:rPr>
          <w:rFonts w:hint="eastAsia"/>
          <w:lang w:eastAsia="ja-JP"/>
        </w:rPr>
        <w:t>()</w:t>
      </w:r>
      <w:r w:rsidR="00E90F5A" w:rsidRPr="006D0CFD">
        <w:rPr>
          <w:rFonts w:hint="eastAsia"/>
          <w:lang w:eastAsia="ja-JP"/>
        </w:rPr>
        <w:t>メソッド</w:t>
      </w:r>
      <w:r w:rsidR="00C2041E" w:rsidRPr="006D0CFD">
        <w:rPr>
          <w:rFonts w:hint="eastAsia"/>
          <w:lang w:eastAsia="ja-JP"/>
        </w:rPr>
        <w:t>:</w:t>
      </w:r>
      <w:r w:rsidR="00083213" w:rsidRPr="006D0CFD">
        <w:rPr>
          <w:rFonts w:hint="eastAsia"/>
          <w:lang w:eastAsia="ja-JP"/>
        </w:rPr>
        <w:t xml:space="preserve"> </w:t>
      </w:r>
      <w:r w:rsidR="00145ABB" w:rsidRPr="006D0CFD">
        <w:rPr>
          <w:lang w:eastAsia="ja-JP"/>
        </w:rPr>
        <w:t>backStack</w:t>
      </w:r>
      <w:r w:rsidR="00604108" w:rsidRPr="006D0CFD">
        <w:rPr>
          <w:rFonts w:hint="eastAsia"/>
          <w:lang w:eastAsia="ja-JP"/>
        </w:rPr>
        <w:t>に</w:t>
      </w:r>
      <w:r w:rsidR="00121CEC">
        <w:rPr>
          <w:rFonts w:hint="eastAsia"/>
          <w:lang w:eastAsia="ja-JP"/>
        </w:rPr>
        <w:t>溜まっている</w:t>
      </w:r>
      <w:r w:rsidR="0061302C" w:rsidRPr="006D0CFD">
        <w:rPr>
          <w:rFonts w:hint="eastAsia"/>
          <w:lang w:eastAsia="ja-JP"/>
        </w:rPr>
        <w:t>画面</w:t>
      </w:r>
      <w:r w:rsidR="00604108" w:rsidRPr="006D0CFD">
        <w:rPr>
          <w:rFonts w:hint="eastAsia"/>
          <w:lang w:eastAsia="ja-JP"/>
        </w:rPr>
        <w:t>を</w:t>
      </w:r>
      <w:r w:rsidR="0061302C" w:rsidRPr="006D0CFD">
        <w:rPr>
          <w:rFonts w:hint="eastAsia"/>
          <w:lang w:eastAsia="ja-JP"/>
        </w:rPr>
        <w:t>ひとつずつ閉じ</w:t>
      </w:r>
      <w:r w:rsidR="008A48AB">
        <w:rPr>
          <w:rFonts w:hint="eastAsia"/>
          <w:lang w:eastAsia="ja-JP"/>
        </w:rPr>
        <w:t>ます</w:t>
      </w:r>
      <w:r w:rsidR="0061302C" w:rsidRPr="006D0CFD">
        <w:rPr>
          <w:rFonts w:hint="eastAsia"/>
          <w:lang w:eastAsia="ja-JP"/>
        </w:rPr>
        <w:t>。すべての画面を閉じ</w:t>
      </w:r>
      <w:r w:rsidR="00604108" w:rsidRPr="006D0CFD">
        <w:rPr>
          <w:rFonts w:hint="eastAsia"/>
          <w:lang w:eastAsia="ja-JP"/>
        </w:rPr>
        <w:t>たら</w:t>
      </w:r>
      <w:r w:rsidR="00D95CEB">
        <w:rPr>
          <w:rFonts w:hint="eastAsia"/>
          <w:lang w:eastAsia="ja-JP"/>
        </w:rPr>
        <w:t>NAVER Cafe</w:t>
      </w:r>
      <w:r w:rsidR="00083213" w:rsidRPr="006D0CFD">
        <w:rPr>
          <w:rFonts w:hint="eastAsia"/>
          <w:lang w:eastAsia="ja-JP"/>
        </w:rPr>
        <w:t xml:space="preserve"> </w:t>
      </w:r>
      <w:r w:rsidR="00C2041E" w:rsidRPr="006D0CFD">
        <w:rPr>
          <w:rFonts w:hint="eastAsia"/>
          <w:lang w:eastAsia="ja-JP"/>
        </w:rPr>
        <w:t>SDK</w:t>
      </w:r>
      <w:r w:rsidR="0061302C" w:rsidRPr="006D0CFD">
        <w:rPr>
          <w:rFonts w:hint="eastAsia"/>
          <w:lang w:eastAsia="ja-JP"/>
        </w:rPr>
        <w:t>を終了します。</w:t>
      </w:r>
      <w:r w:rsidR="006422B8" w:rsidRPr="006D0CFD">
        <w:rPr>
          <w:lang w:eastAsia="ja-JP"/>
        </w:rPr>
        <w:t>backStack</w:t>
      </w:r>
      <w:r w:rsidR="00604108" w:rsidRPr="006D0CFD">
        <w:rPr>
          <w:rFonts w:hint="eastAsia"/>
          <w:lang w:eastAsia="ja-JP"/>
        </w:rPr>
        <w:t>に</w:t>
      </w:r>
      <w:r w:rsidR="008A48AB">
        <w:rPr>
          <w:rFonts w:hint="eastAsia"/>
          <w:lang w:eastAsia="ja-JP"/>
        </w:rPr>
        <w:t>溜まる</w:t>
      </w:r>
      <w:r w:rsidR="0061302C" w:rsidRPr="006D0CFD">
        <w:rPr>
          <w:rFonts w:hint="eastAsia"/>
          <w:lang w:eastAsia="ja-JP"/>
        </w:rPr>
        <w:t>画面は投稿閲覧画面、投稿作成画面</w:t>
      </w:r>
      <w:r w:rsidR="00145ABB" w:rsidRPr="006D0CFD">
        <w:rPr>
          <w:rFonts w:hint="eastAsia"/>
          <w:lang w:eastAsia="ja-JP"/>
        </w:rPr>
        <w:t xml:space="preserve">, </w:t>
      </w:r>
      <w:r w:rsidR="0061302C" w:rsidRPr="006D0CFD">
        <w:rPr>
          <w:rFonts w:hint="eastAsia"/>
          <w:lang w:eastAsia="ja-JP"/>
        </w:rPr>
        <w:t>検索画面です。</w:t>
      </w:r>
    </w:p>
    <w:p w:rsidR="00F85E17" w:rsidRPr="002452AD" w:rsidRDefault="0037202F" w:rsidP="00EA5DA3">
      <w:pPr>
        <w:pStyle w:val="nNormal"/>
        <w:autoSpaceDE/>
        <w:autoSpaceDN/>
        <w:divId w:val="1612978309"/>
        <w:rPr>
          <w:lang w:eastAsia="ja-JP"/>
        </w:rPr>
      </w:pPr>
      <w:r w:rsidRPr="00906373">
        <w:rPr>
          <w:rFonts w:hint="eastAsia"/>
          <w:lang w:eastAsia="ja-JP"/>
        </w:rPr>
        <w:t>下記は、</w:t>
      </w:r>
      <w:r w:rsidR="00844D3D" w:rsidRPr="00B44D73">
        <w:rPr>
          <w:rFonts w:hint="eastAsia"/>
          <w:lang w:eastAsia="ja-JP"/>
        </w:rPr>
        <w:t>Glink.</w:t>
      </w:r>
      <w:r w:rsidR="00F85E17" w:rsidRPr="00B44D73">
        <w:rPr>
          <w:rFonts w:hint="eastAsia"/>
          <w:lang w:eastAsia="ja-JP"/>
        </w:rPr>
        <w:t>stop()</w:t>
      </w:r>
      <w:r w:rsidR="00E90F5A" w:rsidRPr="00BA12FC">
        <w:rPr>
          <w:rFonts w:hint="eastAsia"/>
          <w:lang w:eastAsia="ja-JP"/>
        </w:rPr>
        <w:t>メソッド</w:t>
      </w:r>
      <w:r w:rsidRPr="00BA12FC">
        <w:rPr>
          <w:rFonts w:hint="eastAsia"/>
          <w:lang w:eastAsia="ja-JP"/>
        </w:rPr>
        <w:t>で</w:t>
      </w:r>
      <w:r w:rsidR="00D95CEB">
        <w:rPr>
          <w:rFonts w:hint="eastAsia"/>
          <w:lang w:eastAsia="ja-JP"/>
        </w:rPr>
        <w:t>NAVER Cafe</w:t>
      </w:r>
      <w:r w:rsidR="00083213" w:rsidRPr="00BA12FC">
        <w:rPr>
          <w:rFonts w:hint="eastAsia"/>
          <w:lang w:eastAsia="ja-JP"/>
        </w:rPr>
        <w:t xml:space="preserve"> </w:t>
      </w:r>
      <w:r w:rsidR="00F85E17" w:rsidRPr="002452AD">
        <w:rPr>
          <w:lang w:eastAsia="ja-JP"/>
        </w:rPr>
        <w:t>SDK</w:t>
      </w:r>
      <w:r w:rsidRPr="002452AD">
        <w:rPr>
          <w:rFonts w:hint="eastAsia"/>
          <w:lang w:eastAsia="ja-JP"/>
        </w:rPr>
        <w:t>画面を閉じる例です。</w:t>
      </w:r>
    </w:p>
    <w:p w:rsidR="006422B8" w:rsidRPr="002452AD" w:rsidRDefault="006422B8" w:rsidP="00EA5DA3">
      <w:pPr>
        <w:pStyle w:val="nCode"/>
        <w:autoSpaceDE/>
        <w:autoSpaceDN/>
        <w:divId w:val="1612978309"/>
        <w:rPr>
          <w:lang w:eastAsia="ja-JP"/>
        </w:rPr>
      </w:pPr>
      <w:r w:rsidRPr="002452AD">
        <w:rPr>
          <w:lang w:eastAsia="ja-JP"/>
        </w:rPr>
        <w:t>//</w:t>
      </w:r>
      <w:r w:rsidR="00083213" w:rsidRPr="002452AD">
        <w:rPr>
          <w:lang w:eastAsia="ja-JP"/>
        </w:rPr>
        <w:t xml:space="preserve"> </w:t>
      </w:r>
      <w:r w:rsidRPr="002452AD">
        <w:rPr>
          <w:lang w:eastAsia="ja-JP"/>
        </w:rPr>
        <w:t>stop</w:t>
      </w:r>
      <w:r w:rsidR="00F85E17" w:rsidRPr="002452AD">
        <w:rPr>
          <w:lang w:eastAsia="ja-JP"/>
        </w:rPr>
        <w:t>()</w:t>
      </w:r>
      <w:r w:rsidR="00E90F5A" w:rsidRPr="002452AD">
        <w:rPr>
          <w:rFonts w:hint="eastAsia"/>
          <w:lang w:eastAsia="ja-JP"/>
        </w:rPr>
        <w:t>メソッド</w:t>
      </w:r>
      <w:r w:rsidR="0037202F" w:rsidRPr="002452AD">
        <w:rPr>
          <w:rFonts w:hint="eastAsia"/>
          <w:lang w:eastAsia="ja-JP"/>
        </w:rPr>
        <w:t>で終了する。</w:t>
      </w:r>
    </w:p>
    <w:p w:rsidR="006422B8" w:rsidRPr="002452AD" w:rsidRDefault="006422B8" w:rsidP="00EA5DA3">
      <w:pPr>
        <w:pStyle w:val="nCode"/>
        <w:autoSpaceDE/>
        <w:autoSpaceDN/>
        <w:divId w:val="1612978309"/>
      </w:pPr>
      <w:proofErr w:type="gramStart"/>
      <w:r w:rsidRPr="002452AD">
        <w:t>Glink.stop(</w:t>
      </w:r>
      <w:proofErr w:type="gramEnd"/>
      <w:r w:rsidRPr="002452AD">
        <w:t>activity);</w:t>
      </w:r>
    </w:p>
    <w:p w:rsidR="006422B8" w:rsidRPr="002452AD" w:rsidRDefault="0037202F" w:rsidP="00EA5DA3">
      <w:pPr>
        <w:pStyle w:val="nNormal"/>
        <w:autoSpaceDE/>
        <w:autoSpaceDN/>
        <w:divId w:val="1612978309"/>
      </w:pPr>
      <w:r w:rsidRPr="002452AD">
        <w:rPr>
          <w:rFonts w:hint="eastAsia"/>
          <w:lang w:eastAsia="ja-JP"/>
        </w:rPr>
        <w:t>下記は、</w:t>
      </w:r>
      <w:r w:rsidR="00844D3D" w:rsidRPr="002452AD">
        <w:t>Glink.</w:t>
      </w:r>
      <w:r w:rsidR="00F85E17" w:rsidRPr="002452AD">
        <w:t>popBackStack()</w:t>
      </w:r>
      <w:r w:rsidR="00E90F5A" w:rsidRPr="002452AD">
        <w:rPr>
          <w:rFonts w:hint="eastAsia"/>
        </w:rPr>
        <w:t>メソッド</w:t>
      </w:r>
      <w:r w:rsidRPr="002452AD">
        <w:rPr>
          <w:rFonts w:hint="eastAsia"/>
          <w:lang w:eastAsia="ja-JP"/>
        </w:rPr>
        <w:t>で</w:t>
      </w:r>
      <w:r w:rsidR="00D95CEB">
        <w:t>NAVER Cafe</w:t>
      </w:r>
      <w:r w:rsidR="00083213" w:rsidRPr="002452AD">
        <w:t xml:space="preserve"> </w:t>
      </w:r>
      <w:r w:rsidR="00F85E17" w:rsidRPr="002452AD">
        <w:t>SDK</w:t>
      </w:r>
      <w:r w:rsidRPr="002452AD">
        <w:rPr>
          <w:rFonts w:hint="eastAsia"/>
          <w:lang w:eastAsia="ja-JP"/>
        </w:rPr>
        <w:t>画面を閉じる例です。</w:t>
      </w:r>
    </w:p>
    <w:p w:rsidR="006422B8" w:rsidRPr="006D0CFD" w:rsidRDefault="006422B8" w:rsidP="00EA5DA3">
      <w:pPr>
        <w:pStyle w:val="nCode"/>
        <w:autoSpaceDE/>
        <w:autoSpaceDN/>
        <w:divId w:val="1612978309"/>
      </w:pPr>
      <w:r w:rsidRPr="002452AD">
        <w:t>//</w:t>
      </w:r>
      <w:r w:rsidR="00083213" w:rsidRPr="002452AD">
        <w:t xml:space="preserve"> </w:t>
      </w:r>
      <w:r w:rsidRPr="006D0CFD">
        <w:t>popBackStack</w:t>
      </w:r>
      <w:r w:rsidR="00604108" w:rsidRPr="006D0CFD">
        <w:rPr>
          <w:rFonts w:hint="eastAsia"/>
          <w:lang w:eastAsia="ja-JP"/>
        </w:rPr>
        <w:t>で終了する。</w:t>
      </w:r>
    </w:p>
    <w:p w:rsidR="006422B8" w:rsidRPr="006D0CFD" w:rsidRDefault="006422B8" w:rsidP="00EA5DA3">
      <w:pPr>
        <w:pStyle w:val="nCode"/>
        <w:autoSpaceDE/>
        <w:autoSpaceDN/>
        <w:divId w:val="1612978309"/>
      </w:pPr>
      <w:proofErr w:type="gramStart"/>
      <w:r w:rsidRPr="006D0CFD">
        <w:t>Glink.popBackStack(</w:t>
      </w:r>
      <w:proofErr w:type="gramEnd"/>
      <w:r w:rsidRPr="006D0CFD">
        <w:t>activity);</w:t>
      </w:r>
    </w:p>
    <w:p w:rsidR="006422B8" w:rsidRPr="006D0CFD" w:rsidRDefault="00E90F5A" w:rsidP="00EA5DA3">
      <w:pPr>
        <w:pStyle w:val="31"/>
        <w:divId w:val="1612978309"/>
      </w:pPr>
      <w:bookmarkStart w:id="18" w:name="_Toc438559635"/>
      <w:r w:rsidRPr="006D0CFD">
        <w:rPr>
          <w:rFonts w:hint="eastAsia"/>
          <w:lang w:eastAsia="ja-JP"/>
        </w:rPr>
        <w:t>投稿作成</w:t>
      </w:r>
      <w:bookmarkEnd w:id="18"/>
    </w:p>
    <w:p w:rsidR="005C60A7" w:rsidRPr="003D0BAE" w:rsidRDefault="00E90F5A" w:rsidP="00EA5DA3">
      <w:pPr>
        <w:pStyle w:val="nNormal"/>
        <w:autoSpaceDE/>
        <w:autoSpaceDN/>
        <w:divId w:val="1612978309"/>
        <w:rPr>
          <w:lang w:eastAsia="ja-JP"/>
        </w:rPr>
      </w:pPr>
      <w:r w:rsidRPr="006D0CFD">
        <w:rPr>
          <w:rFonts w:hint="eastAsia"/>
          <w:lang w:eastAsia="ja-JP"/>
        </w:rPr>
        <w:t>ゲームユーザーが</w:t>
      </w:r>
      <w:r w:rsidR="0037202F" w:rsidRPr="006D0CFD">
        <w:rPr>
          <w:lang w:eastAsia="ja-JP"/>
        </w:rPr>
        <w:t>Caf</w:t>
      </w:r>
      <w:r w:rsidR="00447A8A" w:rsidRPr="003D0BAE">
        <w:rPr>
          <w:rFonts w:hint="eastAsia"/>
          <w:lang w:eastAsia="ja-JP"/>
        </w:rPr>
        <w:t>e</w:t>
      </w:r>
      <w:r w:rsidR="0037202F" w:rsidRPr="003D0BAE">
        <w:rPr>
          <w:rFonts w:hint="eastAsia"/>
          <w:lang w:eastAsia="ja-JP"/>
        </w:rPr>
        <w:t>で投稿を作成する画面は下記のように</w:t>
      </w:r>
      <w:r w:rsidR="00A54A00" w:rsidRPr="003D0BAE">
        <w:rPr>
          <w:lang w:eastAsia="ja-JP"/>
        </w:rPr>
        <w:t>Glink.startWrite</w:t>
      </w:r>
      <w:r w:rsidR="00A54A00" w:rsidRPr="003D0BAE">
        <w:rPr>
          <w:rFonts w:hint="eastAsia"/>
          <w:lang w:eastAsia="ja-JP"/>
        </w:rPr>
        <w:t>()</w:t>
      </w:r>
      <w:r w:rsidRPr="003D0BAE">
        <w:rPr>
          <w:rFonts w:hint="eastAsia"/>
          <w:lang w:eastAsia="ja-JP"/>
        </w:rPr>
        <w:t>メソッドで実装します。</w:t>
      </w:r>
    </w:p>
    <w:p w:rsidR="005907A0" w:rsidRPr="003D0BAE" w:rsidRDefault="005907A0" w:rsidP="00EA5DA3">
      <w:pPr>
        <w:pStyle w:val="nCode"/>
        <w:autoSpaceDE/>
        <w:autoSpaceDN/>
        <w:divId w:val="1612978309"/>
        <w:rPr>
          <w:lang w:eastAsia="ja-JP"/>
        </w:rPr>
      </w:pPr>
      <w:r w:rsidRPr="003D0BAE">
        <w:rPr>
          <w:lang w:eastAsia="ja-JP"/>
        </w:rPr>
        <w:t>//</w:t>
      </w:r>
      <w:r w:rsidR="00E46F2A" w:rsidRPr="00C72D32">
        <w:rPr>
          <w:rFonts w:hint="eastAsia"/>
          <w:lang w:eastAsia="ja-JP"/>
        </w:rPr>
        <w:t xml:space="preserve"> </w:t>
      </w:r>
      <w:r w:rsidR="0037202F" w:rsidRPr="003D0BAE">
        <w:rPr>
          <w:rFonts w:hint="eastAsia"/>
          <w:lang w:eastAsia="ja-JP"/>
        </w:rPr>
        <w:t>基本タイトル</w:t>
      </w:r>
      <w:r w:rsidR="003D0BAE">
        <w:rPr>
          <w:rFonts w:hint="eastAsia"/>
          <w:lang w:eastAsia="ja-JP"/>
        </w:rPr>
        <w:t>と</w:t>
      </w:r>
      <w:r w:rsidR="00E46F2A">
        <w:rPr>
          <w:rFonts w:hint="eastAsia"/>
          <w:lang w:eastAsia="ja-JP"/>
        </w:rPr>
        <w:t>内容を入れて</w:t>
      </w:r>
      <w:r w:rsidR="0037202F" w:rsidRPr="003D0BAE">
        <w:rPr>
          <w:rFonts w:hint="eastAsia"/>
          <w:lang w:eastAsia="ja-JP"/>
        </w:rPr>
        <w:t>投稿画面を</w:t>
      </w:r>
      <w:r w:rsidR="00FE5CA7">
        <w:rPr>
          <w:rFonts w:hint="eastAsia"/>
          <w:lang w:eastAsia="ja-JP"/>
        </w:rPr>
        <w:t>実行</w:t>
      </w:r>
      <w:r w:rsidR="00AA0DDF">
        <w:rPr>
          <w:rFonts w:hint="eastAsia"/>
          <w:lang w:eastAsia="ja-JP"/>
        </w:rPr>
        <w:t>します。</w:t>
      </w:r>
    </w:p>
    <w:p w:rsidR="006422B8" w:rsidRPr="003D0BAE" w:rsidRDefault="006422B8" w:rsidP="00EA5DA3">
      <w:pPr>
        <w:pStyle w:val="nCode"/>
        <w:autoSpaceDE/>
        <w:autoSpaceDN/>
        <w:divId w:val="1612978309"/>
        <w:rPr>
          <w:lang w:eastAsia="ja-JP"/>
        </w:rPr>
      </w:pPr>
      <w:r w:rsidRPr="003D0BAE">
        <w:rPr>
          <w:lang w:eastAsia="ja-JP"/>
        </w:rPr>
        <w:t>int</w:t>
      </w:r>
      <w:r w:rsidR="00083213" w:rsidRPr="003D0BAE">
        <w:rPr>
          <w:lang w:eastAsia="ja-JP"/>
        </w:rPr>
        <w:t xml:space="preserve"> </w:t>
      </w:r>
      <w:r w:rsidRPr="003D0BAE">
        <w:rPr>
          <w:lang w:eastAsia="ja-JP"/>
        </w:rPr>
        <w:t>menuId</w:t>
      </w:r>
      <w:r w:rsidR="00083213" w:rsidRPr="003D0BAE">
        <w:rPr>
          <w:lang w:eastAsia="ja-JP"/>
        </w:rPr>
        <w:t xml:space="preserve"> </w:t>
      </w:r>
      <w:r w:rsidRPr="003D0BAE">
        <w:rPr>
          <w:lang w:eastAsia="ja-JP"/>
        </w:rPr>
        <w:t>=</w:t>
      </w:r>
      <w:r w:rsidR="00083213" w:rsidRPr="003D0BAE">
        <w:rPr>
          <w:lang w:eastAsia="ja-JP"/>
        </w:rPr>
        <w:t xml:space="preserve"> </w:t>
      </w:r>
      <w:r w:rsidRPr="003D0BAE">
        <w:rPr>
          <w:lang w:eastAsia="ja-JP"/>
        </w:rPr>
        <w:t>4;</w:t>
      </w:r>
      <w:r w:rsidR="00083213" w:rsidRPr="003D0BAE">
        <w:rPr>
          <w:lang w:eastAsia="ja-JP"/>
        </w:rPr>
        <w:t xml:space="preserve"> </w:t>
      </w:r>
      <w:r w:rsidRPr="003D0BAE">
        <w:rPr>
          <w:lang w:eastAsia="ja-JP"/>
        </w:rPr>
        <w:t>//</w:t>
      </w:r>
      <w:r w:rsidR="00083213" w:rsidRPr="003D0BAE">
        <w:rPr>
          <w:lang w:eastAsia="ja-JP"/>
        </w:rPr>
        <w:t xml:space="preserve"> </w:t>
      </w:r>
      <w:r w:rsidRPr="003D0BAE">
        <w:rPr>
          <w:lang w:eastAsia="ja-JP"/>
        </w:rPr>
        <w:t>0</w:t>
      </w:r>
      <w:r w:rsidR="0037202F" w:rsidRPr="003D0BAE">
        <w:rPr>
          <w:rFonts w:hint="eastAsia"/>
          <w:lang w:eastAsia="ja-JP"/>
        </w:rPr>
        <w:t>ならメニューを選択しません。</w:t>
      </w:r>
    </w:p>
    <w:p w:rsidR="006422B8" w:rsidRPr="003D0BAE" w:rsidRDefault="006422B8" w:rsidP="00EA5DA3">
      <w:pPr>
        <w:pStyle w:val="nCode"/>
        <w:autoSpaceDE/>
        <w:autoSpaceDN/>
        <w:divId w:val="1612978309"/>
      </w:pPr>
      <w:r w:rsidRPr="003D0BAE">
        <w:rPr>
          <w:lang w:eastAsia="ja-JP"/>
        </w:rPr>
        <w:t>String</w:t>
      </w:r>
      <w:r w:rsidR="00083213" w:rsidRPr="003D0BAE">
        <w:rPr>
          <w:lang w:eastAsia="ja-JP"/>
        </w:rPr>
        <w:t xml:space="preserve"> </w:t>
      </w:r>
      <w:r w:rsidRPr="003D0BAE">
        <w:rPr>
          <w:lang w:eastAsia="ja-JP"/>
        </w:rPr>
        <w:t>text</w:t>
      </w:r>
      <w:r w:rsidR="00083213" w:rsidRPr="003D0BAE">
        <w:rPr>
          <w:lang w:eastAsia="ja-JP"/>
        </w:rPr>
        <w:t xml:space="preserve"> </w:t>
      </w:r>
      <w:r w:rsidRPr="003D0BAE">
        <w:rPr>
          <w:lang w:eastAsia="ja-JP"/>
        </w:rPr>
        <w:t>=</w:t>
      </w:r>
      <w:r w:rsidR="00083213" w:rsidRPr="003D0BAE">
        <w:rPr>
          <w:lang w:eastAsia="ja-JP"/>
        </w:rPr>
        <w:t xml:space="preserve"> </w:t>
      </w:r>
      <w:r w:rsidRPr="003D0BAE">
        <w:rPr>
          <w:lang w:eastAsia="ja-JP"/>
        </w:rPr>
        <w:t>"</w:t>
      </w:r>
      <w:r w:rsidR="0037202F" w:rsidRPr="003D0BAE">
        <w:rPr>
          <w:rFonts w:hint="eastAsia"/>
          <w:lang w:eastAsia="ja-JP"/>
        </w:rPr>
        <w:t>基本タイトル</w:t>
      </w:r>
      <w:r w:rsidR="003D0BAE">
        <w:rPr>
          <w:rFonts w:hint="eastAsia"/>
          <w:lang w:eastAsia="ja-JP"/>
        </w:rPr>
        <w:t>と</w:t>
      </w:r>
      <w:r w:rsidR="00E46F2A">
        <w:rPr>
          <w:rFonts w:hint="eastAsia"/>
          <w:lang w:eastAsia="ja-JP"/>
        </w:rPr>
        <w:t>内容が</w:t>
      </w:r>
      <w:r w:rsidR="00AA0DDF">
        <w:rPr>
          <w:rFonts w:hint="eastAsia"/>
          <w:lang w:eastAsia="ja-JP"/>
        </w:rPr>
        <w:t>入</w:t>
      </w:r>
      <w:r w:rsidR="00E46F2A">
        <w:rPr>
          <w:rFonts w:hint="eastAsia"/>
          <w:lang w:eastAsia="ja-JP"/>
        </w:rPr>
        <w:t>れて</w:t>
      </w:r>
      <w:r w:rsidR="0037202F" w:rsidRPr="003D0BAE">
        <w:rPr>
          <w:rFonts w:hint="eastAsia"/>
          <w:lang w:eastAsia="ja-JP"/>
        </w:rPr>
        <w:t>投稿画面を</w:t>
      </w:r>
      <w:r w:rsidR="00FE5CA7">
        <w:rPr>
          <w:rFonts w:hint="eastAsia"/>
          <w:lang w:eastAsia="ja-JP"/>
        </w:rPr>
        <w:t>実行</w:t>
      </w:r>
      <w:r w:rsidR="0037202F" w:rsidRPr="003D0BAE">
        <w:rPr>
          <w:rFonts w:hint="eastAsia"/>
          <w:lang w:eastAsia="ja-JP"/>
        </w:rPr>
        <w:t>します。</w:t>
      </w:r>
      <w:r w:rsidRPr="003D0BAE">
        <w:t>";</w:t>
      </w:r>
    </w:p>
    <w:p w:rsidR="006422B8" w:rsidRPr="003D0BAE" w:rsidRDefault="006422B8" w:rsidP="00EA5DA3">
      <w:pPr>
        <w:pStyle w:val="nCode"/>
        <w:autoSpaceDE/>
        <w:autoSpaceDN/>
        <w:divId w:val="1612978309"/>
      </w:pPr>
      <w:proofErr w:type="gramStart"/>
      <w:r w:rsidRPr="003D0BAE">
        <w:t>Glink.startWrite(</w:t>
      </w:r>
      <w:proofErr w:type="gramEnd"/>
      <w:r w:rsidRPr="003D0BAE">
        <w:t>MainActivity.this,</w:t>
      </w:r>
      <w:r w:rsidR="00083213" w:rsidRPr="003D0BAE">
        <w:t xml:space="preserve"> </w:t>
      </w:r>
      <w:r w:rsidRPr="003D0BAE">
        <w:t>"subject",</w:t>
      </w:r>
      <w:r w:rsidR="00083213" w:rsidRPr="003D0BAE">
        <w:t xml:space="preserve"> </w:t>
      </w:r>
      <w:r w:rsidRPr="003D0BAE">
        <w:t>text);</w:t>
      </w:r>
    </w:p>
    <w:p w:rsidR="006422B8" w:rsidRPr="003D0BAE" w:rsidRDefault="00103D7D" w:rsidP="00EA5DA3">
      <w:pPr>
        <w:pStyle w:val="nNormal"/>
        <w:autoSpaceDE/>
        <w:autoSpaceDN/>
        <w:divId w:val="1612978309"/>
        <w:rPr>
          <w:lang w:eastAsia="ja-JP"/>
        </w:rPr>
      </w:pPr>
      <w:r w:rsidRPr="003D0BAE">
        <w:rPr>
          <w:lang w:eastAsia="ja-JP"/>
        </w:rPr>
        <w:t>Glink.startImageWrite</w:t>
      </w:r>
      <w:r w:rsidRPr="003D0BAE">
        <w:rPr>
          <w:rFonts w:hint="eastAsia"/>
          <w:lang w:eastAsia="ja-JP"/>
        </w:rPr>
        <w:t>()</w:t>
      </w:r>
      <w:r w:rsidR="00E90F5A" w:rsidRPr="003D0BAE">
        <w:rPr>
          <w:rFonts w:hint="eastAsia"/>
          <w:lang w:eastAsia="ja-JP"/>
        </w:rPr>
        <w:t>メソッド</w:t>
      </w:r>
      <w:r w:rsidR="0037202F" w:rsidRPr="003D0BAE">
        <w:rPr>
          <w:rFonts w:hint="eastAsia"/>
          <w:lang w:eastAsia="ja-JP"/>
        </w:rPr>
        <w:t>や</w:t>
      </w:r>
      <w:r w:rsidRPr="003D0BAE">
        <w:rPr>
          <w:lang w:eastAsia="ja-JP"/>
        </w:rPr>
        <w:t>Glink.startVideoWrite(</w:t>
      </w:r>
      <w:r w:rsidRPr="003D0BAE">
        <w:rPr>
          <w:rFonts w:hint="eastAsia"/>
          <w:lang w:eastAsia="ja-JP"/>
        </w:rPr>
        <w:t>)</w:t>
      </w:r>
      <w:r w:rsidR="00E90F5A" w:rsidRPr="003D0BAE">
        <w:rPr>
          <w:rFonts w:hint="eastAsia"/>
          <w:lang w:eastAsia="ja-JP"/>
        </w:rPr>
        <w:t>メソッド</w:t>
      </w:r>
      <w:r w:rsidR="0037202F" w:rsidRPr="003D0BAE">
        <w:rPr>
          <w:rFonts w:hint="eastAsia"/>
          <w:lang w:eastAsia="ja-JP"/>
        </w:rPr>
        <w:t>を使</w:t>
      </w:r>
      <w:r w:rsidR="00AA0DDF">
        <w:rPr>
          <w:rFonts w:hint="eastAsia"/>
          <w:lang w:eastAsia="ja-JP"/>
        </w:rPr>
        <w:t>って画像や動画を添付したまま</w:t>
      </w:r>
      <w:r w:rsidR="0037202F" w:rsidRPr="003D0BAE">
        <w:rPr>
          <w:rFonts w:hint="eastAsia"/>
          <w:lang w:eastAsia="ja-JP"/>
        </w:rPr>
        <w:t>掲示板</w:t>
      </w:r>
      <w:r w:rsidR="00AA0DDF">
        <w:rPr>
          <w:rFonts w:hint="eastAsia"/>
          <w:lang w:eastAsia="ja-JP"/>
        </w:rPr>
        <w:t>の</w:t>
      </w:r>
      <w:r w:rsidR="0037202F" w:rsidRPr="003D0BAE">
        <w:rPr>
          <w:rFonts w:hint="eastAsia"/>
          <w:lang w:eastAsia="ja-JP"/>
        </w:rPr>
        <w:t>投稿画面を実行することができます。</w:t>
      </w:r>
    </w:p>
    <w:p w:rsidR="006422B8" w:rsidRPr="003D0BAE" w:rsidRDefault="00422E48" w:rsidP="00EA5DA3">
      <w:pPr>
        <w:pStyle w:val="31"/>
        <w:divId w:val="1612978309"/>
      </w:pPr>
      <w:bookmarkStart w:id="19" w:name="_Toc438559636"/>
      <w:r w:rsidRPr="003D0BAE">
        <w:rPr>
          <w:rFonts w:hint="eastAsia"/>
        </w:rPr>
        <w:t>App Scheme</w:t>
      </w:r>
      <w:r w:rsidR="00F026D7" w:rsidRPr="003D0BAE">
        <w:rPr>
          <w:rFonts w:hint="eastAsia"/>
          <w:lang w:eastAsia="ja-JP"/>
        </w:rPr>
        <w:t>の</w:t>
      </w:r>
      <w:r w:rsidR="0037202F" w:rsidRPr="003D0BAE">
        <w:rPr>
          <w:rFonts w:hint="eastAsia"/>
          <w:lang w:eastAsia="ja-JP"/>
        </w:rPr>
        <w:t>処理</w:t>
      </w:r>
      <w:bookmarkEnd w:id="19"/>
    </w:p>
    <w:p w:rsidR="006422B8" w:rsidRPr="003D0BAE" w:rsidRDefault="00382D29" w:rsidP="00EA5DA3">
      <w:pPr>
        <w:pStyle w:val="nNormal"/>
        <w:autoSpaceDE/>
        <w:autoSpaceDN/>
        <w:divId w:val="1612978309"/>
        <w:rPr>
          <w:lang w:eastAsia="ja-JP"/>
        </w:rPr>
      </w:pPr>
      <w:r w:rsidRPr="003D0BAE">
        <w:rPr>
          <w:rFonts w:hint="eastAsia"/>
          <w:lang w:eastAsia="ja-JP"/>
        </w:rPr>
        <w:t>App</w:t>
      </w:r>
      <w:r w:rsidR="00083213" w:rsidRPr="003D0BAE">
        <w:rPr>
          <w:rFonts w:hint="eastAsia"/>
          <w:lang w:eastAsia="ja-JP"/>
        </w:rPr>
        <w:t xml:space="preserve"> </w:t>
      </w:r>
      <w:r w:rsidRPr="003D0BAE">
        <w:rPr>
          <w:rFonts w:hint="eastAsia"/>
          <w:lang w:eastAsia="ja-JP"/>
        </w:rPr>
        <w:t>Scheme</w:t>
      </w:r>
      <w:r w:rsidR="0037202F" w:rsidRPr="003D0BAE">
        <w:rPr>
          <w:rFonts w:hint="eastAsia"/>
          <w:lang w:eastAsia="ja-JP"/>
        </w:rPr>
        <w:t>で移動するバナー画像がある</w:t>
      </w:r>
      <w:r w:rsidR="00F026D7" w:rsidRPr="003D0BAE">
        <w:rPr>
          <w:rFonts w:hint="eastAsia"/>
          <w:lang w:eastAsia="ja-JP"/>
        </w:rPr>
        <w:t>場合、下記</w:t>
      </w:r>
      <w:r w:rsidR="0037202F" w:rsidRPr="003D0BAE">
        <w:rPr>
          <w:rFonts w:hint="eastAsia"/>
          <w:lang w:eastAsia="ja-JP"/>
        </w:rPr>
        <w:t>のように</w:t>
      </w:r>
      <w:r w:rsidR="006422B8" w:rsidRPr="003D0BAE">
        <w:rPr>
          <w:lang w:eastAsia="ja-JP"/>
        </w:rPr>
        <w:t>OnClickAppSchemeBannerListener</w:t>
      </w:r>
      <w:r w:rsidR="0037202F" w:rsidRPr="003D0BAE">
        <w:rPr>
          <w:rFonts w:hint="eastAsia"/>
          <w:lang w:eastAsia="ja-JP"/>
        </w:rPr>
        <w:t>を設定するとタッチイベント</w:t>
      </w:r>
      <w:r w:rsidR="00FE5CA7">
        <w:rPr>
          <w:rFonts w:hint="eastAsia"/>
          <w:lang w:eastAsia="ja-JP"/>
        </w:rPr>
        <w:t>が</w:t>
      </w:r>
      <w:r w:rsidR="0037202F" w:rsidRPr="003D0BAE">
        <w:rPr>
          <w:rFonts w:hint="eastAsia"/>
          <w:lang w:eastAsia="ja-JP"/>
        </w:rPr>
        <w:t>発生</w:t>
      </w:r>
      <w:r w:rsidR="00FE5CA7">
        <w:rPr>
          <w:rFonts w:hint="eastAsia"/>
          <w:lang w:eastAsia="ja-JP"/>
        </w:rPr>
        <w:t>した際</w:t>
      </w:r>
      <w:r w:rsidR="00B60371" w:rsidRPr="003D0BAE">
        <w:rPr>
          <w:rFonts w:hint="eastAsia"/>
          <w:lang w:eastAsia="ja-JP"/>
        </w:rPr>
        <w:t>に</w:t>
      </w:r>
      <w:r w:rsidR="00103D7D" w:rsidRPr="003D0BAE">
        <w:rPr>
          <w:rFonts w:hint="eastAsia"/>
          <w:lang w:eastAsia="ja-JP"/>
        </w:rPr>
        <w:t>App Scheme</w:t>
      </w:r>
      <w:r w:rsidR="0037202F" w:rsidRPr="003D0BAE">
        <w:rPr>
          <w:rFonts w:hint="eastAsia"/>
          <w:lang w:eastAsia="ja-JP"/>
        </w:rPr>
        <w:t>を処理する機能を実装することができます。</w:t>
      </w:r>
    </w:p>
    <w:p w:rsidR="006422B8" w:rsidRPr="003D0BAE" w:rsidRDefault="006422B8" w:rsidP="00EA5DA3">
      <w:pPr>
        <w:pStyle w:val="nCode"/>
        <w:autoSpaceDE/>
        <w:autoSpaceDN/>
        <w:divId w:val="1612978309"/>
        <w:rPr>
          <w:lang w:eastAsia="ja-JP"/>
        </w:rPr>
      </w:pPr>
      <w:r w:rsidRPr="003D0BAE">
        <w:rPr>
          <w:lang w:eastAsia="ja-JP"/>
        </w:rPr>
        <w:t>//</w:t>
      </w:r>
      <w:r w:rsidR="00083213" w:rsidRPr="003D0BAE">
        <w:rPr>
          <w:lang w:eastAsia="ja-JP"/>
        </w:rPr>
        <w:t xml:space="preserve"> </w:t>
      </w:r>
      <w:r w:rsidR="0037202F" w:rsidRPr="003D0BAE">
        <w:rPr>
          <w:rFonts w:hint="eastAsia"/>
          <w:lang w:eastAsia="ja-JP"/>
        </w:rPr>
        <w:t>アプリスキームタッチリスナーの設定</w:t>
      </w:r>
    </w:p>
    <w:p w:rsidR="006422B8" w:rsidRPr="003D0BAE" w:rsidRDefault="006422B8" w:rsidP="00EA5DA3">
      <w:pPr>
        <w:pStyle w:val="nCode"/>
        <w:autoSpaceDE/>
        <w:autoSpaceDN/>
        <w:divId w:val="1612978309"/>
      </w:pPr>
      <w:proofErr w:type="gramStart"/>
      <w:r w:rsidRPr="003D0BAE">
        <w:t>Glink.setOnClickAppSchemeBannerListener(</w:t>
      </w:r>
      <w:proofErr w:type="gramEnd"/>
      <w:r w:rsidRPr="003D0BAE">
        <w:t>new</w:t>
      </w:r>
      <w:r w:rsidR="00083213" w:rsidRPr="003D0BAE">
        <w:t xml:space="preserve"> </w:t>
      </w:r>
      <w:r w:rsidRPr="003D0BAE">
        <w:t>Glink.OnClickAppSchemeBannerListener()</w:t>
      </w:r>
      <w:r w:rsidR="00083213" w:rsidRPr="003D0BAE">
        <w:t xml:space="preserve"> </w:t>
      </w:r>
      <w:r w:rsidRPr="003D0BAE">
        <w:t>{</w:t>
      </w:r>
    </w:p>
    <w:p w:rsidR="006422B8" w:rsidRPr="003D0BAE" w:rsidRDefault="00083213" w:rsidP="00EA5DA3">
      <w:pPr>
        <w:pStyle w:val="nCode"/>
        <w:autoSpaceDE/>
        <w:autoSpaceDN/>
        <w:divId w:val="1612978309"/>
      </w:pPr>
      <w:r w:rsidRPr="003D0BAE">
        <w:t xml:space="preserve">      </w:t>
      </w:r>
      <w:r w:rsidR="006422B8" w:rsidRPr="003D0BAE">
        <w:t>@Override</w:t>
      </w:r>
      <w:r w:rsidRPr="003D0BAE">
        <w:t xml:space="preserve"> </w:t>
      </w:r>
      <w:r w:rsidR="006422B8" w:rsidRPr="003D0BAE">
        <w:t>public</w:t>
      </w:r>
      <w:r w:rsidRPr="003D0BAE">
        <w:t xml:space="preserve"> </w:t>
      </w:r>
      <w:r w:rsidR="006422B8" w:rsidRPr="003D0BAE">
        <w:t>void</w:t>
      </w:r>
      <w:r w:rsidRPr="003D0BAE">
        <w:t xml:space="preserve"> </w:t>
      </w:r>
      <w:proofErr w:type="gramStart"/>
      <w:r w:rsidR="006422B8" w:rsidRPr="003D0BAE">
        <w:t>onClickAppSchemeBanner(</w:t>
      </w:r>
      <w:proofErr w:type="gramEnd"/>
      <w:r w:rsidR="006422B8" w:rsidRPr="003D0BAE">
        <w:t>String</w:t>
      </w:r>
      <w:r w:rsidRPr="003D0BAE">
        <w:t xml:space="preserve"> </w:t>
      </w:r>
      <w:r w:rsidR="006422B8" w:rsidRPr="003D0BAE">
        <w:t>appScheme)</w:t>
      </w:r>
      <w:r w:rsidRPr="003D0BAE">
        <w:t xml:space="preserve"> </w:t>
      </w:r>
      <w:r w:rsidR="006422B8" w:rsidRPr="003D0BAE">
        <w:t>{</w:t>
      </w:r>
    </w:p>
    <w:p w:rsidR="006422B8" w:rsidRPr="003D0BAE" w:rsidRDefault="00083213" w:rsidP="00EA5DA3">
      <w:pPr>
        <w:pStyle w:val="nCode"/>
        <w:autoSpaceDE/>
        <w:autoSpaceDN/>
        <w:divId w:val="1612978309"/>
        <w:rPr>
          <w:lang w:eastAsia="ja-JP"/>
        </w:rPr>
      </w:pPr>
      <w:r w:rsidRPr="003D0BAE">
        <w:rPr>
          <w:lang w:eastAsia="ja-JP"/>
        </w:rPr>
        <w:t xml:space="preserve">        </w:t>
      </w:r>
      <w:r w:rsidR="006422B8" w:rsidRPr="003D0BAE">
        <w:rPr>
          <w:lang w:eastAsia="ja-JP"/>
        </w:rPr>
        <w:t>//</w:t>
      </w:r>
      <w:r w:rsidRPr="003D0BAE">
        <w:rPr>
          <w:lang w:eastAsia="ja-JP"/>
        </w:rPr>
        <w:t xml:space="preserve"> </w:t>
      </w:r>
      <w:r w:rsidR="0037202F" w:rsidRPr="003D0BAE">
        <w:rPr>
          <w:lang w:eastAsia="ja-JP"/>
        </w:rPr>
        <w:t>Caf</w:t>
      </w:r>
      <w:r w:rsidR="00B60371" w:rsidRPr="003D0BAE">
        <w:rPr>
          <w:rFonts w:hint="eastAsia"/>
          <w:lang w:eastAsia="ja-JP"/>
        </w:rPr>
        <w:t>e</w:t>
      </w:r>
      <w:r w:rsidR="0037202F" w:rsidRPr="003D0BAE">
        <w:rPr>
          <w:rFonts w:hint="eastAsia"/>
          <w:lang w:eastAsia="ja-JP"/>
        </w:rPr>
        <w:t>管理で設定した</w:t>
      </w:r>
      <w:r w:rsidR="00103D7D" w:rsidRPr="003D0BAE">
        <w:rPr>
          <w:rFonts w:hint="eastAsia"/>
          <w:lang w:eastAsia="ja-JP"/>
        </w:rPr>
        <w:t>App</w:t>
      </w:r>
      <w:r w:rsidR="00FE5CA7" w:rsidRPr="00EF192A">
        <w:rPr>
          <w:rFonts w:hint="eastAsia"/>
        </w:rPr>
        <w:t xml:space="preserve"> </w:t>
      </w:r>
      <w:r w:rsidR="00103D7D" w:rsidRPr="003D0BAE">
        <w:rPr>
          <w:rFonts w:hint="eastAsia"/>
          <w:lang w:eastAsia="ja-JP"/>
        </w:rPr>
        <w:t>Scheme</w:t>
      </w:r>
      <w:r w:rsidR="003D0BAE">
        <w:rPr>
          <w:rFonts w:hint="eastAsia"/>
          <w:lang w:eastAsia="ja-JP"/>
        </w:rPr>
        <w:t>の</w:t>
      </w:r>
      <w:r w:rsidR="0037202F" w:rsidRPr="003D0BAE">
        <w:rPr>
          <w:rFonts w:hint="eastAsia"/>
          <w:lang w:eastAsia="ja-JP"/>
        </w:rPr>
        <w:t>文字列を</w:t>
      </w:r>
      <w:r w:rsidR="00D95CEB">
        <w:rPr>
          <w:rFonts w:hint="eastAsia"/>
          <w:lang w:eastAsia="ja-JP"/>
        </w:rPr>
        <w:t>NAVER Cafe</w:t>
      </w:r>
      <w:r w:rsidR="00103D7D" w:rsidRPr="003D0BAE">
        <w:rPr>
          <w:rFonts w:hint="eastAsia"/>
          <w:lang w:eastAsia="ja-JP"/>
        </w:rPr>
        <w:t xml:space="preserve"> </w:t>
      </w:r>
      <w:r w:rsidR="006422B8" w:rsidRPr="003D0BAE">
        <w:rPr>
          <w:lang w:eastAsia="ja-JP"/>
        </w:rPr>
        <w:t>SDK</w:t>
      </w:r>
      <w:r w:rsidR="0037202F" w:rsidRPr="003D0BAE">
        <w:rPr>
          <w:rFonts w:hint="eastAsia"/>
          <w:lang w:eastAsia="ja-JP"/>
        </w:rPr>
        <w:t>から渡</w:t>
      </w:r>
      <w:r w:rsidR="003D0BAE">
        <w:rPr>
          <w:rFonts w:hint="eastAsia"/>
          <w:lang w:eastAsia="ja-JP"/>
        </w:rPr>
        <w:t>します</w:t>
      </w:r>
      <w:r w:rsidR="0037202F" w:rsidRPr="003D0BAE">
        <w:rPr>
          <w:rFonts w:hint="eastAsia"/>
          <w:lang w:eastAsia="ja-JP"/>
        </w:rPr>
        <w:t>。</w:t>
      </w:r>
    </w:p>
    <w:p w:rsidR="006422B8" w:rsidRPr="003D0BAE" w:rsidRDefault="00083213" w:rsidP="00EA5DA3">
      <w:pPr>
        <w:pStyle w:val="nCode"/>
        <w:autoSpaceDE/>
        <w:autoSpaceDN/>
        <w:divId w:val="1612978309"/>
        <w:rPr>
          <w:lang w:eastAsia="ja-JP"/>
        </w:rPr>
      </w:pPr>
      <w:r w:rsidRPr="003D0BAE">
        <w:rPr>
          <w:lang w:eastAsia="ja-JP"/>
        </w:rPr>
        <w:t xml:space="preserve">        </w:t>
      </w:r>
      <w:r w:rsidR="006422B8" w:rsidRPr="003D0BAE">
        <w:rPr>
          <w:lang w:eastAsia="ja-JP"/>
        </w:rPr>
        <w:t>//</w:t>
      </w:r>
      <w:r w:rsidRPr="003D0BAE">
        <w:rPr>
          <w:lang w:eastAsia="ja-JP"/>
        </w:rPr>
        <w:t xml:space="preserve"> </w:t>
      </w:r>
      <w:r w:rsidR="00103D7D" w:rsidRPr="003D0BAE">
        <w:rPr>
          <w:rFonts w:hint="eastAsia"/>
          <w:lang w:eastAsia="ja-JP"/>
        </w:rPr>
        <w:t>App Scheme</w:t>
      </w:r>
      <w:r w:rsidR="0037202F" w:rsidRPr="003D0BAE">
        <w:rPr>
          <w:rFonts w:hint="eastAsia"/>
          <w:lang w:eastAsia="ja-JP"/>
        </w:rPr>
        <w:t>を処理するコードを実装します。</w:t>
      </w:r>
    </w:p>
    <w:p w:rsidR="006422B8" w:rsidRPr="003D0BAE" w:rsidRDefault="00083213" w:rsidP="00EA5DA3">
      <w:pPr>
        <w:pStyle w:val="nCode"/>
        <w:autoSpaceDE/>
        <w:autoSpaceDN/>
        <w:divId w:val="1612978309"/>
      </w:pPr>
      <w:r w:rsidRPr="003D0BAE">
        <w:rPr>
          <w:lang w:eastAsia="ja-JP"/>
        </w:rPr>
        <w:t xml:space="preserve">      </w:t>
      </w:r>
      <w:r w:rsidR="006422B8" w:rsidRPr="003D0BAE">
        <w:t>}</w:t>
      </w:r>
    </w:p>
    <w:p w:rsidR="006422B8" w:rsidRPr="003D0BAE" w:rsidRDefault="00083213" w:rsidP="00EA5DA3">
      <w:pPr>
        <w:pStyle w:val="nCode"/>
        <w:autoSpaceDE/>
        <w:autoSpaceDN/>
        <w:divId w:val="1612978309"/>
      </w:pPr>
      <w:r w:rsidRPr="003D0BAE">
        <w:t xml:space="preserve">    </w:t>
      </w:r>
      <w:r w:rsidR="006422B8" w:rsidRPr="003D0BAE">
        <w:t>});</w:t>
      </w:r>
    </w:p>
    <w:p w:rsidR="006422B8" w:rsidRPr="003D0BAE" w:rsidRDefault="0037202F" w:rsidP="00EA5DA3">
      <w:pPr>
        <w:pStyle w:val="31"/>
        <w:divId w:val="1612978309"/>
        <w:rPr>
          <w:lang w:eastAsia="ja-JP"/>
        </w:rPr>
      </w:pPr>
      <w:bookmarkStart w:id="20" w:name="_Toc438559637"/>
      <w:r w:rsidRPr="003D0BAE">
        <w:rPr>
          <w:rFonts w:hint="eastAsia"/>
          <w:lang w:eastAsia="ja-JP"/>
        </w:rPr>
        <w:t>ユーザー</w:t>
      </w:r>
      <w:r w:rsidR="00B60371" w:rsidRPr="003D0BAE">
        <w:rPr>
          <w:rFonts w:hint="eastAsia"/>
          <w:lang w:eastAsia="ja-JP"/>
        </w:rPr>
        <w:t>の</w:t>
      </w:r>
      <w:r w:rsidRPr="003D0BAE">
        <w:rPr>
          <w:rFonts w:hint="eastAsia"/>
          <w:lang w:eastAsia="ja-JP"/>
        </w:rPr>
        <w:t>ゲームID</w:t>
      </w:r>
      <w:r w:rsidR="00B60371" w:rsidRPr="003D0BAE">
        <w:rPr>
          <w:rFonts w:hint="eastAsia"/>
          <w:lang w:eastAsia="ja-JP"/>
        </w:rPr>
        <w:t>と</w:t>
      </w:r>
      <w:r w:rsidRPr="003D0BAE">
        <w:rPr>
          <w:rFonts w:hint="eastAsia"/>
          <w:lang w:eastAsia="ja-JP"/>
        </w:rPr>
        <w:t>のマッピング</w:t>
      </w:r>
      <w:bookmarkEnd w:id="20"/>
    </w:p>
    <w:p w:rsidR="00FE5BF1" w:rsidRPr="003D0BAE" w:rsidRDefault="0037202F" w:rsidP="00EA5DA3">
      <w:pPr>
        <w:pStyle w:val="nNormal"/>
        <w:autoSpaceDE/>
        <w:autoSpaceDN/>
        <w:divId w:val="1612978309"/>
        <w:rPr>
          <w:lang w:eastAsia="ja-JP"/>
        </w:rPr>
      </w:pPr>
      <w:r w:rsidRPr="003D0BAE">
        <w:rPr>
          <w:rFonts w:hint="eastAsia"/>
          <w:lang w:eastAsia="ja-JP"/>
        </w:rPr>
        <w:t>ユーザーのゲームIDとNAVER</w:t>
      </w:r>
      <w:r w:rsidR="00B60371" w:rsidRPr="003D0BAE">
        <w:rPr>
          <w:rFonts w:hint="eastAsia"/>
          <w:lang w:eastAsia="ja-JP"/>
        </w:rPr>
        <w:t xml:space="preserve">　</w:t>
      </w:r>
      <w:r w:rsidRPr="003D0BAE">
        <w:rPr>
          <w:rFonts w:hint="eastAsia"/>
          <w:lang w:eastAsia="ja-JP"/>
        </w:rPr>
        <w:t>IDをマッピングする機能は、下記のように</w:t>
      </w:r>
      <w:r w:rsidR="00FE5BF1" w:rsidRPr="003D0BAE">
        <w:rPr>
          <w:lang w:eastAsia="ja-JP"/>
        </w:rPr>
        <w:t>Glink.setGameUserId(</w:t>
      </w:r>
      <w:r w:rsidR="00FE5BF1" w:rsidRPr="003D0BAE">
        <w:rPr>
          <w:rFonts w:hint="eastAsia"/>
          <w:lang w:eastAsia="ja-JP"/>
        </w:rPr>
        <w:t>)</w:t>
      </w:r>
      <w:r w:rsidR="00E90F5A" w:rsidRPr="003D0BAE">
        <w:rPr>
          <w:rFonts w:hint="eastAsia"/>
          <w:lang w:eastAsia="ja-JP"/>
        </w:rPr>
        <w:t>メソッド</w:t>
      </w:r>
      <w:r w:rsidRPr="003D0BAE">
        <w:rPr>
          <w:rFonts w:hint="eastAsia"/>
          <w:lang w:eastAsia="ja-JP"/>
        </w:rPr>
        <w:t>で実装します。</w:t>
      </w:r>
    </w:p>
    <w:p w:rsidR="006422B8" w:rsidRPr="003D0BAE" w:rsidRDefault="006422B8" w:rsidP="00EA5DA3">
      <w:pPr>
        <w:pStyle w:val="nCode"/>
        <w:autoSpaceDE/>
        <w:autoSpaceDN/>
        <w:divId w:val="1612978309"/>
        <w:rPr>
          <w:lang w:eastAsia="ja-JP"/>
        </w:rPr>
      </w:pPr>
      <w:r w:rsidRPr="003D0BAE">
        <w:rPr>
          <w:lang w:eastAsia="ja-JP"/>
        </w:rPr>
        <w:t>//</w:t>
      </w:r>
      <w:r w:rsidR="00083213" w:rsidRPr="003D0BAE">
        <w:rPr>
          <w:lang w:eastAsia="ja-JP"/>
        </w:rPr>
        <w:t xml:space="preserve"> </w:t>
      </w:r>
      <w:r w:rsidR="0037202F" w:rsidRPr="003D0BAE">
        <w:rPr>
          <w:rFonts w:hint="eastAsia"/>
          <w:lang w:eastAsia="ja-JP"/>
        </w:rPr>
        <w:t>ユーザのゲーム</w:t>
      </w:r>
      <w:r w:rsidR="0037202F" w:rsidRPr="003D0BAE">
        <w:rPr>
          <w:rFonts w:hint="eastAsia"/>
          <w:lang w:eastAsia="ja-JP"/>
        </w:rPr>
        <w:t>ID</w:t>
      </w:r>
      <w:r w:rsidR="0037202F" w:rsidRPr="003D0BAE">
        <w:rPr>
          <w:rFonts w:hint="eastAsia"/>
          <w:lang w:eastAsia="ja-JP"/>
        </w:rPr>
        <w:t>と</w:t>
      </w:r>
      <w:r w:rsidR="0037202F" w:rsidRPr="003D0BAE">
        <w:rPr>
          <w:rFonts w:hint="eastAsia"/>
          <w:lang w:eastAsia="ja-JP"/>
        </w:rPr>
        <w:t>NAVER</w:t>
      </w:r>
      <w:r w:rsidR="0037202F" w:rsidRPr="003D0BAE">
        <w:rPr>
          <w:rFonts w:hint="eastAsia"/>
          <w:lang w:eastAsia="ja-JP"/>
        </w:rPr>
        <w:t xml:space="preserve">　</w:t>
      </w:r>
      <w:r w:rsidR="0037202F" w:rsidRPr="003D0BAE">
        <w:rPr>
          <w:rFonts w:hint="eastAsia"/>
          <w:lang w:eastAsia="ja-JP"/>
        </w:rPr>
        <w:t>ID</w:t>
      </w:r>
      <w:r w:rsidR="0037202F" w:rsidRPr="003D0BAE">
        <w:rPr>
          <w:rFonts w:hint="eastAsia"/>
          <w:lang w:eastAsia="ja-JP"/>
        </w:rPr>
        <w:t>をマッピングします。</w:t>
      </w:r>
    </w:p>
    <w:p w:rsidR="006422B8" w:rsidRPr="00E3411D" w:rsidRDefault="006422B8" w:rsidP="00EA5DA3">
      <w:pPr>
        <w:pStyle w:val="nCode"/>
        <w:autoSpaceDE/>
        <w:autoSpaceDN/>
        <w:divId w:val="1612978309"/>
        <w:rPr>
          <w:lang w:eastAsia="ja-JP"/>
        </w:rPr>
      </w:pPr>
      <w:r w:rsidRPr="003D0BAE">
        <w:rPr>
          <w:lang w:eastAsia="ja-JP"/>
        </w:rPr>
        <w:t>//</w:t>
      </w:r>
      <w:r w:rsidR="00083213" w:rsidRPr="003D0BAE">
        <w:rPr>
          <w:lang w:eastAsia="ja-JP"/>
        </w:rPr>
        <w:t xml:space="preserve"> </w:t>
      </w:r>
      <w:r w:rsidR="0037202F" w:rsidRPr="003D0BAE">
        <w:rPr>
          <w:rFonts w:hint="eastAsia"/>
          <w:lang w:eastAsia="ja-JP"/>
        </w:rPr>
        <w:t>プロフィール画面</w:t>
      </w:r>
      <w:r w:rsidR="00B60371" w:rsidRPr="00E3411D">
        <w:rPr>
          <w:rFonts w:hint="eastAsia"/>
          <w:lang w:eastAsia="ja-JP"/>
        </w:rPr>
        <w:t>から</w:t>
      </w:r>
      <w:r w:rsidR="0037202F" w:rsidRPr="00E3411D">
        <w:rPr>
          <w:rFonts w:hint="eastAsia"/>
          <w:lang w:eastAsia="ja-JP"/>
        </w:rPr>
        <w:t>マッピングされたゲーム</w:t>
      </w:r>
      <w:r w:rsidR="0037202F" w:rsidRPr="00E3411D">
        <w:rPr>
          <w:rFonts w:hint="eastAsia"/>
          <w:lang w:eastAsia="ja-JP"/>
        </w:rPr>
        <w:t>ID</w:t>
      </w:r>
      <w:r w:rsidR="0037202F" w:rsidRPr="00E3411D">
        <w:rPr>
          <w:rFonts w:hint="eastAsia"/>
          <w:lang w:eastAsia="ja-JP"/>
        </w:rPr>
        <w:t>を確認することができます。</w:t>
      </w:r>
    </w:p>
    <w:p w:rsidR="006422B8" w:rsidRPr="00E3411D" w:rsidRDefault="006422B8" w:rsidP="00EA5DA3">
      <w:pPr>
        <w:pStyle w:val="nCode"/>
        <w:autoSpaceDE/>
        <w:autoSpaceDN/>
        <w:divId w:val="1612978309"/>
      </w:pPr>
      <w:r w:rsidRPr="00E3411D">
        <w:t>Glink.setGameUserId(this,</w:t>
      </w:r>
      <w:r w:rsidR="00083213" w:rsidRPr="00E3411D">
        <w:t xml:space="preserve"> </w:t>
      </w:r>
      <w:r w:rsidRPr="00E3411D">
        <w:t>"gameUserId",</w:t>
      </w:r>
      <w:r w:rsidR="00083213" w:rsidRPr="00E3411D">
        <w:t xml:space="preserve"> </w:t>
      </w:r>
      <w:r w:rsidRPr="00E3411D">
        <w:t>"</w:t>
      </w:r>
      <w:r w:rsidR="0037202F" w:rsidRPr="00E3411D">
        <w:rPr>
          <w:rFonts w:hint="eastAsia"/>
          <w:lang w:eastAsia="ja-JP"/>
        </w:rPr>
        <w:t>ゲーム</w:t>
      </w:r>
      <w:r w:rsidRPr="00E3411D">
        <w:t>ID");</w:t>
      </w:r>
    </w:p>
    <w:p w:rsidR="006422B8" w:rsidRPr="00E3411D" w:rsidRDefault="0037202F" w:rsidP="00EA5DA3">
      <w:pPr>
        <w:pStyle w:val="31"/>
        <w:divId w:val="1612978309"/>
      </w:pPr>
      <w:bookmarkStart w:id="21" w:name="_Toc438559638"/>
      <w:r w:rsidRPr="00E3411D">
        <w:rPr>
          <w:rFonts w:hint="eastAsia"/>
          <w:lang w:eastAsia="ja-JP"/>
        </w:rPr>
        <w:lastRenderedPageBreak/>
        <w:t>リソース画像の変更</w:t>
      </w:r>
      <w:bookmarkEnd w:id="21"/>
    </w:p>
    <w:p w:rsidR="009566BC" w:rsidRPr="00E3411D" w:rsidRDefault="00D95CEB" w:rsidP="00EA5DA3">
      <w:pPr>
        <w:pStyle w:val="nNormal"/>
        <w:autoSpaceDE/>
        <w:autoSpaceDN/>
        <w:divId w:val="1612978309"/>
        <w:rPr>
          <w:lang w:eastAsia="ja-JP"/>
        </w:rPr>
      </w:pPr>
      <w:r>
        <w:rPr>
          <w:rFonts w:hint="eastAsia"/>
          <w:lang w:eastAsia="ja-JP"/>
        </w:rPr>
        <w:t>NAVER Cafe</w:t>
      </w:r>
      <w:r w:rsidR="009566BC" w:rsidRPr="00E3411D">
        <w:rPr>
          <w:rFonts w:hint="eastAsia"/>
          <w:lang w:eastAsia="ja-JP"/>
        </w:rPr>
        <w:t xml:space="preserve"> SDK</w:t>
      </w:r>
      <w:r w:rsidR="0037202F" w:rsidRPr="00E3411D">
        <w:rPr>
          <w:rFonts w:hint="eastAsia"/>
          <w:lang w:eastAsia="ja-JP"/>
        </w:rPr>
        <w:t>ライブラリに含まれたリソース画像は、</w:t>
      </w:r>
      <w:r w:rsidR="00B60371" w:rsidRPr="00E3411D">
        <w:rPr>
          <w:rFonts w:hint="eastAsia"/>
          <w:lang w:eastAsia="ja-JP"/>
        </w:rPr>
        <w:t>下記</w:t>
      </w:r>
      <w:r w:rsidR="0037202F" w:rsidRPr="00E3411D">
        <w:rPr>
          <w:rFonts w:hint="eastAsia"/>
          <w:lang w:eastAsia="ja-JP"/>
        </w:rPr>
        <w:t>のように変更できます。</w:t>
      </w:r>
    </w:p>
    <w:p w:rsidR="00422E48" w:rsidRPr="00E3411D" w:rsidRDefault="00D95CEB" w:rsidP="00EA5DA3">
      <w:pPr>
        <w:pStyle w:val="nListNumd1"/>
        <w:autoSpaceDE/>
        <w:autoSpaceDN/>
        <w:divId w:val="1612978309"/>
        <w:rPr>
          <w:lang w:eastAsia="ja-JP"/>
        </w:rPr>
      </w:pPr>
      <w:r>
        <w:rPr>
          <w:rFonts w:hint="eastAsia"/>
          <w:lang w:eastAsia="ja-JP"/>
        </w:rPr>
        <w:t>NAVER Cafe</w:t>
      </w:r>
      <w:r w:rsidR="00422E48" w:rsidRPr="00E3411D">
        <w:rPr>
          <w:rFonts w:hint="eastAsia"/>
          <w:lang w:eastAsia="ja-JP"/>
        </w:rPr>
        <w:t xml:space="preserve"> SDK</w:t>
      </w:r>
      <w:r w:rsidR="0037202F" w:rsidRPr="00E3411D">
        <w:rPr>
          <w:rFonts w:hint="eastAsia"/>
          <w:lang w:eastAsia="ja-JP"/>
        </w:rPr>
        <w:t>ライブラリファイル</w:t>
      </w:r>
      <w:r w:rsidR="00422E48" w:rsidRPr="00E3411D">
        <w:rPr>
          <w:rFonts w:hint="eastAsia"/>
          <w:lang w:eastAsia="ja-JP"/>
        </w:rPr>
        <w:t>(.aaa</w:t>
      </w:r>
      <w:r w:rsidR="0037202F" w:rsidRPr="00E3411D">
        <w:rPr>
          <w:rFonts w:hint="eastAsia"/>
          <w:lang w:eastAsia="ja-JP"/>
        </w:rPr>
        <w:t>ファイル</w:t>
      </w:r>
      <w:r w:rsidR="00422E48" w:rsidRPr="00E3411D">
        <w:rPr>
          <w:rFonts w:hint="eastAsia"/>
          <w:lang w:eastAsia="ja-JP"/>
        </w:rPr>
        <w:t>)</w:t>
      </w:r>
      <w:r w:rsidR="0037202F" w:rsidRPr="00E3411D">
        <w:rPr>
          <w:rFonts w:hint="eastAsia"/>
          <w:lang w:eastAsia="ja-JP"/>
        </w:rPr>
        <w:t>を解凍します。</w:t>
      </w:r>
    </w:p>
    <w:p w:rsidR="006422B8" w:rsidRPr="00E3411D" w:rsidRDefault="0037202F" w:rsidP="00EA5DA3">
      <w:pPr>
        <w:pStyle w:val="nListNumd1"/>
        <w:autoSpaceDE/>
        <w:autoSpaceDN/>
        <w:divId w:val="1612978309"/>
        <w:rPr>
          <w:lang w:eastAsia="ja-JP"/>
        </w:rPr>
      </w:pPr>
      <w:r w:rsidRPr="00E3411D">
        <w:rPr>
          <w:rFonts w:hint="eastAsia"/>
          <w:lang w:eastAsia="ja-JP"/>
        </w:rPr>
        <w:t>解凍したフォルダの</w:t>
      </w:r>
      <w:r w:rsidR="006422B8" w:rsidRPr="00E3411D">
        <w:rPr>
          <w:rStyle w:val="nUI"/>
          <w:lang w:eastAsia="ja-JP"/>
        </w:rPr>
        <w:t>/res/drawable-xhdpi</w:t>
      </w:r>
      <w:r w:rsidRPr="00E3411D">
        <w:rPr>
          <w:rFonts w:hint="eastAsia"/>
          <w:lang w:eastAsia="ja-JP"/>
        </w:rPr>
        <w:t>フォルダにある画像を希望の画像に</w:t>
      </w:r>
      <w:r w:rsidR="00E3411D">
        <w:rPr>
          <w:rFonts w:hint="eastAsia"/>
          <w:lang w:eastAsia="ja-JP"/>
        </w:rPr>
        <w:t>変更し</w:t>
      </w:r>
      <w:r w:rsidR="00B60371" w:rsidRPr="00E3411D">
        <w:rPr>
          <w:rFonts w:hint="eastAsia"/>
          <w:lang w:eastAsia="ja-JP"/>
        </w:rPr>
        <w:t>ます</w:t>
      </w:r>
      <w:r w:rsidRPr="00E3411D">
        <w:rPr>
          <w:rFonts w:hint="eastAsia"/>
          <w:lang w:eastAsia="ja-JP"/>
        </w:rPr>
        <w:t>。</w:t>
      </w:r>
    </w:p>
    <w:p w:rsidR="00422E48" w:rsidRPr="00E3411D" w:rsidRDefault="0037202F" w:rsidP="00EA5DA3">
      <w:pPr>
        <w:pStyle w:val="nListNumd1"/>
        <w:autoSpaceDE/>
        <w:autoSpaceDN/>
        <w:divId w:val="1612978309"/>
        <w:rPr>
          <w:lang w:eastAsia="ja-JP"/>
        </w:rPr>
      </w:pPr>
      <w:r w:rsidRPr="00E3411D">
        <w:rPr>
          <w:rFonts w:hint="eastAsia"/>
          <w:lang w:eastAsia="ja-JP"/>
        </w:rPr>
        <w:t>解凍したフォルダを再度</w:t>
      </w:r>
      <w:r w:rsidR="00D95CEB">
        <w:rPr>
          <w:rFonts w:hint="eastAsia"/>
          <w:lang w:eastAsia="ja-JP"/>
        </w:rPr>
        <w:t>NAVER Cafe</w:t>
      </w:r>
      <w:r w:rsidR="00422E48" w:rsidRPr="00E3411D">
        <w:rPr>
          <w:rFonts w:hint="eastAsia"/>
          <w:lang w:eastAsia="ja-JP"/>
        </w:rPr>
        <w:t xml:space="preserve"> SDK</w:t>
      </w:r>
      <w:r w:rsidRPr="00E3411D">
        <w:rPr>
          <w:rFonts w:hint="eastAsia"/>
          <w:lang w:eastAsia="ja-JP"/>
        </w:rPr>
        <w:t>ライブラリファイル</w:t>
      </w:r>
      <w:r w:rsidR="00422E48" w:rsidRPr="00E3411D">
        <w:rPr>
          <w:rFonts w:hint="eastAsia"/>
          <w:lang w:eastAsia="ja-JP"/>
        </w:rPr>
        <w:t>(.aaa</w:t>
      </w:r>
      <w:r w:rsidRPr="00E3411D">
        <w:rPr>
          <w:rFonts w:hint="eastAsia"/>
          <w:lang w:eastAsia="ja-JP"/>
        </w:rPr>
        <w:t>ファイル</w:t>
      </w:r>
      <w:r w:rsidR="00422E48" w:rsidRPr="00E3411D">
        <w:rPr>
          <w:rFonts w:hint="eastAsia"/>
          <w:lang w:eastAsia="ja-JP"/>
        </w:rPr>
        <w:t>)</w:t>
      </w:r>
      <w:r w:rsidR="00B60371" w:rsidRPr="00E3411D">
        <w:rPr>
          <w:rFonts w:hint="eastAsia"/>
          <w:lang w:eastAsia="ja-JP"/>
        </w:rPr>
        <w:t>に</w:t>
      </w:r>
      <w:r w:rsidRPr="00E3411D">
        <w:rPr>
          <w:rFonts w:hint="eastAsia"/>
          <w:lang w:eastAsia="ja-JP"/>
        </w:rPr>
        <w:t>圧縮します。</w:t>
      </w:r>
    </w:p>
    <w:p w:rsidR="00563014" w:rsidRPr="00E3411D" w:rsidRDefault="00E3411D" w:rsidP="00EA5DA3">
      <w:pPr>
        <w:pStyle w:val="nListNumd1"/>
        <w:autoSpaceDE/>
        <w:autoSpaceDN/>
        <w:divId w:val="1612978309"/>
        <w:rPr>
          <w:lang w:eastAsia="ja-JP"/>
        </w:rPr>
      </w:pPr>
      <w:r>
        <w:rPr>
          <w:rFonts w:hint="eastAsia"/>
          <w:lang w:eastAsia="ja-JP"/>
        </w:rPr>
        <w:t>再</w:t>
      </w:r>
      <w:r w:rsidR="0037202F" w:rsidRPr="00E3411D">
        <w:rPr>
          <w:rFonts w:hint="eastAsia"/>
          <w:lang w:eastAsia="ja-JP"/>
        </w:rPr>
        <w:t>圧縮した</w:t>
      </w:r>
      <w:r w:rsidR="00D95CEB">
        <w:rPr>
          <w:rFonts w:hint="eastAsia"/>
          <w:lang w:eastAsia="ja-JP"/>
        </w:rPr>
        <w:t>NAVER Cafe</w:t>
      </w:r>
      <w:r w:rsidR="00422E48" w:rsidRPr="00E3411D">
        <w:rPr>
          <w:rFonts w:hint="eastAsia"/>
          <w:lang w:eastAsia="ja-JP"/>
        </w:rPr>
        <w:t xml:space="preserve"> SDK</w:t>
      </w:r>
      <w:r w:rsidR="0037202F" w:rsidRPr="00E3411D">
        <w:rPr>
          <w:rFonts w:hint="eastAsia"/>
          <w:lang w:eastAsia="ja-JP"/>
        </w:rPr>
        <w:t>ライブラリを適用してプロジェクトをビルドします。</w:t>
      </w:r>
    </w:p>
    <w:p w:rsidR="006422B8" w:rsidRPr="00E3411D" w:rsidRDefault="0037202F" w:rsidP="00EA5DA3">
      <w:pPr>
        <w:pStyle w:val="nBxTitleWarning"/>
        <w:wordWrap/>
        <w:autoSpaceDE/>
        <w:autoSpaceDN/>
        <w:divId w:val="1612978309"/>
      </w:pPr>
      <w:r w:rsidRPr="00E3411D">
        <w:rPr>
          <w:rFonts w:hint="eastAsia"/>
        </w:rPr>
        <w:t>注意</w:t>
      </w:r>
    </w:p>
    <w:p w:rsidR="006422B8" w:rsidRPr="00E3411D" w:rsidRDefault="0037202F" w:rsidP="00EA5DA3">
      <w:pPr>
        <w:pStyle w:val="nBxText"/>
        <w:wordWrap/>
        <w:autoSpaceDE/>
        <w:autoSpaceDN/>
        <w:divId w:val="1612978309"/>
      </w:pPr>
      <w:r w:rsidRPr="00E3411D">
        <w:rPr>
          <w:rFonts w:hint="eastAsia"/>
        </w:rPr>
        <w:t>画像を変更</w:t>
      </w:r>
      <w:r w:rsidR="00B42E60">
        <w:rPr>
          <w:rFonts w:hint="eastAsia"/>
        </w:rPr>
        <w:t>する際の</w:t>
      </w:r>
      <w:r w:rsidRPr="00E3411D">
        <w:rPr>
          <w:rFonts w:hint="eastAsia"/>
        </w:rPr>
        <w:t>画像サイズは、</w:t>
      </w:r>
      <w:r w:rsidR="00B60371" w:rsidRPr="00E3411D">
        <w:rPr>
          <w:rFonts w:hint="eastAsia"/>
        </w:rPr>
        <w:t>元</w:t>
      </w:r>
      <w:r w:rsidRPr="00E3411D">
        <w:rPr>
          <w:rFonts w:hint="eastAsia"/>
        </w:rPr>
        <w:t>画像</w:t>
      </w:r>
      <w:r w:rsidR="00E3411D">
        <w:rPr>
          <w:rFonts w:hint="eastAsia"/>
        </w:rPr>
        <w:t>のサイズと</w:t>
      </w:r>
      <w:r w:rsidRPr="00E3411D">
        <w:rPr>
          <w:rFonts w:hint="eastAsia"/>
        </w:rPr>
        <w:t>同じ</w:t>
      </w:r>
      <w:r w:rsidR="00B60371" w:rsidRPr="00E3411D">
        <w:rPr>
          <w:rFonts w:hint="eastAsia"/>
        </w:rPr>
        <w:t>サイズ</w:t>
      </w:r>
      <w:r w:rsidRPr="00E3411D">
        <w:rPr>
          <w:rFonts w:hint="eastAsia"/>
        </w:rPr>
        <w:t>でなければなりません。</w:t>
      </w:r>
    </w:p>
    <w:p w:rsidR="00FC19A4" w:rsidRPr="00E63E04" w:rsidRDefault="00FC19A4" w:rsidP="00EA5DA3">
      <w:pPr>
        <w:pStyle w:val="21"/>
        <w:divId w:val="1612978309"/>
      </w:pPr>
      <w:bookmarkStart w:id="22" w:name="_Toc438559639"/>
      <w:r w:rsidRPr="00E63E04">
        <w:rPr>
          <w:rFonts w:hint="eastAsia"/>
        </w:rPr>
        <w:t>API</w:t>
      </w:r>
      <w:r w:rsidR="0037202F" w:rsidRPr="000B6A24">
        <w:rPr>
          <w:rFonts w:hint="eastAsia"/>
        </w:rPr>
        <w:t>リファレンス</w:t>
      </w:r>
      <w:bookmarkEnd w:id="22"/>
    </w:p>
    <w:p w:rsidR="00362106" w:rsidRPr="00E3411D" w:rsidRDefault="00362106" w:rsidP="00EA5DA3">
      <w:pPr>
        <w:pStyle w:val="31"/>
        <w:divId w:val="1612978309"/>
      </w:pPr>
      <w:bookmarkStart w:id="23" w:name="_Toc438559640"/>
      <w:r w:rsidRPr="00E3411D">
        <w:t>Glink</w:t>
      </w:r>
      <w:bookmarkEnd w:id="23"/>
    </w:p>
    <w:p w:rsidR="00422E48" w:rsidRPr="00E3411D" w:rsidRDefault="00D95CEB" w:rsidP="00EA5DA3">
      <w:pPr>
        <w:pStyle w:val="nNormal"/>
        <w:autoSpaceDE/>
        <w:autoSpaceDN/>
        <w:divId w:val="1612978309"/>
        <w:rPr>
          <w:lang w:eastAsia="ja-JP"/>
        </w:rPr>
      </w:pPr>
      <w:r>
        <w:rPr>
          <w:rFonts w:hint="eastAsia"/>
          <w:lang w:eastAsia="ja-JP"/>
        </w:rPr>
        <w:t>NAVER Cafe</w:t>
      </w:r>
      <w:r w:rsidR="00083213" w:rsidRPr="00E3411D">
        <w:rPr>
          <w:rFonts w:hint="eastAsia"/>
          <w:lang w:eastAsia="ja-JP"/>
        </w:rPr>
        <w:t xml:space="preserve"> </w:t>
      </w:r>
      <w:r w:rsidR="00A92738" w:rsidRPr="00E3411D">
        <w:rPr>
          <w:lang w:eastAsia="ja-JP"/>
        </w:rPr>
        <w:t>SDK</w:t>
      </w:r>
      <w:r w:rsidR="009805D1">
        <w:rPr>
          <w:rFonts w:hint="eastAsia"/>
          <w:lang w:eastAsia="ja-JP"/>
        </w:rPr>
        <w:t>の</w:t>
      </w:r>
      <w:r w:rsidR="0037202F" w:rsidRPr="00E3411D">
        <w:rPr>
          <w:rFonts w:hint="eastAsia"/>
          <w:lang w:eastAsia="ja-JP"/>
        </w:rPr>
        <w:t>コントロールクラス。</w:t>
      </w:r>
      <w:r w:rsidR="00422E48" w:rsidRPr="00E3411D">
        <w:rPr>
          <w:lang w:eastAsia="ja-JP"/>
        </w:rPr>
        <w:t>Glink</w:t>
      </w:r>
      <w:r w:rsidR="0037202F" w:rsidRPr="00E3411D">
        <w:rPr>
          <w:rFonts w:hint="eastAsia"/>
          <w:lang w:eastAsia="ja-JP"/>
        </w:rPr>
        <w:t>クラスの</w:t>
      </w:r>
      <w:r w:rsidR="00E90F5A" w:rsidRPr="00E3411D">
        <w:rPr>
          <w:rFonts w:hint="eastAsia"/>
          <w:lang w:eastAsia="ja-JP"/>
        </w:rPr>
        <w:t>メソッド</w:t>
      </w:r>
      <w:r w:rsidR="0037202F" w:rsidRPr="00E3411D">
        <w:rPr>
          <w:rFonts w:hint="eastAsia"/>
          <w:lang w:eastAsia="ja-JP"/>
        </w:rPr>
        <w:t>を</w:t>
      </w:r>
      <w:r w:rsidR="004E201C">
        <w:rPr>
          <w:rFonts w:hint="eastAsia"/>
          <w:lang w:eastAsia="ja-JP"/>
        </w:rPr>
        <w:t>使って</w:t>
      </w:r>
      <w:r>
        <w:rPr>
          <w:rFonts w:hint="eastAsia"/>
          <w:lang w:eastAsia="ja-JP"/>
        </w:rPr>
        <w:t>NAVER Cafe</w:t>
      </w:r>
      <w:r w:rsidR="00422E48" w:rsidRPr="00E3411D">
        <w:rPr>
          <w:rFonts w:hint="eastAsia"/>
          <w:lang w:eastAsia="ja-JP"/>
        </w:rPr>
        <w:t xml:space="preserve"> SDK</w:t>
      </w:r>
      <w:r w:rsidR="00550509">
        <w:rPr>
          <w:rFonts w:hint="eastAsia"/>
          <w:lang w:eastAsia="ja-JP"/>
        </w:rPr>
        <w:t>を</w:t>
      </w:r>
      <w:r w:rsidR="0037202F" w:rsidRPr="00E3411D">
        <w:rPr>
          <w:rFonts w:hint="eastAsia"/>
          <w:lang w:eastAsia="ja-JP"/>
        </w:rPr>
        <w:t>初期化</w:t>
      </w:r>
      <w:r w:rsidR="00550509">
        <w:rPr>
          <w:rFonts w:hint="eastAsia"/>
          <w:lang w:eastAsia="ja-JP"/>
        </w:rPr>
        <w:t>したり</w:t>
      </w:r>
      <w:r w:rsidR="004E201C">
        <w:rPr>
          <w:rFonts w:hint="eastAsia"/>
          <w:lang w:eastAsia="ja-JP"/>
        </w:rPr>
        <w:t>、</w:t>
      </w:r>
      <w:r w:rsidR="00BA12FC">
        <w:rPr>
          <w:rFonts w:hint="eastAsia"/>
          <w:lang w:eastAsia="ja-JP"/>
        </w:rPr>
        <w:t>開始</w:t>
      </w:r>
      <w:r w:rsidR="0037202F" w:rsidRPr="00E3411D">
        <w:rPr>
          <w:rFonts w:hint="eastAsia"/>
          <w:lang w:eastAsia="ja-JP"/>
        </w:rPr>
        <w:t>、中止</w:t>
      </w:r>
      <w:r w:rsidR="00550509">
        <w:rPr>
          <w:rFonts w:hint="eastAsia"/>
          <w:lang w:eastAsia="ja-JP"/>
        </w:rPr>
        <w:t>する</w:t>
      </w:r>
      <w:r w:rsidR="0037202F" w:rsidRPr="00E3411D">
        <w:rPr>
          <w:rFonts w:hint="eastAsia"/>
          <w:lang w:eastAsia="ja-JP"/>
        </w:rPr>
        <w:t>機能を実装します。</w:t>
      </w:r>
      <w:r w:rsidR="00422E48" w:rsidRPr="00E3411D">
        <w:rPr>
          <w:lang w:eastAsia="ja-JP"/>
        </w:rPr>
        <w:t>Glink</w:t>
      </w:r>
      <w:r w:rsidR="0037202F" w:rsidRPr="00E3411D">
        <w:rPr>
          <w:rFonts w:hint="eastAsia"/>
          <w:lang w:eastAsia="ja-JP"/>
        </w:rPr>
        <w:t>クラスの</w:t>
      </w:r>
      <w:r w:rsidR="00E90F5A" w:rsidRPr="00E3411D">
        <w:rPr>
          <w:rFonts w:hint="eastAsia"/>
          <w:lang w:eastAsia="ja-JP"/>
        </w:rPr>
        <w:t>メソッド</w:t>
      </w:r>
      <w:r w:rsidR="0037202F" w:rsidRPr="00E3411D">
        <w:rPr>
          <w:rFonts w:hint="eastAsia"/>
          <w:lang w:eastAsia="ja-JP"/>
        </w:rPr>
        <w:t>は、下記のとおりです。</w:t>
      </w:r>
    </w:p>
    <w:p w:rsidR="009566BC" w:rsidRPr="00E3411D" w:rsidRDefault="00BA5AB7" w:rsidP="00EA5DA3">
      <w:pPr>
        <w:pStyle w:val="nListBuld1"/>
        <w:autoSpaceDE/>
        <w:autoSpaceDN/>
        <w:divId w:val="1612978309"/>
      </w:pPr>
      <w:r w:rsidRPr="00E3411D">
        <w:t>init</w:t>
      </w:r>
      <w:r w:rsidRPr="00E3411D">
        <w:rPr>
          <w:rFonts w:hint="eastAsia"/>
        </w:rPr>
        <w:t>()</w:t>
      </w:r>
    </w:p>
    <w:p w:rsidR="009566BC" w:rsidRPr="00E3411D" w:rsidRDefault="009566BC" w:rsidP="00EA5DA3">
      <w:pPr>
        <w:pStyle w:val="nListBuld1"/>
        <w:autoSpaceDE/>
        <w:autoSpaceDN/>
        <w:divId w:val="1612978309"/>
      </w:pPr>
      <w:r w:rsidRPr="00E3411D">
        <w:t>isShowGlink()</w:t>
      </w:r>
    </w:p>
    <w:p w:rsidR="00BA5AB7" w:rsidRPr="00E3411D" w:rsidRDefault="00BA5AB7" w:rsidP="00EA5DA3">
      <w:pPr>
        <w:pStyle w:val="nListBuld1"/>
        <w:autoSpaceDE/>
        <w:autoSpaceDN/>
        <w:divId w:val="1612978309"/>
      </w:pPr>
      <w:r w:rsidRPr="00E3411D">
        <w:t>popBackStack()</w:t>
      </w:r>
    </w:p>
    <w:p w:rsidR="00BA5AB7" w:rsidRPr="00E3411D" w:rsidRDefault="00BA5AB7" w:rsidP="00EA5DA3">
      <w:pPr>
        <w:pStyle w:val="nListBuld1"/>
        <w:autoSpaceDE/>
        <w:autoSpaceDN/>
        <w:divId w:val="1612978309"/>
      </w:pPr>
      <w:r w:rsidRPr="00E3411D">
        <w:t>setGameUserId</w:t>
      </w:r>
      <w:r w:rsidRPr="00E3411D">
        <w:rPr>
          <w:rFonts w:hint="eastAsia"/>
        </w:rPr>
        <w:t>()</w:t>
      </w:r>
    </w:p>
    <w:p w:rsidR="009566BC" w:rsidRPr="00E3411D" w:rsidRDefault="009566BC" w:rsidP="00EA5DA3">
      <w:pPr>
        <w:pStyle w:val="nListBuld1"/>
        <w:autoSpaceDE/>
        <w:autoSpaceDN/>
        <w:divId w:val="1612978309"/>
      </w:pPr>
      <w:r w:rsidRPr="00E3411D">
        <w:rPr>
          <w:rFonts w:hint="eastAsia"/>
        </w:rPr>
        <w:t>startEvent()</w:t>
      </w:r>
    </w:p>
    <w:p w:rsidR="005C60A7" w:rsidRPr="00E3411D" w:rsidRDefault="009566BC" w:rsidP="00EA5DA3">
      <w:pPr>
        <w:pStyle w:val="nListBuld1"/>
        <w:autoSpaceDE/>
        <w:autoSpaceDN/>
        <w:divId w:val="1612978309"/>
      </w:pPr>
      <w:r w:rsidRPr="00E3411D">
        <w:t>startImageWrite()</w:t>
      </w:r>
    </w:p>
    <w:p w:rsidR="009566BC" w:rsidRPr="00E3411D" w:rsidRDefault="009566BC" w:rsidP="00EA5DA3">
      <w:pPr>
        <w:pStyle w:val="nListBuld1"/>
        <w:autoSpaceDE/>
        <w:autoSpaceDN/>
        <w:divId w:val="1612978309"/>
      </w:pPr>
      <w:r w:rsidRPr="00E3411D">
        <w:t>startHome()</w:t>
      </w:r>
    </w:p>
    <w:p w:rsidR="009566BC" w:rsidRPr="00E3411D" w:rsidRDefault="009566BC" w:rsidP="00EA5DA3">
      <w:pPr>
        <w:pStyle w:val="nListBuld1"/>
        <w:autoSpaceDE/>
        <w:autoSpaceDN/>
        <w:divId w:val="1612978309"/>
      </w:pPr>
      <w:r w:rsidRPr="00E3411D">
        <w:t>startMenu</w:t>
      </w:r>
      <w:r w:rsidRPr="00E3411D">
        <w:rPr>
          <w:rFonts w:hint="eastAsia"/>
        </w:rPr>
        <w:t>()</w:t>
      </w:r>
    </w:p>
    <w:p w:rsidR="009566BC" w:rsidRPr="00E3411D" w:rsidRDefault="009566BC" w:rsidP="00EA5DA3">
      <w:pPr>
        <w:pStyle w:val="nListBuld1"/>
        <w:autoSpaceDE/>
        <w:autoSpaceDN/>
        <w:divId w:val="1612978309"/>
      </w:pPr>
      <w:r w:rsidRPr="00E3411D">
        <w:t>startNotice</w:t>
      </w:r>
      <w:r w:rsidRPr="00E3411D">
        <w:rPr>
          <w:rFonts w:hint="eastAsia"/>
        </w:rPr>
        <w:t>()</w:t>
      </w:r>
    </w:p>
    <w:p w:rsidR="009566BC" w:rsidRPr="00E3411D" w:rsidRDefault="009566BC" w:rsidP="00EA5DA3">
      <w:pPr>
        <w:pStyle w:val="nListBuld1"/>
        <w:autoSpaceDE/>
        <w:autoSpaceDN/>
        <w:divId w:val="1612978309"/>
      </w:pPr>
      <w:r w:rsidRPr="00E3411D">
        <w:t>startProfile</w:t>
      </w:r>
      <w:r w:rsidRPr="00E3411D">
        <w:rPr>
          <w:rFonts w:hint="eastAsia"/>
        </w:rPr>
        <w:t>()</w:t>
      </w:r>
    </w:p>
    <w:p w:rsidR="009566BC" w:rsidRPr="00E3411D" w:rsidRDefault="009566BC" w:rsidP="00EA5DA3">
      <w:pPr>
        <w:pStyle w:val="nListBuld1"/>
        <w:autoSpaceDE/>
        <w:autoSpaceDN/>
        <w:divId w:val="1612978309"/>
      </w:pPr>
      <w:r w:rsidRPr="00E3411D">
        <w:t>startVideoWrite</w:t>
      </w:r>
      <w:r w:rsidRPr="00E3411D">
        <w:rPr>
          <w:rFonts w:hint="eastAsia"/>
        </w:rPr>
        <w:t>()</w:t>
      </w:r>
    </w:p>
    <w:p w:rsidR="009566BC" w:rsidRPr="00E3411D" w:rsidRDefault="009566BC" w:rsidP="00EA5DA3">
      <w:pPr>
        <w:pStyle w:val="nListBuld1"/>
        <w:autoSpaceDE/>
        <w:autoSpaceDN/>
        <w:divId w:val="1612978309"/>
      </w:pPr>
      <w:r w:rsidRPr="00E3411D">
        <w:t>startWrite</w:t>
      </w:r>
      <w:r w:rsidRPr="00E3411D">
        <w:rPr>
          <w:rFonts w:hint="eastAsia"/>
        </w:rPr>
        <w:t>()</w:t>
      </w:r>
    </w:p>
    <w:p w:rsidR="009566BC" w:rsidRDefault="009566BC" w:rsidP="00EA5DA3">
      <w:pPr>
        <w:pStyle w:val="nListBuld1"/>
        <w:autoSpaceDE/>
        <w:autoSpaceDN/>
        <w:divId w:val="1612978309"/>
      </w:pPr>
      <w:r w:rsidRPr="00E3411D">
        <w:t>stop</w:t>
      </w:r>
      <w:r w:rsidRPr="00E3411D">
        <w:rPr>
          <w:rFonts w:hint="eastAsia"/>
        </w:rPr>
        <w:t>()</w:t>
      </w:r>
    </w:p>
    <w:p w:rsidR="00163982" w:rsidRPr="00E3411D" w:rsidRDefault="00163982" w:rsidP="00EA5DA3">
      <w:pPr>
        <w:pStyle w:val="31"/>
        <w:divId w:val="1612978309"/>
      </w:pPr>
      <w:bookmarkStart w:id="24" w:name="_Toc438559641"/>
      <w:proofErr w:type="gramStart"/>
      <w:r w:rsidRPr="00E3411D">
        <w:t>init</w:t>
      </w:r>
      <w:r w:rsidRPr="00E3411D">
        <w:rPr>
          <w:rFonts w:hint="eastAsia"/>
        </w:rPr>
        <w:t>()</w:t>
      </w:r>
      <w:bookmarkEnd w:id="24"/>
      <w:proofErr w:type="gramEnd"/>
    </w:p>
    <w:p w:rsidR="00163982" w:rsidRPr="00E3411D" w:rsidRDefault="0037202F" w:rsidP="00EA5DA3">
      <w:pPr>
        <w:pStyle w:val="41"/>
        <w:divId w:val="1612978309"/>
      </w:pPr>
      <w:r w:rsidRPr="00E3411D">
        <w:rPr>
          <w:rFonts w:hint="eastAsia"/>
          <w:lang w:eastAsia="ja-JP"/>
        </w:rPr>
        <w:t>説明</w:t>
      </w:r>
    </w:p>
    <w:p w:rsidR="00163982" w:rsidRPr="00E3411D" w:rsidRDefault="00D95CEB" w:rsidP="00EA5DA3">
      <w:pPr>
        <w:pStyle w:val="nNormal"/>
        <w:autoSpaceDE/>
        <w:autoSpaceDN/>
        <w:divId w:val="1612978309"/>
        <w:rPr>
          <w:lang w:eastAsia="ja-JP"/>
        </w:rPr>
      </w:pPr>
      <w:r>
        <w:rPr>
          <w:rFonts w:hint="eastAsia"/>
          <w:lang w:eastAsia="ja-JP"/>
        </w:rPr>
        <w:t>NAVER Cafe</w:t>
      </w:r>
      <w:r w:rsidR="00E00CD6" w:rsidRPr="00E3411D">
        <w:rPr>
          <w:rFonts w:hint="eastAsia"/>
          <w:lang w:eastAsia="ja-JP"/>
        </w:rPr>
        <w:t xml:space="preserve"> SDK</w:t>
      </w:r>
      <w:r w:rsidR="004E201C">
        <w:rPr>
          <w:rFonts w:hint="eastAsia"/>
          <w:lang w:eastAsia="ja-JP"/>
        </w:rPr>
        <w:t>の</w:t>
      </w:r>
      <w:r w:rsidR="0037202F" w:rsidRPr="00E3411D">
        <w:rPr>
          <w:rFonts w:hint="eastAsia"/>
          <w:lang w:eastAsia="ja-JP"/>
        </w:rPr>
        <w:t>初期化</w:t>
      </w:r>
      <w:r w:rsidR="004E201C">
        <w:rPr>
          <w:rFonts w:hint="eastAsia"/>
          <w:lang w:eastAsia="ja-JP"/>
        </w:rPr>
        <w:t>を行います</w:t>
      </w:r>
      <w:r w:rsidR="0037202F" w:rsidRPr="00E3411D">
        <w:rPr>
          <w:rFonts w:hint="eastAsia"/>
          <w:lang w:eastAsia="ja-JP"/>
        </w:rPr>
        <w:t>。</w:t>
      </w:r>
    </w:p>
    <w:p w:rsidR="00163982" w:rsidRPr="00E3411D" w:rsidRDefault="0037202F" w:rsidP="00EA5DA3">
      <w:pPr>
        <w:pStyle w:val="41"/>
        <w:divId w:val="1612978309"/>
      </w:pPr>
      <w:r w:rsidRPr="00E3411D">
        <w:rPr>
          <w:rFonts w:hint="eastAsia"/>
          <w:lang w:eastAsia="ja-JP"/>
        </w:rPr>
        <w:t>構文</w:t>
      </w:r>
    </w:p>
    <w:p w:rsidR="00163982" w:rsidRPr="00BA60EF" w:rsidRDefault="00163982" w:rsidP="00EA5DA3">
      <w:pPr>
        <w:pStyle w:val="nCode"/>
        <w:autoSpaceDE/>
        <w:autoSpaceDN/>
        <w:divId w:val="1612978309"/>
        <w:rPr>
          <w:rFonts w:eastAsiaTheme="minorEastAsia"/>
        </w:rPr>
      </w:pPr>
      <w:proofErr w:type="gramStart"/>
      <w:r w:rsidRPr="00E3411D">
        <w:rPr>
          <w:bCs/>
        </w:rPr>
        <w:t>public</w:t>
      </w:r>
      <w:proofErr w:type="gramEnd"/>
      <w:r w:rsidRPr="00E3411D">
        <w:rPr>
          <w:bCs/>
        </w:rPr>
        <w:t xml:space="preserve"> static void</w:t>
      </w:r>
      <w:r w:rsidRPr="00E3411D">
        <w:t xml:space="preserve"> init(String clientId, String clientSecret, </w:t>
      </w:r>
      <w:r w:rsidRPr="00E3411D">
        <w:rPr>
          <w:bCs/>
        </w:rPr>
        <w:t>int</w:t>
      </w:r>
      <w:r w:rsidRPr="00E3411D">
        <w:t xml:space="preserve"> cafeId)</w:t>
      </w:r>
      <w:r w:rsidR="00BA60EF">
        <w:rPr>
          <w:rFonts w:eastAsiaTheme="minorEastAsia" w:hint="eastAsia"/>
        </w:rPr>
        <w:t>;</w:t>
      </w:r>
    </w:p>
    <w:p w:rsidR="00163982" w:rsidRPr="00E3411D" w:rsidRDefault="0037202F" w:rsidP="00EA5DA3">
      <w:pPr>
        <w:pStyle w:val="nApiSubTitle"/>
        <w:divId w:val="1612978309"/>
      </w:pPr>
      <w:r w:rsidRPr="00E3411D">
        <w:rPr>
          <w:rFonts w:hint="eastAsia"/>
        </w:rPr>
        <w:lastRenderedPageBreak/>
        <w:t>パラメータ</w:t>
      </w:r>
    </w:p>
    <w:tbl>
      <w:tblPr>
        <w:tblStyle w:val="nTblIndent"/>
        <w:tblW w:w="0" w:type="auto"/>
        <w:tblLook w:val="04A0" w:firstRow="1" w:lastRow="0" w:firstColumn="1" w:lastColumn="0" w:noHBand="0" w:noVBand="1"/>
      </w:tblPr>
      <w:tblGrid>
        <w:gridCol w:w="1860"/>
        <w:gridCol w:w="1063"/>
        <w:gridCol w:w="1063"/>
        <w:gridCol w:w="4704"/>
      </w:tblGrid>
      <w:tr w:rsidR="00163982" w:rsidRPr="002452AD" w:rsidTr="00163982">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163982" w:rsidRPr="00E3411D" w:rsidRDefault="0037202F" w:rsidP="00EA5DA3">
            <w:pPr>
              <w:pStyle w:val="nTblHeader"/>
              <w:wordWrap/>
            </w:pPr>
            <w:r w:rsidRPr="00E3411D">
              <w:rPr>
                <w:rFonts w:hint="eastAsia"/>
              </w:rPr>
              <w:t>パラメータ</w:t>
            </w:r>
          </w:p>
        </w:tc>
        <w:tc>
          <w:tcPr>
            <w:tcW w:w="1063" w:type="dxa"/>
          </w:tcPr>
          <w:p w:rsidR="00163982" w:rsidRPr="00E3411D" w:rsidRDefault="0037202F" w:rsidP="00EA5DA3">
            <w:pPr>
              <w:pStyle w:val="nTblHeader"/>
              <w:wordWrap/>
            </w:pPr>
            <w:r w:rsidRPr="00E3411D">
              <w:rPr>
                <w:rFonts w:hint="eastAsia"/>
                <w:lang w:eastAsia="ja-JP"/>
              </w:rPr>
              <w:t>タイプ</w:t>
            </w:r>
          </w:p>
        </w:tc>
        <w:tc>
          <w:tcPr>
            <w:tcW w:w="1063" w:type="dxa"/>
          </w:tcPr>
          <w:p w:rsidR="00163982" w:rsidRPr="00E3411D" w:rsidRDefault="0037202F" w:rsidP="00EA5DA3">
            <w:pPr>
              <w:pStyle w:val="nTblHeader"/>
              <w:wordWrap/>
            </w:pPr>
            <w:r w:rsidRPr="00E3411D">
              <w:rPr>
                <w:rFonts w:hint="eastAsia"/>
                <w:lang w:eastAsia="ja-JP"/>
              </w:rPr>
              <w:t>必須</w:t>
            </w:r>
          </w:p>
        </w:tc>
        <w:tc>
          <w:tcPr>
            <w:tcW w:w="4704" w:type="dxa"/>
          </w:tcPr>
          <w:p w:rsidR="00163982" w:rsidRPr="00E3411D" w:rsidRDefault="0037202F" w:rsidP="00EA5DA3">
            <w:pPr>
              <w:pStyle w:val="nTblHeader"/>
              <w:wordWrap/>
            </w:pPr>
            <w:r w:rsidRPr="00E3411D">
              <w:rPr>
                <w:rFonts w:hint="eastAsia"/>
                <w:lang w:eastAsia="ja-JP"/>
              </w:rPr>
              <w:t>説明</w:t>
            </w:r>
          </w:p>
        </w:tc>
      </w:tr>
      <w:tr w:rsidR="00163982" w:rsidRPr="002452AD" w:rsidTr="00163982">
        <w:trPr>
          <w:divId w:val="1612978309"/>
        </w:trPr>
        <w:tc>
          <w:tcPr>
            <w:tcW w:w="1860" w:type="dxa"/>
          </w:tcPr>
          <w:p w:rsidR="00163982" w:rsidRPr="002452AD" w:rsidRDefault="00163982" w:rsidP="00EA5DA3">
            <w:pPr>
              <w:pStyle w:val="nTblNormal"/>
              <w:wordWrap/>
            </w:pPr>
            <w:r w:rsidRPr="002452AD">
              <w:t>clientId</w:t>
            </w:r>
          </w:p>
        </w:tc>
        <w:tc>
          <w:tcPr>
            <w:tcW w:w="1063" w:type="dxa"/>
          </w:tcPr>
          <w:p w:rsidR="00163982" w:rsidRPr="00453FED" w:rsidRDefault="00163982" w:rsidP="00EA5DA3">
            <w:pPr>
              <w:pStyle w:val="nTblNormal"/>
              <w:wordWrap/>
            </w:pPr>
            <w:r w:rsidRPr="00453FED">
              <w:t>String</w:t>
            </w:r>
          </w:p>
        </w:tc>
        <w:tc>
          <w:tcPr>
            <w:tcW w:w="1063" w:type="dxa"/>
          </w:tcPr>
          <w:p w:rsidR="00163982" w:rsidRPr="008C7B65" w:rsidRDefault="00163982" w:rsidP="00EA5DA3">
            <w:pPr>
              <w:pStyle w:val="nTblNormal"/>
              <w:wordWrap/>
            </w:pPr>
            <w:r w:rsidRPr="008C7B65">
              <w:t>Y</w:t>
            </w:r>
          </w:p>
        </w:tc>
        <w:tc>
          <w:tcPr>
            <w:tcW w:w="4704" w:type="dxa"/>
          </w:tcPr>
          <w:p w:rsidR="001B283F" w:rsidRPr="00F022AF" w:rsidRDefault="0037202F" w:rsidP="00EA5DA3">
            <w:pPr>
              <w:pStyle w:val="nTblNormal"/>
              <w:wordWrap/>
              <w:rPr>
                <w:lang w:eastAsia="ja-JP"/>
              </w:rPr>
            </w:pPr>
            <w:r w:rsidRPr="00FA36DF">
              <w:rPr>
                <w:rFonts w:hint="eastAsia"/>
                <w:lang w:eastAsia="ja-JP"/>
              </w:rPr>
              <w:t>クライアントID</w:t>
            </w:r>
            <w:r w:rsidRPr="006D0CFD">
              <w:rPr>
                <w:rFonts w:hint="eastAsia"/>
                <w:lang w:eastAsia="ja-JP"/>
              </w:rPr>
              <w:t>。</w:t>
            </w:r>
            <w:r w:rsidR="0032582E" w:rsidRPr="00E3411D">
              <w:rPr>
                <w:lang w:eastAsia="ja-JP"/>
              </w:rPr>
              <w:t>NAVER Login</w:t>
            </w:r>
            <w:r w:rsidRPr="00F022AF">
              <w:rPr>
                <w:rFonts w:hint="eastAsia"/>
                <w:lang w:eastAsia="ja-JP"/>
              </w:rPr>
              <w:t>にアプリケーションを登録</w:t>
            </w:r>
            <w:r w:rsidR="004E201C">
              <w:rPr>
                <w:rFonts w:hint="eastAsia"/>
                <w:lang w:eastAsia="ja-JP"/>
              </w:rPr>
              <w:t>した際に</w:t>
            </w:r>
            <w:r w:rsidR="00F022AF">
              <w:rPr>
                <w:rFonts w:hint="eastAsia"/>
                <w:lang w:eastAsia="ja-JP"/>
              </w:rPr>
              <w:t>発行され</w:t>
            </w:r>
            <w:r w:rsidR="004E201C">
              <w:rPr>
                <w:rFonts w:hint="eastAsia"/>
                <w:lang w:eastAsia="ja-JP"/>
              </w:rPr>
              <w:t>る</w:t>
            </w:r>
            <w:r w:rsidRPr="00F022AF">
              <w:rPr>
                <w:rFonts w:hint="eastAsia"/>
                <w:lang w:eastAsia="ja-JP"/>
              </w:rPr>
              <w:t>値です。</w:t>
            </w:r>
          </w:p>
        </w:tc>
      </w:tr>
      <w:tr w:rsidR="00163982" w:rsidRPr="002452AD" w:rsidTr="00163982">
        <w:trPr>
          <w:divId w:val="1612978309"/>
        </w:trPr>
        <w:tc>
          <w:tcPr>
            <w:tcW w:w="1860" w:type="dxa"/>
          </w:tcPr>
          <w:p w:rsidR="00163982" w:rsidRPr="002452AD" w:rsidRDefault="00163982" w:rsidP="00EA5DA3">
            <w:pPr>
              <w:pStyle w:val="nTblNormal"/>
              <w:wordWrap/>
            </w:pPr>
            <w:r w:rsidRPr="002452AD">
              <w:t>clientSecret</w:t>
            </w:r>
          </w:p>
        </w:tc>
        <w:tc>
          <w:tcPr>
            <w:tcW w:w="1063" w:type="dxa"/>
          </w:tcPr>
          <w:p w:rsidR="00163982" w:rsidRPr="00453FED" w:rsidRDefault="00163982" w:rsidP="00EA5DA3">
            <w:pPr>
              <w:pStyle w:val="nTblNormal"/>
              <w:wordWrap/>
            </w:pPr>
            <w:r w:rsidRPr="00453FED">
              <w:t>String</w:t>
            </w:r>
          </w:p>
        </w:tc>
        <w:tc>
          <w:tcPr>
            <w:tcW w:w="1063" w:type="dxa"/>
          </w:tcPr>
          <w:p w:rsidR="00163982" w:rsidRPr="008C7B65" w:rsidRDefault="00163982" w:rsidP="00EA5DA3">
            <w:pPr>
              <w:pStyle w:val="nTblNormal"/>
              <w:wordWrap/>
            </w:pPr>
            <w:r w:rsidRPr="008C7B65">
              <w:t>Y</w:t>
            </w:r>
            <w:r w:rsidR="00E46F2A">
              <w:rPr>
                <w:rFonts w:hint="eastAsia"/>
                <w:lang w:eastAsia="ja-JP"/>
              </w:rPr>
              <w:t>ｄ</w:t>
            </w:r>
          </w:p>
        </w:tc>
        <w:tc>
          <w:tcPr>
            <w:tcW w:w="4704" w:type="dxa"/>
          </w:tcPr>
          <w:p w:rsidR="00163982" w:rsidRPr="00F022AF" w:rsidRDefault="0037202F" w:rsidP="00EA5DA3">
            <w:pPr>
              <w:pStyle w:val="nTblNormal"/>
              <w:wordWrap/>
              <w:rPr>
                <w:lang w:eastAsia="ja-JP"/>
              </w:rPr>
            </w:pPr>
            <w:r w:rsidRPr="00FA36DF">
              <w:rPr>
                <w:rFonts w:hint="eastAsia"/>
                <w:lang w:eastAsia="ja-JP"/>
              </w:rPr>
              <w:t>クライアントシークレット。</w:t>
            </w:r>
            <w:r w:rsidR="0032582E" w:rsidRPr="00FA36DF">
              <w:rPr>
                <w:lang w:eastAsia="ja-JP"/>
              </w:rPr>
              <w:t>NAVER Login</w:t>
            </w:r>
            <w:r w:rsidRPr="006D0CFD">
              <w:rPr>
                <w:rFonts w:hint="eastAsia"/>
                <w:lang w:eastAsia="ja-JP"/>
              </w:rPr>
              <w:t>にアプリケーション</w:t>
            </w:r>
            <w:r w:rsidR="004E201C">
              <w:rPr>
                <w:rFonts w:hint="eastAsia"/>
                <w:lang w:eastAsia="ja-JP"/>
              </w:rPr>
              <w:t>を</w:t>
            </w:r>
            <w:r w:rsidR="004E201C" w:rsidRPr="00F022AF">
              <w:rPr>
                <w:rFonts w:hint="eastAsia"/>
                <w:lang w:eastAsia="ja-JP"/>
              </w:rPr>
              <w:t>登録</w:t>
            </w:r>
            <w:r w:rsidR="004E201C">
              <w:rPr>
                <w:rFonts w:hint="eastAsia"/>
                <w:lang w:eastAsia="ja-JP"/>
              </w:rPr>
              <w:t>した際に発行される</w:t>
            </w:r>
            <w:r w:rsidRPr="00F022AF">
              <w:rPr>
                <w:rFonts w:hint="eastAsia"/>
                <w:lang w:eastAsia="ja-JP"/>
              </w:rPr>
              <w:t>値です。</w:t>
            </w:r>
          </w:p>
        </w:tc>
      </w:tr>
      <w:tr w:rsidR="00163982" w:rsidRPr="002452AD" w:rsidTr="00163982">
        <w:trPr>
          <w:divId w:val="1612978309"/>
        </w:trPr>
        <w:tc>
          <w:tcPr>
            <w:tcW w:w="1860" w:type="dxa"/>
          </w:tcPr>
          <w:p w:rsidR="00163982" w:rsidRPr="002452AD" w:rsidRDefault="00163982" w:rsidP="00EA5DA3">
            <w:pPr>
              <w:pStyle w:val="nTblNormal"/>
              <w:wordWrap/>
            </w:pPr>
            <w:r w:rsidRPr="002452AD">
              <w:t>cafeId</w:t>
            </w:r>
          </w:p>
        </w:tc>
        <w:tc>
          <w:tcPr>
            <w:tcW w:w="1063" w:type="dxa"/>
          </w:tcPr>
          <w:p w:rsidR="00163982" w:rsidRPr="00453FED" w:rsidRDefault="00293BC7" w:rsidP="00EA5DA3">
            <w:pPr>
              <w:pStyle w:val="nTblNormal"/>
              <w:wordWrap/>
            </w:pPr>
            <w:r w:rsidRPr="00716F30">
              <w:rPr>
                <w:rFonts w:hint="eastAsia"/>
              </w:rPr>
              <w:t>i</w:t>
            </w:r>
            <w:r w:rsidR="00163982" w:rsidRPr="00453FED">
              <w:t>nt</w:t>
            </w:r>
          </w:p>
        </w:tc>
        <w:tc>
          <w:tcPr>
            <w:tcW w:w="1063" w:type="dxa"/>
          </w:tcPr>
          <w:p w:rsidR="00163982" w:rsidRPr="008C7B65" w:rsidRDefault="00163982" w:rsidP="00EA5DA3">
            <w:pPr>
              <w:pStyle w:val="nTblNormal"/>
              <w:wordWrap/>
            </w:pPr>
            <w:r w:rsidRPr="008C7B65">
              <w:t>Y</w:t>
            </w:r>
          </w:p>
        </w:tc>
        <w:tc>
          <w:tcPr>
            <w:tcW w:w="4704" w:type="dxa"/>
          </w:tcPr>
          <w:p w:rsidR="00163982" w:rsidRPr="00F022AF" w:rsidRDefault="0037202F" w:rsidP="00EA5DA3">
            <w:pPr>
              <w:pStyle w:val="nTblNormal"/>
              <w:wordWrap/>
              <w:rPr>
                <w:lang w:eastAsia="ja-JP"/>
              </w:rPr>
            </w:pPr>
            <w:r w:rsidRPr="00FA36DF">
              <w:rPr>
                <w:rFonts w:hint="eastAsia"/>
                <w:lang w:eastAsia="ja-JP"/>
              </w:rPr>
              <w:t>Cafe</w:t>
            </w:r>
            <w:r w:rsidR="00163982" w:rsidRPr="00FA36DF">
              <w:rPr>
                <w:lang w:eastAsia="ja-JP"/>
              </w:rPr>
              <w:t xml:space="preserve"> ID</w:t>
            </w:r>
            <w:r w:rsidRPr="006D0CFD">
              <w:rPr>
                <w:rFonts w:hint="eastAsia"/>
                <w:lang w:eastAsia="ja-JP"/>
              </w:rPr>
              <w:t>。</w:t>
            </w:r>
            <w:r w:rsidR="00D95CEB">
              <w:rPr>
                <w:rFonts w:hint="eastAsia"/>
                <w:lang w:eastAsia="ja-JP"/>
              </w:rPr>
              <w:t>NAVER Cafe</w:t>
            </w:r>
            <w:r w:rsidRPr="00F022AF">
              <w:rPr>
                <w:rFonts w:hint="eastAsia"/>
                <w:lang w:eastAsia="ja-JP"/>
              </w:rPr>
              <w:t>管理ページ</w:t>
            </w:r>
            <w:r w:rsidR="001B283F" w:rsidRPr="00F022AF">
              <w:rPr>
                <w:rFonts w:hint="eastAsia"/>
                <w:lang w:eastAsia="ja-JP"/>
              </w:rPr>
              <w:t>URL</w:t>
            </w:r>
            <w:r w:rsidRPr="00F022AF">
              <w:rPr>
                <w:rFonts w:hint="eastAsia"/>
                <w:lang w:eastAsia="ja-JP"/>
              </w:rPr>
              <w:t>の</w:t>
            </w:r>
            <w:r w:rsidR="001B283F" w:rsidRPr="00F022AF">
              <w:rPr>
                <w:rStyle w:val="nUI"/>
                <w:rFonts w:hint="eastAsia"/>
                <w:lang w:eastAsia="ja-JP"/>
              </w:rPr>
              <w:t>clubid</w:t>
            </w:r>
            <w:r w:rsidR="001B283F" w:rsidRPr="00F022AF">
              <w:rPr>
                <w:rFonts w:hint="eastAsia"/>
                <w:lang w:eastAsia="ja-JP"/>
              </w:rPr>
              <w:t xml:space="preserve"> </w:t>
            </w:r>
            <w:r w:rsidRPr="00F022AF">
              <w:rPr>
                <w:rFonts w:hint="eastAsia"/>
                <w:lang w:eastAsia="ja-JP"/>
              </w:rPr>
              <w:t>パラメータ値</w:t>
            </w:r>
            <w:r w:rsidR="00F022AF">
              <w:rPr>
                <w:rFonts w:hint="eastAsia"/>
                <w:lang w:eastAsia="ja-JP"/>
              </w:rPr>
              <w:t>にあたります</w:t>
            </w:r>
            <w:r w:rsidRPr="00F022AF">
              <w:rPr>
                <w:rFonts w:hint="eastAsia"/>
                <w:lang w:eastAsia="ja-JP"/>
              </w:rPr>
              <w:t>。</w:t>
            </w:r>
          </w:p>
        </w:tc>
      </w:tr>
    </w:tbl>
    <w:p w:rsidR="00163982" w:rsidRPr="00453FED" w:rsidRDefault="0037202F" w:rsidP="00EA5DA3">
      <w:pPr>
        <w:pStyle w:val="41"/>
        <w:divId w:val="1612978309"/>
      </w:pPr>
      <w:r w:rsidRPr="002452AD">
        <w:rPr>
          <w:rFonts w:hint="eastAsia"/>
          <w:lang w:eastAsia="ja-JP"/>
        </w:rPr>
        <w:t>返却値</w:t>
      </w:r>
    </w:p>
    <w:p w:rsidR="00163982" w:rsidRPr="00F70230" w:rsidRDefault="0037202F" w:rsidP="00EA5DA3">
      <w:pPr>
        <w:pStyle w:val="nNormal"/>
        <w:autoSpaceDE/>
        <w:autoSpaceDN/>
        <w:divId w:val="1612978309"/>
      </w:pPr>
      <w:r w:rsidRPr="008C7B65">
        <w:rPr>
          <w:rFonts w:hint="eastAsia"/>
        </w:rPr>
        <w:t>なし</w:t>
      </w:r>
    </w:p>
    <w:p w:rsidR="00163982" w:rsidRPr="00FA36DF" w:rsidRDefault="00BA12FC" w:rsidP="00EA5DA3">
      <w:pPr>
        <w:pStyle w:val="41"/>
        <w:divId w:val="1612978309"/>
      </w:pPr>
      <w:r>
        <w:rPr>
          <w:rFonts w:hint="eastAsia"/>
          <w:lang w:eastAsia="ja-JP"/>
        </w:rPr>
        <w:t>サンプル</w:t>
      </w:r>
      <w:r w:rsidR="0037202F" w:rsidRPr="00FA36DF">
        <w:rPr>
          <w:rFonts w:hint="eastAsia"/>
        </w:rPr>
        <w:t>コ</w:t>
      </w:r>
      <w:r>
        <w:rPr>
          <w:rFonts w:hint="eastAsia"/>
        </w:rPr>
        <w:t>ード</w:t>
      </w:r>
    </w:p>
    <w:p w:rsidR="00163982" w:rsidRPr="00F022AF" w:rsidRDefault="00163982" w:rsidP="00EA5DA3">
      <w:pPr>
        <w:pStyle w:val="nCode"/>
        <w:autoSpaceDE/>
        <w:autoSpaceDN/>
        <w:divId w:val="1612978309"/>
        <w:rPr>
          <w:lang w:eastAsia="ja-JP"/>
        </w:rPr>
      </w:pPr>
      <w:r w:rsidRPr="00F022AF">
        <w:rPr>
          <w:lang w:eastAsia="ja-JP"/>
        </w:rPr>
        <w:t xml:space="preserve">// </w:t>
      </w:r>
      <w:r w:rsidRPr="00F022AF">
        <w:rPr>
          <w:rFonts w:hint="eastAsia"/>
          <w:lang w:eastAsia="ja-JP"/>
        </w:rPr>
        <w:t> </w:t>
      </w:r>
      <w:r w:rsidR="0032582E" w:rsidRPr="00F022AF">
        <w:rPr>
          <w:lang w:eastAsia="ja-JP"/>
        </w:rPr>
        <w:t>NAVER Login</w:t>
      </w:r>
      <w:r w:rsidR="0037202F" w:rsidRPr="00F022AF">
        <w:rPr>
          <w:rFonts w:hint="eastAsia"/>
          <w:lang w:eastAsia="ja-JP"/>
        </w:rPr>
        <w:t>情報と</w:t>
      </w:r>
      <w:r w:rsidR="0037202F" w:rsidRPr="00F022AF">
        <w:rPr>
          <w:rFonts w:hint="eastAsia"/>
          <w:lang w:eastAsia="ja-JP"/>
        </w:rPr>
        <w:t>Cafe</w:t>
      </w:r>
      <w:r w:rsidRPr="00F022AF">
        <w:rPr>
          <w:lang w:eastAsia="ja-JP"/>
        </w:rPr>
        <w:t xml:space="preserve"> </w:t>
      </w:r>
      <w:r w:rsidR="00BA5AB7" w:rsidRPr="00F022AF">
        <w:rPr>
          <w:rFonts w:hint="eastAsia"/>
          <w:lang w:eastAsia="ja-JP"/>
        </w:rPr>
        <w:t>ID</w:t>
      </w:r>
      <w:r w:rsidR="00B60371" w:rsidRPr="00F022AF">
        <w:rPr>
          <w:rFonts w:hint="eastAsia"/>
          <w:lang w:eastAsia="ja-JP"/>
        </w:rPr>
        <w:t>を用いて</w:t>
      </w:r>
      <w:r w:rsidR="00D95CEB">
        <w:rPr>
          <w:rFonts w:hint="eastAsia"/>
          <w:lang w:eastAsia="ja-JP"/>
        </w:rPr>
        <w:t>NAVER Cafe</w:t>
      </w:r>
      <w:r w:rsidR="00BA5AB7" w:rsidRPr="00F022AF">
        <w:rPr>
          <w:rFonts w:hint="eastAsia"/>
          <w:lang w:eastAsia="ja-JP"/>
        </w:rPr>
        <w:t xml:space="preserve"> SDK</w:t>
      </w:r>
      <w:r w:rsidR="004E201C">
        <w:rPr>
          <w:rFonts w:hint="eastAsia"/>
          <w:lang w:eastAsia="ja-JP"/>
        </w:rPr>
        <w:t>の</w:t>
      </w:r>
      <w:r w:rsidR="0037202F" w:rsidRPr="00F022AF">
        <w:rPr>
          <w:rFonts w:hint="eastAsia"/>
          <w:lang w:eastAsia="ja-JP"/>
        </w:rPr>
        <w:t>初期化</w:t>
      </w:r>
      <w:r w:rsidR="004E201C">
        <w:rPr>
          <w:rFonts w:hint="eastAsia"/>
          <w:lang w:eastAsia="ja-JP"/>
        </w:rPr>
        <w:t>処理を行います</w:t>
      </w:r>
      <w:r w:rsidR="0037202F" w:rsidRPr="00F022AF">
        <w:rPr>
          <w:rFonts w:hint="eastAsia"/>
          <w:lang w:eastAsia="ja-JP"/>
        </w:rPr>
        <w:t>。</w:t>
      </w:r>
    </w:p>
    <w:p w:rsidR="00163982" w:rsidRPr="00F022AF" w:rsidRDefault="00163982" w:rsidP="00EA5DA3">
      <w:pPr>
        <w:pStyle w:val="nCode"/>
        <w:autoSpaceDE/>
        <w:autoSpaceDN/>
        <w:divId w:val="1612978309"/>
      </w:pPr>
      <w:proofErr w:type="gramStart"/>
      <w:r w:rsidRPr="00F022AF">
        <w:t>Glink.init(</w:t>
      </w:r>
      <w:proofErr w:type="gramEnd"/>
      <w:r w:rsidRPr="00F022AF">
        <w:t>“abcd”, "aaaa", 33);</w:t>
      </w:r>
    </w:p>
    <w:p w:rsidR="00262B9C" w:rsidRPr="00F022AF" w:rsidRDefault="00262B9C" w:rsidP="00EA5DA3">
      <w:pPr>
        <w:pStyle w:val="31"/>
        <w:divId w:val="1612978309"/>
      </w:pPr>
      <w:bookmarkStart w:id="25" w:name="_Toc438559642"/>
      <w:proofErr w:type="gramStart"/>
      <w:r w:rsidRPr="00F022AF">
        <w:t>isShowGlink()</w:t>
      </w:r>
      <w:bookmarkEnd w:id="25"/>
      <w:proofErr w:type="gramEnd"/>
    </w:p>
    <w:p w:rsidR="00262B9C" w:rsidRPr="00F022AF" w:rsidRDefault="0037202F" w:rsidP="00EA5DA3">
      <w:pPr>
        <w:pStyle w:val="41"/>
        <w:divId w:val="1612978309"/>
      </w:pPr>
      <w:r w:rsidRPr="00F022AF">
        <w:rPr>
          <w:rFonts w:hint="eastAsia"/>
        </w:rPr>
        <w:t>説明</w:t>
      </w:r>
    </w:p>
    <w:p w:rsidR="00262B9C" w:rsidRPr="00F022AF" w:rsidRDefault="00D95CEB" w:rsidP="00EA5DA3">
      <w:pPr>
        <w:pStyle w:val="nNormal"/>
        <w:autoSpaceDE/>
        <w:autoSpaceDN/>
        <w:divId w:val="1612978309"/>
        <w:rPr>
          <w:lang w:eastAsia="ja-JP"/>
        </w:rPr>
      </w:pPr>
      <w:r>
        <w:rPr>
          <w:rFonts w:hint="eastAsia"/>
          <w:lang w:eastAsia="ja-JP"/>
        </w:rPr>
        <w:t>NAVER Cafe</w:t>
      </w:r>
      <w:r w:rsidR="00262B9C" w:rsidRPr="00F022AF">
        <w:rPr>
          <w:lang w:eastAsia="ja-JP"/>
        </w:rPr>
        <w:t xml:space="preserve"> SDK</w:t>
      </w:r>
      <w:r w:rsidR="0037202F" w:rsidRPr="00F022AF">
        <w:rPr>
          <w:rFonts w:hint="eastAsia"/>
          <w:lang w:eastAsia="ja-JP"/>
        </w:rPr>
        <w:t>画面</w:t>
      </w:r>
      <w:r w:rsidR="00B60371" w:rsidRPr="00F022AF">
        <w:rPr>
          <w:rFonts w:hint="eastAsia"/>
          <w:lang w:eastAsia="ja-JP"/>
        </w:rPr>
        <w:t>の開閉有無を</w:t>
      </w:r>
      <w:r w:rsidR="0037202F" w:rsidRPr="00F022AF">
        <w:rPr>
          <w:rFonts w:hint="eastAsia"/>
          <w:lang w:eastAsia="ja-JP"/>
        </w:rPr>
        <w:t>確認します。</w:t>
      </w:r>
    </w:p>
    <w:p w:rsidR="00262B9C" w:rsidRPr="00F022AF" w:rsidRDefault="0037202F" w:rsidP="00EA5DA3">
      <w:pPr>
        <w:pStyle w:val="41"/>
        <w:divId w:val="1612978309"/>
      </w:pPr>
      <w:r w:rsidRPr="00F022AF">
        <w:rPr>
          <w:rFonts w:hint="eastAsia"/>
        </w:rPr>
        <w:t>構文</w:t>
      </w:r>
    </w:p>
    <w:p w:rsidR="00262B9C" w:rsidRPr="00F022AF" w:rsidRDefault="00262B9C" w:rsidP="00EA5DA3">
      <w:pPr>
        <w:pStyle w:val="nCode"/>
        <w:autoSpaceDE/>
        <w:autoSpaceDN/>
        <w:divId w:val="1612978309"/>
      </w:pPr>
      <w:proofErr w:type="gramStart"/>
      <w:r w:rsidRPr="00F022AF">
        <w:t>public</w:t>
      </w:r>
      <w:proofErr w:type="gramEnd"/>
      <w:r w:rsidRPr="00F022AF">
        <w:t xml:space="preserve"> static boolean isShowGlink(Activity activity)</w:t>
      </w:r>
      <w:r w:rsidRPr="00F022AF">
        <w:rPr>
          <w:rFonts w:hint="eastAsia"/>
        </w:rPr>
        <w:t>;</w:t>
      </w:r>
    </w:p>
    <w:p w:rsidR="00262B9C" w:rsidRPr="00F022AF" w:rsidRDefault="0037202F" w:rsidP="00EA5DA3">
      <w:pPr>
        <w:pStyle w:val="nApiSubTitle"/>
        <w:divId w:val="1612978309"/>
      </w:pPr>
      <w:r w:rsidRPr="00F022AF">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262B9C" w:rsidRPr="002452AD"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Pr="00F022AF" w:rsidRDefault="0037202F" w:rsidP="00EA5DA3">
            <w:pPr>
              <w:pStyle w:val="nTblHeader"/>
              <w:wordWrap/>
            </w:pPr>
            <w:r w:rsidRPr="00F022AF">
              <w:rPr>
                <w:rFonts w:hint="eastAsia"/>
              </w:rPr>
              <w:t>パラメータ</w:t>
            </w:r>
          </w:p>
        </w:tc>
        <w:tc>
          <w:tcPr>
            <w:tcW w:w="1063" w:type="dxa"/>
          </w:tcPr>
          <w:p w:rsidR="00262B9C" w:rsidRPr="00F022AF" w:rsidRDefault="0037202F" w:rsidP="00EA5DA3">
            <w:pPr>
              <w:pStyle w:val="nTblHeader"/>
              <w:wordWrap/>
            </w:pPr>
            <w:r w:rsidRPr="00F022AF">
              <w:rPr>
                <w:rFonts w:hint="eastAsia"/>
              </w:rPr>
              <w:t>タイプ</w:t>
            </w:r>
          </w:p>
        </w:tc>
        <w:tc>
          <w:tcPr>
            <w:tcW w:w="1063" w:type="dxa"/>
          </w:tcPr>
          <w:p w:rsidR="00262B9C" w:rsidRPr="00F022AF" w:rsidRDefault="0037202F" w:rsidP="00EA5DA3">
            <w:pPr>
              <w:pStyle w:val="nTblHeader"/>
              <w:wordWrap/>
            </w:pPr>
            <w:r w:rsidRPr="00F022AF">
              <w:rPr>
                <w:rFonts w:hint="eastAsia"/>
              </w:rPr>
              <w:t>必須</w:t>
            </w:r>
          </w:p>
        </w:tc>
        <w:tc>
          <w:tcPr>
            <w:tcW w:w="4704" w:type="dxa"/>
          </w:tcPr>
          <w:p w:rsidR="00262B9C" w:rsidRPr="00F022AF" w:rsidRDefault="0037202F" w:rsidP="00EA5DA3">
            <w:pPr>
              <w:pStyle w:val="nTblHeader"/>
              <w:wordWrap/>
            </w:pPr>
            <w:r w:rsidRPr="00F022AF">
              <w:rPr>
                <w:rFonts w:hint="eastAsia"/>
              </w:rPr>
              <w:t>説明</w:t>
            </w:r>
          </w:p>
        </w:tc>
      </w:tr>
      <w:tr w:rsidR="00262B9C" w:rsidRPr="002452AD" w:rsidTr="00262B9C">
        <w:trPr>
          <w:divId w:val="1612978309"/>
        </w:trPr>
        <w:tc>
          <w:tcPr>
            <w:tcW w:w="1860" w:type="dxa"/>
          </w:tcPr>
          <w:p w:rsidR="00262B9C" w:rsidRPr="002452AD" w:rsidRDefault="00262B9C" w:rsidP="00EA5DA3">
            <w:pPr>
              <w:pStyle w:val="nTblNormal"/>
              <w:wordWrap/>
            </w:pPr>
            <w:r w:rsidRPr="002452AD">
              <w:t>activity</w:t>
            </w:r>
          </w:p>
        </w:tc>
        <w:tc>
          <w:tcPr>
            <w:tcW w:w="1063" w:type="dxa"/>
          </w:tcPr>
          <w:p w:rsidR="00262B9C" w:rsidRPr="00453FED" w:rsidRDefault="00262B9C" w:rsidP="00EA5DA3">
            <w:pPr>
              <w:pStyle w:val="nTblNormal"/>
              <w:wordWrap/>
            </w:pPr>
            <w:r w:rsidRPr="00453FED">
              <w:t>Activity</w:t>
            </w:r>
          </w:p>
        </w:tc>
        <w:tc>
          <w:tcPr>
            <w:tcW w:w="1063" w:type="dxa"/>
          </w:tcPr>
          <w:p w:rsidR="00262B9C" w:rsidRPr="008C7B65" w:rsidRDefault="00262B9C" w:rsidP="00EA5DA3">
            <w:pPr>
              <w:pStyle w:val="nTblNormal"/>
              <w:wordWrap/>
            </w:pPr>
            <w:r w:rsidRPr="008C7B65">
              <w:t>Y</w:t>
            </w:r>
          </w:p>
        </w:tc>
        <w:tc>
          <w:tcPr>
            <w:tcW w:w="4704" w:type="dxa"/>
          </w:tcPr>
          <w:p w:rsidR="00422E48" w:rsidRPr="00E3411D" w:rsidRDefault="00E90F5A" w:rsidP="00EA5DA3">
            <w:pPr>
              <w:pStyle w:val="nTblNormal"/>
              <w:wordWrap/>
              <w:rPr>
                <w:lang w:eastAsia="ja-JP"/>
              </w:rPr>
            </w:pPr>
            <w:r w:rsidRPr="00FA36DF">
              <w:rPr>
                <w:rFonts w:hint="eastAsia"/>
                <w:lang w:eastAsia="ja-JP"/>
              </w:rPr>
              <w:t>メソッド</w:t>
            </w:r>
            <w:r w:rsidR="0037202F" w:rsidRPr="00FA36DF">
              <w:rPr>
                <w:rFonts w:hint="eastAsia"/>
                <w:lang w:eastAsia="ja-JP"/>
              </w:rPr>
              <w:t>を実行するアクティビティの</w:t>
            </w:r>
            <w:r w:rsidR="00422E48" w:rsidRPr="006D0CFD">
              <w:rPr>
                <w:lang w:eastAsia="ja-JP"/>
              </w:rPr>
              <w:t>Context</w:t>
            </w:r>
            <w:r w:rsidR="0037202F" w:rsidRPr="00E3411D">
              <w:rPr>
                <w:rFonts w:hint="eastAsia"/>
                <w:lang w:eastAsia="ja-JP"/>
              </w:rPr>
              <w:t>オブジェクト</w:t>
            </w:r>
          </w:p>
        </w:tc>
      </w:tr>
    </w:tbl>
    <w:p w:rsidR="00262B9C" w:rsidRPr="00453FED" w:rsidRDefault="0037202F" w:rsidP="00EA5DA3">
      <w:pPr>
        <w:pStyle w:val="nApiSubTitle"/>
        <w:divId w:val="1612978309"/>
      </w:pPr>
      <w:r w:rsidRPr="002452AD">
        <w:rPr>
          <w:rFonts w:hint="eastAsia"/>
        </w:rPr>
        <w:t>返却値</w:t>
      </w:r>
    </w:p>
    <w:p w:rsidR="00262B9C" w:rsidRPr="00F022AF" w:rsidRDefault="00262B9C" w:rsidP="00EA5DA3">
      <w:pPr>
        <w:pStyle w:val="nListBuld1"/>
        <w:autoSpaceDE/>
        <w:autoSpaceDN/>
        <w:divId w:val="1612978309"/>
      </w:pPr>
      <w:r w:rsidRPr="008C7B65">
        <w:t>true</w:t>
      </w:r>
      <w:r w:rsidRPr="00F70230">
        <w:rPr>
          <w:rFonts w:hint="eastAsia"/>
        </w:rPr>
        <w:t xml:space="preserve">: </w:t>
      </w:r>
      <w:r w:rsidR="00D95CEB">
        <w:rPr>
          <w:rFonts w:hint="eastAsia"/>
        </w:rPr>
        <w:t>NAVER Cafe</w:t>
      </w:r>
      <w:r w:rsidR="00422E48" w:rsidRPr="006D0CFD">
        <w:rPr>
          <w:rFonts w:hint="eastAsia"/>
        </w:rPr>
        <w:t xml:space="preserve"> SDK</w:t>
      </w:r>
      <w:r w:rsidR="0037202F" w:rsidRPr="00E3411D">
        <w:rPr>
          <w:rFonts w:hint="eastAsia"/>
          <w:lang w:eastAsia="ja-JP"/>
        </w:rPr>
        <w:t>画面が開いている</w:t>
      </w:r>
      <w:r w:rsidR="00B60371" w:rsidRPr="00E3411D">
        <w:rPr>
          <w:rFonts w:hint="eastAsia"/>
          <w:lang w:eastAsia="ja-JP"/>
        </w:rPr>
        <w:t>。</w:t>
      </w:r>
    </w:p>
    <w:p w:rsidR="00262B9C" w:rsidRPr="00F022AF" w:rsidRDefault="00262B9C" w:rsidP="00EA5DA3">
      <w:pPr>
        <w:pStyle w:val="nListBuld1"/>
        <w:autoSpaceDE/>
        <w:autoSpaceDN/>
        <w:divId w:val="1612978309"/>
      </w:pPr>
      <w:r w:rsidRPr="00F022AF">
        <w:t>false</w:t>
      </w:r>
      <w:r w:rsidRPr="00F022AF">
        <w:rPr>
          <w:rFonts w:hint="eastAsia"/>
        </w:rPr>
        <w:t xml:space="preserve">: </w:t>
      </w:r>
      <w:r w:rsidR="00D95CEB">
        <w:rPr>
          <w:rFonts w:hint="eastAsia"/>
        </w:rPr>
        <w:t>NAVER Cafe</w:t>
      </w:r>
      <w:r w:rsidR="00422E48" w:rsidRPr="00F022AF">
        <w:rPr>
          <w:rFonts w:hint="eastAsia"/>
        </w:rPr>
        <w:t xml:space="preserve"> SDK</w:t>
      </w:r>
      <w:r w:rsidR="0037202F" w:rsidRPr="00F022AF">
        <w:rPr>
          <w:rFonts w:hint="eastAsia"/>
          <w:lang w:eastAsia="ja-JP"/>
        </w:rPr>
        <w:t>画面が開いていない</w:t>
      </w:r>
      <w:r w:rsidR="00B60371" w:rsidRPr="00F022AF">
        <w:rPr>
          <w:rFonts w:hint="eastAsia"/>
          <w:lang w:eastAsia="ja-JP"/>
        </w:rPr>
        <w:t>。</w:t>
      </w:r>
    </w:p>
    <w:p w:rsidR="00262B9C" w:rsidRPr="00F022AF" w:rsidRDefault="00BA12FC" w:rsidP="00EA5DA3">
      <w:pPr>
        <w:pStyle w:val="nApiSubTitle"/>
        <w:divId w:val="1612978309"/>
        <w:rPr>
          <w:lang w:eastAsia="ja-JP"/>
        </w:rPr>
      </w:pPr>
      <w:r>
        <w:rPr>
          <w:rFonts w:hint="eastAsia"/>
        </w:rPr>
        <w:t>サンプルコード</w:t>
      </w:r>
    </w:p>
    <w:p w:rsidR="00163982" w:rsidRPr="00F022AF" w:rsidRDefault="00163982" w:rsidP="00EA5DA3">
      <w:pPr>
        <w:pStyle w:val="nCode"/>
        <w:autoSpaceDE/>
        <w:autoSpaceDN/>
        <w:divId w:val="1612978309"/>
        <w:rPr>
          <w:lang w:eastAsia="ja-JP"/>
        </w:rPr>
      </w:pPr>
      <w:r w:rsidRPr="00F022AF">
        <w:rPr>
          <w:lang w:eastAsia="ja-JP"/>
        </w:rPr>
        <w:t>//</w:t>
      </w:r>
      <w:r w:rsidR="00BA5AB7" w:rsidRPr="00F022AF">
        <w:rPr>
          <w:rFonts w:hint="eastAsia"/>
          <w:lang w:eastAsia="ja-JP"/>
        </w:rPr>
        <w:t xml:space="preserve"> </w:t>
      </w:r>
      <w:r w:rsidR="00D95CEB">
        <w:rPr>
          <w:rFonts w:hint="eastAsia"/>
          <w:lang w:eastAsia="ja-JP"/>
        </w:rPr>
        <w:t>NAVER Cafe</w:t>
      </w:r>
      <w:r w:rsidRPr="00F022AF">
        <w:rPr>
          <w:lang w:eastAsia="ja-JP"/>
        </w:rPr>
        <w:t xml:space="preserve"> SDK</w:t>
      </w:r>
      <w:r w:rsidR="0037202F" w:rsidRPr="00F022AF">
        <w:rPr>
          <w:rFonts w:hint="eastAsia"/>
          <w:lang w:eastAsia="ja-JP"/>
        </w:rPr>
        <w:t>画面</w:t>
      </w:r>
      <w:r w:rsidR="00B60371" w:rsidRPr="00F022AF">
        <w:rPr>
          <w:rFonts w:hint="eastAsia"/>
          <w:lang w:eastAsia="ja-JP"/>
        </w:rPr>
        <w:t>の開閉有無を</w:t>
      </w:r>
      <w:r w:rsidR="0037202F" w:rsidRPr="00F022AF">
        <w:rPr>
          <w:rFonts w:hint="eastAsia"/>
          <w:lang w:eastAsia="ja-JP"/>
        </w:rPr>
        <w:t>確認します。</w:t>
      </w:r>
    </w:p>
    <w:p w:rsidR="00163982" w:rsidRPr="00F022AF" w:rsidRDefault="00163982" w:rsidP="00EA5DA3">
      <w:pPr>
        <w:pStyle w:val="nCode"/>
        <w:autoSpaceDE/>
        <w:autoSpaceDN/>
        <w:divId w:val="1612978309"/>
        <w:rPr>
          <w:lang w:eastAsia="ja-JP"/>
        </w:rPr>
      </w:pPr>
      <w:r w:rsidRPr="00F022AF">
        <w:rPr>
          <w:lang w:eastAsia="ja-JP"/>
        </w:rPr>
        <w:t>//</w:t>
      </w:r>
      <w:r w:rsidR="00BA5AB7" w:rsidRPr="00F022AF">
        <w:rPr>
          <w:rFonts w:hint="eastAsia"/>
          <w:lang w:eastAsia="ja-JP"/>
        </w:rPr>
        <w:t xml:space="preserve"> </w:t>
      </w:r>
      <w:r w:rsidR="0037202F" w:rsidRPr="00F022AF">
        <w:rPr>
          <w:rFonts w:hint="eastAsia"/>
          <w:lang w:eastAsia="ja-JP"/>
        </w:rPr>
        <w:t>返却値が</w:t>
      </w:r>
      <w:r w:rsidRPr="00F022AF">
        <w:rPr>
          <w:lang w:eastAsia="ja-JP"/>
        </w:rPr>
        <w:t>true</w:t>
      </w:r>
      <w:r w:rsidR="00926782">
        <w:rPr>
          <w:rFonts w:hint="eastAsia"/>
          <w:lang w:eastAsia="ja-JP"/>
        </w:rPr>
        <w:t>なら開いている状態、</w:t>
      </w:r>
      <w:r w:rsidRPr="00F022AF">
        <w:rPr>
          <w:lang w:eastAsia="ja-JP"/>
        </w:rPr>
        <w:t>false</w:t>
      </w:r>
      <w:r w:rsidR="0037202F" w:rsidRPr="00F022AF">
        <w:rPr>
          <w:rFonts w:hint="eastAsia"/>
          <w:lang w:eastAsia="ja-JP"/>
        </w:rPr>
        <w:t>なら開いていない状態です。</w:t>
      </w:r>
    </w:p>
    <w:p w:rsidR="00262B9C" w:rsidRPr="00BA60EF" w:rsidRDefault="00163982" w:rsidP="00EA5DA3">
      <w:pPr>
        <w:pStyle w:val="nCode"/>
        <w:autoSpaceDE/>
        <w:autoSpaceDN/>
        <w:divId w:val="1612978309"/>
        <w:rPr>
          <w:rFonts w:eastAsiaTheme="minorEastAsia"/>
        </w:rPr>
      </w:pPr>
      <w:proofErr w:type="gramStart"/>
      <w:r w:rsidRPr="00F022AF">
        <w:t>Glink.isShowGlink(</w:t>
      </w:r>
      <w:proofErr w:type="gramEnd"/>
      <w:r w:rsidRPr="00F022AF">
        <w:t>this)</w:t>
      </w:r>
      <w:r w:rsidR="00BA60EF">
        <w:rPr>
          <w:rFonts w:eastAsiaTheme="minorEastAsia" w:hint="eastAsia"/>
        </w:rPr>
        <w:t>;</w:t>
      </w:r>
    </w:p>
    <w:p w:rsidR="00BA5AB7" w:rsidRPr="00F022AF" w:rsidRDefault="00BA5AB7" w:rsidP="00EA5DA3">
      <w:pPr>
        <w:pStyle w:val="31"/>
        <w:divId w:val="1612978309"/>
        <w:rPr>
          <w:bCs/>
        </w:rPr>
      </w:pPr>
      <w:bookmarkStart w:id="26" w:name="_Toc438559643"/>
      <w:proofErr w:type="gramStart"/>
      <w:r w:rsidRPr="00F022AF">
        <w:rPr>
          <w:bCs/>
        </w:rPr>
        <w:lastRenderedPageBreak/>
        <w:t>popBackStack()</w:t>
      </w:r>
      <w:bookmarkEnd w:id="26"/>
      <w:proofErr w:type="gramEnd"/>
    </w:p>
    <w:p w:rsidR="00BA5AB7" w:rsidRPr="00F022AF" w:rsidRDefault="0037202F" w:rsidP="00EA5DA3">
      <w:pPr>
        <w:pStyle w:val="41"/>
        <w:divId w:val="1612978309"/>
      </w:pPr>
      <w:r w:rsidRPr="00F022AF">
        <w:rPr>
          <w:rFonts w:hint="eastAsia"/>
        </w:rPr>
        <w:t>説明</w:t>
      </w:r>
    </w:p>
    <w:p w:rsidR="00BA5AB7" w:rsidRPr="00F022AF" w:rsidRDefault="00BA5AB7" w:rsidP="00EA5DA3">
      <w:pPr>
        <w:pStyle w:val="nNormal"/>
        <w:autoSpaceDE/>
        <w:autoSpaceDN/>
        <w:divId w:val="1612978309"/>
        <w:rPr>
          <w:lang w:eastAsia="ja-JP"/>
        </w:rPr>
      </w:pPr>
      <w:r w:rsidRPr="00F022AF">
        <w:rPr>
          <w:lang w:eastAsia="ja-JP"/>
        </w:rPr>
        <w:t>backStack</w:t>
      </w:r>
      <w:r w:rsidR="00B60371" w:rsidRPr="00F022AF">
        <w:rPr>
          <w:rFonts w:hint="eastAsia"/>
          <w:lang w:eastAsia="ja-JP"/>
        </w:rPr>
        <w:t>に</w:t>
      </w:r>
      <w:r w:rsidR="00F022AF">
        <w:rPr>
          <w:rFonts w:hint="eastAsia"/>
          <w:lang w:eastAsia="ja-JP"/>
        </w:rPr>
        <w:t>溜まっている</w:t>
      </w:r>
      <w:r w:rsidR="0037202F" w:rsidRPr="00F022AF">
        <w:rPr>
          <w:rFonts w:hint="eastAsia"/>
          <w:lang w:eastAsia="ja-JP"/>
        </w:rPr>
        <w:t>画面を1つずつ閉じます。すべての画面を閉じると</w:t>
      </w:r>
      <w:r w:rsidR="00D95CEB">
        <w:rPr>
          <w:rFonts w:hint="eastAsia"/>
          <w:lang w:eastAsia="ja-JP"/>
        </w:rPr>
        <w:t>NAVER Cafe</w:t>
      </w:r>
      <w:r w:rsidRPr="00F022AF">
        <w:rPr>
          <w:rFonts w:hint="eastAsia"/>
          <w:lang w:eastAsia="ja-JP"/>
        </w:rPr>
        <w:t xml:space="preserve"> SDK</w:t>
      </w:r>
      <w:r w:rsidR="0037202F" w:rsidRPr="00F022AF">
        <w:rPr>
          <w:rFonts w:hint="eastAsia"/>
          <w:lang w:eastAsia="ja-JP"/>
        </w:rPr>
        <w:t>を終了します。</w:t>
      </w:r>
      <w:r w:rsidRPr="00F022AF">
        <w:rPr>
          <w:rFonts w:hint="eastAsia"/>
          <w:lang w:eastAsia="ja-JP"/>
        </w:rPr>
        <w:t xml:space="preserve"> </w:t>
      </w:r>
      <w:r w:rsidRPr="00F022AF">
        <w:rPr>
          <w:lang w:eastAsia="ja-JP"/>
        </w:rPr>
        <w:t>backStack</w:t>
      </w:r>
      <w:r w:rsidR="00B60371" w:rsidRPr="00F022AF">
        <w:rPr>
          <w:rFonts w:hint="eastAsia"/>
          <w:lang w:eastAsia="ja-JP"/>
        </w:rPr>
        <w:t>に</w:t>
      </w:r>
      <w:r w:rsidR="00F022AF">
        <w:rPr>
          <w:rFonts w:hint="eastAsia"/>
          <w:lang w:eastAsia="ja-JP"/>
        </w:rPr>
        <w:t>溜まる</w:t>
      </w:r>
      <w:r w:rsidR="007E0A2B" w:rsidRPr="00F022AF">
        <w:rPr>
          <w:rFonts w:hint="eastAsia"/>
          <w:lang w:eastAsia="ja-JP"/>
        </w:rPr>
        <w:t>画面は投稿閲覧画面、投稿作成画面、検索画面です。</w:t>
      </w:r>
    </w:p>
    <w:p w:rsidR="00BA5AB7" w:rsidRPr="00F022AF" w:rsidRDefault="0037202F" w:rsidP="00EA5DA3">
      <w:pPr>
        <w:pStyle w:val="41"/>
        <w:divId w:val="1612978309"/>
        <w:rPr>
          <w:lang w:eastAsia="ja-JP"/>
        </w:rPr>
      </w:pPr>
      <w:r w:rsidRPr="00F022AF">
        <w:rPr>
          <w:rFonts w:hint="eastAsia"/>
        </w:rPr>
        <w:t>構文</w:t>
      </w:r>
    </w:p>
    <w:p w:rsidR="00BA5AB7" w:rsidRPr="00BA60EF" w:rsidRDefault="00BA5AB7" w:rsidP="00EA5DA3">
      <w:pPr>
        <w:pStyle w:val="nCode"/>
        <w:autoSpaceDE/>
        <w:autoSpaceDN/>
        <w:divId w:val="1612978309"/>
        <w:rPr>
          <w:rFonts w:eastAsiaTheme="minorEastAsia"/>
        </w:rPr>
      </w:pPr>
      <w:proofErr w:type="gramStart"/>
      <w:r w:rsidRPr="00F022AF">
        <w:t>public</w:t>
      </w:r>
      <w:proofErr w:type="gramEnd"/>
      <w:r w:rsidRPr="00F022AF">
        <w:t xml:space="preserve"> static</w:t>
      </w:r>
      <w:r w:rsidRPr="00F022AF">
        <w:rPr>
          <w:rFonts w:hint="eastAsia"/>
        </w:rPr>
        <w:t xml:space="preserve"> </w:t>
      </w:r>
      <w:r w:rsidRPr="00F022AF">
        <w:t>void</w:t>
      </w:r>
      <w:r w:rsidRPr="00F022AF">
        <w:rPr>
          <w:rFonts w:hint="eastAsia"/>
        </w:rPr>
        <w:t xml:space="preserve"> </w:t>
      </w:r>
      <w:r w:rsidRPr="00F022AF">
        <w:t>popBackStack(Activity activity)</w:t>
      </w:r>
      <w:r w:rsidR="00BA60EF">
        <w:rPr>
          <w:rFonts w:eastAsiaTheme="minorEastAsia" w:hint="eastAsia"/>
        </w:rPr>
        <w:t>;</w:t>
      </w:r>
    </w:p>
    <w:p w:rsidR="00BA5AB7" w:rsidRPr="00F022AF" w:rsidRDefault="0037202F" w:rsidP="00EA5DA3">
      <w:pPr>
        <w:pStyle w:val="nApiSubTitle"/>
        <w:divId w:val="1612978309"/>
      </w:pPr>
      <w:r w:rsidRPr="00F022AF">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BA5AB7" w:rsidRPr="002452AD" w:rsidTr="00BA5AB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A5AB7" w:rsidRPr="00F022AF" w:rsidRDefault="0037202F" w:rsidP="00EA5DA3">
            <w:pPr>
              <w:pStyle w:val="nTblHeader"/>
              <w:wordWrap/>
            </w:pPr>
            <w:r w:rsidRPr="00F022AF">
              <w:rPr>
                <w:rFonts w:hint="eastAsia"/>
              </w:rPr>
              <w:t>パラメータ</w:t>
            </w:r>
          </w:p>
        </w:tc>
        <w:tc>
          <w:tcPr>
            <w:tcW w:w="1063" w:type="dxa"/>
          </w:tcPr>
          <w:p w:rsidR="00BA5AB7" w:rsidRPr="00F022AF" w:rsidRDefault="0037202F" w:rsidP="00EA5DA3">
            <w:pPr>
              <w:pStyle w:val="nTblHeader"/>
              <w:wordWrap/>
            </w:pPr>
            <w:r w:rsidRPr="00F022AF">
              <w:rPr>
                <w:rFonts w:hint="eastAsia"/>
              </w:rPr>
              <w:t>タイプ</w:t>
            </w:r>
          </w:p>
        </w:tc>
        <w:tc>
          <w:tcPr>
            <w:tcW w:w="1063" w:type="dxa"/>
          </w:tcPr>
          <w:p w:rsidR="00BA5AB7" w:rsidRPr="00F022AF" w:rsidRDefault="0037202F" w:rsidP="00EA5DA3">
            <w:pPr>
              <w:pStyle w:val="nTblHeader"/>
              <w:wordWrap/>
            </w:pPr>
            <w:r w:rsidRPr="00F022AF">
              <w:rPr>
                <w:rFonts w:hint="eastAsia"/>
              </w:rPr>
              <w:t>必須</w:t>
            </w:r>
          </w:p>
        </w:tc>
        <w:tc>
          <w:tcPr>
            <w:tcW w:w="4704" w:type="dxa"/>
          </w:tcPr>
          <w:p w:rsidR="00BA5AB7" w:rsidRPr="00F022AF" w:rsidRDefault="0037202F" w:rsidP="00EA5DA3">
            <w:pPr>
              <w:pStyle w:val="nTblHeader"/>
              <w:wordWrap/>
            </w:pPr>
            <w:r w:rsidRPr="00F022AF">
              <w:rPr>
                <w:rFonts w:hint="eastAsia"/>
              </w:rPr>
              <w:t>説明</w:t>
            </w:r>
          </w:p>
        </w:tc>
      </w:tr>
      <w:tr w:rsidR="00BA5AB7" w:rsidRPr="002452AD" w:rsidTr="00BA5AB7">
        <w:trPr>
          <w:divId w:val="1612978309"/>
        </w:trPr>
        <w:tc>
          <w:tcPr>
            <w:tcW w:w="1860" w:type="dxa"/>
          </w:tcPr>
          <w:p w:rsidR="00BA5AB7" w:rsidRPr="002452AD" w:rsidRDefault="00BA5AB7" w:rsidP="00EA5DA3">
            <w:pPr>
              <w:pStyle w:val="nTblNormal"/>
              <w:wordWrap/>
            </w:pPr>
            <w:r w:rsidRPr="002452AD">
              <w:t>activity</w:t>
            </w:r>
          </w:p>
        </w:tc>
        <w:tc>
          <w:tcPr>
            <w:tcW w:w="1063" w:type="dxa"/>
          </w:tcPr>
          <w:p w:rsidR="00BA5AB7" w:rsidRPr="00453FED" w:rsidRDefault="00BA5AB7" w:rsidP="00EA5DA3">
            <w:pPr>
              <w:pStyle w:val="nTblNormal"/>
              <w:wordWrap/>
            </w:pPr>
            <w:r w:rsidRPr="00453FED">
              <w:t>Activity</w:t>
            </w:r>
          </w:p>
        </w:tc>
        <w:tc>
          <w:tcPr>
            <w:tcW w:w="1063" w:type="dxa"/>
          </w:tcPr>
          <w:p w:rsidR="00BA5AB7" w:rsidRPr="008C7B65" w:rsidRDefault="00BA5AB7" w:rsidP="00EA5DA3">
            <w:pPr>
              <w:pStyle w:val="nTblNormal"/>
              <w:wordWrap/>
            </w:pPr>
            <w:r w:rsidRPr="008C7B65">
              <w:t>Y</w:t>
            </w:r>
          </w:p>
        </w:tc>
        <w:tc>
          <w:tcPr>
            <w:tcW w:w="4704" w:type="dxa"/>
          </w:tcPr>
          <w:p w:rsidR="00BA5AB7" w:rsidRPr="00F022AF"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BA5AB7" w:rsidRPr="006D0CFD">
              <w:rPr>
                <w:lang w:eastAsia="ja-JP"/>
              </w:rPr>
              <w:t>Context</w:t>
            </w:r>
            <w:r w:rsidR="0037202F" w:rsidRPr="00F022AF">
              <w:rPr>
                <w:rFonts w:hint="eastAsia"/>
                <w:lang w:eastAsia="ja-JP"/>
              </w:rPr>
              <w:t>オブジェクト</w:t>
            </w:r>
          </w:p>
        </w:tc>
      </w:tr>
    </w:tbl>
    <w:p w:rsidR="00BA5AB7" w:rsidRPr="00453FED" w:rsidRDefault="0037202F" w:rsidP="00EA5DA3">
      <w:pPr>
        <w:pStyle w:val="nApiSubTitle"/>
        <w:divId w:val="1612978309"/>
        <w:rPr>
          <w:lang w:eastAsia="ja-JP"/>
        </w:rPr>
      </w:pPr>
      <w:r w:rsidRPr="002452AD">
        <w:rPr>
          <w:rFonts w:hint="eastAsia"/>
          <w:lang w:eastAsia="ja-JP"/>
        </w:rPr>
        <w:t>返却値</w:t>
      </w:r>
    </w:p>
    <w:p w:rsidR="00BA5AB7" w:rsidRPr="00F70230" w:rsidRDefault="0037202F" w:rsidP="00EA5DA3">
      <w:pPr>
        <w:pStyle w:val="nNormal"/>
        <w:autoSpaceDE/>
        <w:autoSpaceDN/>
        <w:divId w:val="1612978309"/>
        <w:rPr>
          <w:lang w:eastAsia="ja-JP"/>
        </w:rPr>
      </w:pPr>
      <w:r w:rsidRPr="008C7B65">
        <w:rPr>
          <w:rFonts w:hint="eastAsia"/>
          <w:lang w:eastAsia="ja-JP"/>
        </w:rPr>
        <w:t>なし</w:t>
      </w:r>
    </w:p>
    <w:p w:rsidR="00BA5AB7" w:rsidRPr="006D0CFD" w:rsidRDefault="00BA12FC" w:rsidP="00EA5DA3">
      <w:pPr>
        <w:pStyle w:val="nApiSubTitle"/>
        <w:divId w:val="1612978309"/>
        <w:rPr>
          <w:lang w:eastAsia="ja-JP"/>
        </w:rPr>
      </w:pPr>
      <w:r>
        <w:rPr>
          <w:rFonts w:hint="eastAsia"/>
          <w:lang w:eastAsia="ja-JP"/>
        </w:rPr>
        <w:t>サンプルコード</w:t>
      </w:r>
    </w:p>
    <w:p w:rsidR="00BA5AB7" w:rsidRPr="00F022AF" w:rsidRDefault="00BA5AB7" w:rsidP="00EA5DA3">
      <w:pPr>
        <w:pStyle w:val="nCode"/>
        <w:autoSpaceDE/>
        <w:autoSpaceDN/>
        <w:divId w:val="1612978309"/>
        <w:rPr>
          <w:lang w:eastAsia="ja-JP"/>
        </w:rPr>
      </w:pPr>
      <w:r w:rsidRPr="00F022AF">
        <w:rPr>
          <w:lang w:eastAsia="ja-JP"/>
        </w:rPr>
        <w:t xml:space="preserve">// </w:t>
      </w:r>
      <w:r w:rsidR="00D95CEB">
        <w:rPr>
          <w:rFonts w:hint="eastAsia"/>
          <w:lang w:eastAsia="ja-JP"/>
        </w:rPr>
        <w:t>NAVER Cafe</w:t>
      </w:r>
      <w:r w:rsidRPr="00F022AF">
        <w:rPr>
          <w:rFonts w:hint="eastAsia"/>
          <w:lang w:eastAsia="ja-JP"/>
        </w:rPr>
        <w:t xml:space="preserve"> SDK</w:t>
      </w:r>
      <w:r w:rsidR="007E0A2B" w:rsidRPr="00F022AF">
        <w:rPr>
          <w:rFonts w:hint="eastAsia"/>
          <w:lang w:eastAsia="ja-JP"/>
        </w:rPr>
        <w:t>画面を</w:t>
      </w:r>
      <w:r w:rsidR="007E0A2B" w:rsidRPr="00F022AF">
        <w:rPr>
          <w:rFonts w:hint="eastAsia"/>
          <w:lang w:eastAsia="ja-JP"/>
        </w:rPr>
        <w:t>1</w:t>
      </w:r>
      <w:r w:rsidR="007E0A2B" w:rsidRPr="00F022AF">
        <w:rPr>
          <w:rFonts w:hint="eastAsia"/>
          <w:lang w:eastAsia="ja-JP"/>
        </w:rPr>
        <w:t>つずつ閉じます。</w:t>
      </w:r>
    </w:p>
    <w:p w:rsidR="00BA5AB7" w:rsidRPr="00F022AF" w:rsidRDefault="00BA5AB7" w:rsidP="00EA5DA3">
      <w:pPr>
        <w:pStyle w:val="nCode"/>
        <w:autoSpaceDE/>
        <w:autoSpaceDN/>
        <w:divId w:val="1612978309"/>
      </w:pPr>
      <w:r w:rsidRPr="00F022AF">
        <w:t>Glink.popBackStack (activity);</w:t>
      </w:r>
    </w:p>
    <w:p w:rsidR="00BA5AB7" w:rsidRPr="00F022AF" w:rsidRDefault="00BA5AB7" w:rsidP="00EA5DA3">
      <w:pPr>
        <w:pStyle w:val="31"/>
        <w:divId w:val="1612978309"/>
      </w:pPr>
      <w:bookmarkStart w:id="27" w:name="_Toc438559644"/>
      <w:proofErr w:type="gramStart"/>
      <w:r w:rsidRPr="00F022AF">
        <w:t>setGameUserId</w:t>
      </w:r>
      <w:r w:rsidRPr="00F022AF">
        <w:rPr>
          <w:rFonts w:hint="eastAsia"/>
        </w:rPr>
        <w:t>()</w:t>
      </w:r>
      <w:bookmarkEnd w:id="27"/>
      <w:proofErr w:type="gramEnd"/>
    </w:p>
    <w:p w:rsidR="00BA5AB7" w:rsidRPr="00F022AF" w:rsidRDefault="0037202F" w:rsidP="00EA5DA3">
      <w:pPr>
        <w:pStyle w:val="41"/>
        <w:divId w:val="1612978309"/>
      </w:pPr>
      <w:r w:rsidRPr="00F022AF">
        <w:rPr>
          <w:rFonts w:hint="eastAsia"/>
        </w:rPr>
        <w:t>説明</w:t>
      </w:r>
    </w:p>
    <w:p w:rsidR="00BA5AB7" w:rsidRPr="00F022AF" w:rsidRDefault="007E0A2B" w:rsidP="00EA5DA3">
      <w:pPr>
        <w:pStyle w:val="nNormal"/>
        <w:autoSpaceDE/>
        <w:autoSpaceDN/>
        <w:divId w:val="1612978309"/>
        <w:rPr>
          <w:lang w:eastAsia="ja-JP"/>
        </w:rPr>
      </w:pPr>
      <w:r w:rsidRPr="00F022AF">
        <w:rPr>
          <w:rFonts w:hint="eastAsia"/>
          <w:lang w:eastAsia="ja-JP"/>
        </w:rPr>
        <w:t>ユーザーのゲームIDと</w:t>
      </w:r>
      <w:r w:rsidRPr="00F022AF">
        <w:rPr>
          <w:lang w:eastAsia="ja-JP"/>
        </w:rPr>
        <w:t>Caf</w:t>
      </w:r>
      <w:r w:rsidR="00B60371" w:rsidRPr="00F022AF">
        <w:rPr>
          <w:rFonts w:hint="eastAsia"/>
          <w:lang w:eastAsia="ja-JP"/>
        </w:rPr>
        <w:t>e</w:t>
      </w:r>
      <w:r w:rsidR="00A657B1" w:rsidRPr="002F2ED1">
        <w:rPr>
          <w:rFonts w:hint="eastAsia"/>
          <w:lang w:eastAsia="ja-JP"/>
        </w:rPr>
        <w:t xml:space="preserve"> </w:t>
      </w:r>
      <w:r w:rsidRPr="00F022AF">
        <w:rPr>
          <w:rFonts w:hint="eastAsia"/>
          <w:lang w:eastAsia="ja-JP"/>
        </w:rPr>
        <w:t>IDをマッピングします。</w:t>
      </w:r>
    </w:p>
    <w:p w:rsidR="00BA5AB7" w:rsidRPr="00F022AF" w:rsidRDefault="0037202F" w:rsidP="00EA5DA3">
      <w:pPr>
        <w:pStyle w:val="41"/>
        <w:divId w:val="1612978309"/>
      </w:pPr>
      <w:r w:rsidRPr="00F022AF">
        <w:rPr>
          <w:rFonts w:hint="eastAsia"/>
        </w:rPr>
        <w:t>構文</w:t>
      </w:r>
    </w:p>
    <w:p w:rsidR="00BA5AB7" w:rsidRPr="00F022AF" w:rsidRDefault="00BA5AB7" w:rsidP="00EA5DA3">
      <w:pPr>
        <w:pStyle w:val="nCode"/>
        <w:autoSpaceDE/>
        <w:autoSpaceDN/>
        <w:divId w:val="1612978309"/>
      </w:pPr>
      <w:proofErr w:type="gramStart"/>
      <w:r w:rsidRPr="00F022AF">
        <w:t>public</w:t>
      </w:r>
      <w:proofErr w:type="gramEnd"/>
      <w:r w:rsidRPr="00F022AF">
        <w:t xml:space="preserve"> static void setGameUserId(Activity activity, String gameUserId, String fieldName)</w:t>
      </w:r>
      <w:r w:rsidRPr="00F022AF">
        <w:rPr>
          <w:rFonts w:hint="eastAsia"/>
        </w:rPr>
        <w:t>;</w:t>
      </w:r>
    </w:p>
    <w:p w:rsidR="00BA5AB7" w:rsidRPr="00F022AF" w:rsidRDefault="0037202F" w:rsidP="00EA5DA3">
      <w:pPr>
        <w:pStyle w:val="nApiSubTitle"/>
        <w:divId w:val="1612978309"/>
      </w:pPr>
      <w:r w:rsidRPr="00F022AF">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BA5AB7" w:rsidRPr="002452AD" w:rsidTr="00BA5AB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A5AB7" w:rsidRPr="00F022AF" w:rsidRDefault="0037202F" w:rsidP="00EA5DA3">
            <w:pPr>
              <w:pStyle w:val="nTblHeader"/>
              <w:wordWrap/>
            </w:pPr>
            <w:r w:rsidRPr="00F022AF">
              <w:rPr>
                <w:rFonts w:hint="eastAsia"/>
              </w:rPr>
              <w:t>パラメータ</w:t>
            </w:r>
          </w:p>
        </w:tc>
        <w:tc>
          <w:tcPr>
            <w:tcW w:w="1063" w:type="dxa"/>
          </w:tcPr>
          <w:p w:rsidR="00BA5AB7" w:rsidRPr="00F022AF" w:rsidRDefault="0037202F" w:rsidP="00EA5DA3">
            <w:pPr>
              <w:pStyle w:val="nTblHeader"/>
              <w:wordWrap/>
            </w:pPr>
            <w:r w:rsidRPr="00F022AF">
              <w:rPr>
                <w:rFonts w:hint="eastAsia"/>
              </w:rPr>
              <w:t>タイプ</w:t>
            </w:r>
          </w:p>
        </w:tc>
        <w:tc>
          <w:tcPr>
            <w:tcW w:w="1063" w:type="dxa"/>
          </w:tcPr>
          <w:p w:rsidR="00BA5AB7" w:rsidRPr="00F022AF" w:rsidRDefault="0037202F" w:rsidP="00EA5DA3">
            <w:pPr>
              <w:pStyle w:val="nTblHeader"/>
              <w:wordWrap/>
            </w:pPr>
            <w:r w:rsidRPr="00F022AF">
              <w:rPr>
                <w:rFonts w:hint="eastAsia"/>
              </w:rPr>
              <w:t>必須</w:t>
            </w:r>
          </w:p>
        </w:tc>
        <w:tc>
          <w:tcPr>
            <w:tcW w:w="4704" w:type="dxa"/>
          </w:tcPr>
          <w:p w:rsidR="00BA5AB7" w:rsidRPr="00F022AF" w:rsidRDefault="0037202F" w:rsidP="00EA5DA3">
            <w:pPr>
              <w:pStyle w:val="nTblHeader"/>
              <w:wordWrap/>
            </w:pPr>
            <w:r w:rsidRPr="00F022AF">
              <w:rPr>
                <w:rFonts w:hint="eastAsia"/>
              </w:rPr>
              <w:t>説明</w:t>
            </w:r>
          </w:p>
        </w:tc>
      </w:tr>
      <w:tr w:rsidR="00BA5AB7" w:rsidRPr="002452AD" w:rsidTr="00BA5AB7">
        <w:trPr>
          <w:divId w:val="1612978309"/>
        </w:trPr>
        <w:tc>
          <w:tcPr>
            <w:tcW w:w="1860" w:type="dxa"/>
          </w:tcPr>
          <w:p w:rsidR="00BA5AB7" w:rsidRPr="002452AD" w:rsidRDefault="00BA5AB7" w:rsidP="00EA5DA3">
            <w:pPr>
              <w:pStyle w:val="nTblNormal"/>
              <w:wordWrap/>
            </w:pPr>
            <w:r w:rsidRPr="002452AD">
              <w:t>activity</w:t>
            </w:r>
          </w:p>
        </w:tc>
        <w:tc>
          <w:tcPr>
            <w:tcW w:w="1063" w:type="dxa"/>
          </w:tcPr>
          <w:p w:rsidR="00BA5AB7" w:rsidRPr="00453FED" w:rsidRDefault="00BA5AB7" w:rsidP="00EA5DA3">
            <w:pPr>
              <w:pStyle w:val="nTblNormal"/>
              <w:wordWrap/>
            </w:pPr>
            <w:r w:rsidRPr="00453FED">
              <w:t>Activity</w:t>
            </w:r>
          </w:p>
        </w:tc>
        <w:tc>
          <w:tcPr>
            <w:tcW w:w="1063" w:type="dxa"/>
          </w:tcPr>
          <w:p w:rsidR="00BA5AB7" w:rsidRPr="008C7B65" w:rsidRDefault="00BA5AB7" w:rsidP="00EA5DA3">
            <w:pPr>
              <w:pStyle w:val="nTblNormal"/>
              <w:wordWrap/>
            </w:pPr>
            <w:r w:rsidRPr="008C7B65">
              <w:t>Y</w:t>
            </w:r>
          </w:p>
        </w:tc>
        <w:tc>
          <w:tcPr>
            <w:tcW w:w="4704" w:type="dxa"/>
          </w:tcPr>
          <w:p w:rsidR="00BA5AB7" w:rsidRPr="00F022AF"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BA5AB7" w:rsidRPr="006D0CFD">
              <w:rPr>
                <w:lang w:eastAsia="ja-JP"/>
              </w:rPr>
              <w:t>Context</w:t>
            </w:r>
            <w:r w:rsidR="0037202F" w:rsidRPr="00F022AF">
              <w:rPr>
                <w:rFonts w:hint="eastAsia"/>
                <w:lang w:eastAsia="ja-JP"/>
              </w:rPr>
              <w:t>オブジェクト</w:t>
            </w:r>
          </w:p>
        </w:tc>
      </w:tr>
      <w:tr w:rsidR="00BA5AB7" w:rsidRPr="002452AD" w:rsidTr="00BA5AB7">
        <w:trPr>
          <w:divId w:val="1612978309"/>
        </w:trPr>
        <w:tc>
          <w:tcPr>
            <w:tcW w:w="1860" w:type="dxa"/>
          </w:tcPr>
          <w:p w:rsidR="00BA5AB7" w:rsidRPr="002452AD" w:rsidRDefault="00BA5AB7" w:rsidP="00EA5DA3">
            <w:pPr>
              <w:pStyle w:val="nTblNormal"/>
              <w:wordWrap/>
            </w:pPr>
            <w:r w:rsidRPr="002452AD">
              <w:t>gameUserId</w:t>
            </w:r>
          </w:p>
        </w:tc>
        <w:tc>
          <w:tcPr>
            <w:tcW w:w="1063" w:type="dxa"/>
          </w:tcPr>
          <w:p w:rsidR="00BA5AB7" w:rsidRPr="00453FED" w:rsidRDefault="00BA5AB7" w:rsidP="00EA5DA3">
            <w:pPr>
              <w:pStyle w:val="nTblNormal"/>
              <w:wordWrap/>
            </w:pPr>
            <w:r w:rsidRPr="00453FED">
              <w:t>String</w:t>
            </w:r>
          </w:p>
        </w:tc>
        <w:tc>
          <w:tcPr>
            <w:tcW w:w="1063" w:type="dxa"/>
          </w:tcPr>
          <w:p w:rsidR="00BA5AB7" w:rsidRPr="008C7B65" w:rsidRDefault="00BA5AB7" w:rsidP="00EA5DA3">
            <w:pPr>
              <w:pStyle w:val="nTblNormal"/>
              <w:wordWrap/>
            </w:pPr>
            <w:r w:rsidRPr="008C7B65">
              <w:t>N</w:t>
            </w:r>
          </w:p>
        </w:tc>
        <w:tc>
          <w:tcPr>
            <w:tcW w:w="4704" w:type="dxa"/>
          </w:tcPr>
          <w:p w:rsidR="00BA5AB7" w:rsidRPr="006D0CFD" w:rsidRDefault="007E0A2B" w:rsidP="00EA5DA3">
            <w:pPr>
              <w:pStyle w:val="nTblNormal"/>
              <w:wordWrap/>
              <w:rPr>
                <w:lang w:eastAsia="ja-JP"/>
              </w:rPr>
            </w:pPr>
            <w:r w:rsidRPr="00FA36DF">
              <w:rPr>
                <w:rFonts w:hint="eastAsia"/>
                <w:lang w:eastAsia="ja-JP"/>
              </w:rPr>
              <w:t>ユーザーのゲームID</w:t>
            </w:r>
          </w:p>
        </w:tc>
      </w:tr>
      <w:tr w:rsidR="00BA5AB7" w:rsidRPr="002452AD" w:rsidTr="00BA5AB7">
        <w:trPr>
          <w:divId w:val="1612978309"/>
        </w:trPr>
        <w:tc>
          <w:tcPr>
            <w:tcW w:w="1860" w:type="dxa"/>
          </w:tcPr>
          <w:p w:rsidR="00BA5AB7" w:rsidRPr="002452AD" w:rsidRDefault="00BA5AB7" w:rsidP="00EA5DA3">
            <w:pPr>
              <w:pStyle w:val="nTblNormal"/>
              <w:wordWrap/>
            </w:pPr>
            <w:r w:rsidRPr="002452AD">
              <w:t>fieldName</w:t>
            </w:r>
          </w:p>
        </w:tc>
        <w:tc>
          <w:tcPr>
            <w:tcW w:w="1063" w:type="dxa"/>
          </w:tcPr>
          <w:p w:rsidR="00BA5AB7" w:rsidRPr="00453FED" w:rsidRDefault="00BA5AB7" w:rsidP="00EA5DA3">
            <w:pPr>
              <w:pStyle w:val="nTblNormal"/>
              <w:wordWrap/>
            </w:pPr>
            <w:r w:rsidRPr="00453FED">
              <w:t>String</w:t>
            </w:r>
          </w:p>
        </w:tc>
        <w:tc>
          <w:tcPr>
            <w:tcW w:w="1063" w:type="dxa"/>
          </w:tcPr>
          <w:p w:rsidR="00BA5AB7" w:rsidRPr="008C7B65" w:rsidRDefault="00BA5AB7" w:rsidP="00EA5DA3">
            <w:pPr>
              <w:pStyle w:val="nTblNormal"/>
              <w:wordWrap/>
            </w:pPr>
            <w:r w:rsidRPr="008C7B65">
              <w:t>N</w:t>
            </w:r>
          </w:p>
        </w:tc>
        <w:tc>
          <w:tcPr>
            <w:tcW w:w="4704" w:type="dxa"/>
          </w:tcPr>
          <w:p w:rsidR="00BA5AB7" w:rsidRPr="00F022AF" w:rsidRDefault="007E0A2B" w:rsidP="00EA5DA3">
            <w:pPr>
              <w:pStyle w:val="nTblNormal"/>
              <w:wordWrap/>
              <w:rPr>
                <w:lang w:eastAsia="ja-JP"/>
              </w:rPr>
            </w:pPr>
            <w:r w:rsidRPr="00FA36DF">
              <w:rPr>
                <w:rFonts w:hint="eastAsia"/>
                <w:lang w:eastAsia="ja-JP"/>
              </w:rPr>
              <w:t>プロフィール画面に表示するID</w:t>
            </w:r>
            <w:r w:rsidR="00BA5AB7" w:rsidRPr="006D0CFD">
              <w:rPr>
                <w:rFonts w:hint="eastAsia"/>
                <w:lang w:eastAsia="ja-JP"/>
              </w:rPr>
              <w:t>(</w:t>
            </w:r>
            <w:r w:rsidRPr="00F022AF">
              <w:rPr>
                <w:rFonts w:hint="eastAsia"/>
                <w:lang w:eastAsia="ja-JP"/>
              </w:rPr>
              <w:t>基本値</w:t>
            </w:r>
            <w:r w:rsidR="00BA5AB7" w:rsidRPr="00F022AF">
              <w:rPr>
                <w:rFonts w:hint="eastAsia"/>
                <w:lang w:eastAsia="ja-JP"/>
              </w:rPr>
              <w:t xml:space="preserve">: </w:t>
            </w:r>
            <w:r w:rsidRPr="00F022AF">
              <w:rPr>
                <w:rFonts w:hint="eastAsia"/>
                <w:lang w:eastAsia="ja-JP"/>
              </w:rPr>
              <w:t>ユーザーのゲームID</w:t>
            </w:r>
            <w:r w:rsidR="00BA5AB7" w:rsidRPr="00F022AF">
              <w:rPr>
                <w:rFonts w:hint="eastAsia"/>
                <w:lang w:eastAsia="ja-JP"/>
              </w:rPr>
              <w:t>)</w:t>
            </w:r>
          </w:p>
        </w:tc>
      </w:tr>
    </w:tbl>
    <w:p w:rsidR="00BA5AB7" w:rsidRPr="00453FED" w:rsidRDefault="0037202F" w:rsidP="00EA5DA3">
      <w:pPr>
        <w:pStyle w:val="41"/>
        <w:divId w:val="1612978309"/>
      </w:pPr>
      <w:r w:rsidRPr="002452AD">
        <w:rPr>
          <w:rFonts w:hint="eastAsia"/>
        </w:rPr>
        <w:t>返却値</w:t>
      </w:r>
    </w:p>
    <w:p w:rsidR="00BA5AB7" w:rsidRPr="00F70230" w:rsidRDefault="0037202F" w:rsidP="00EA5DA3">
      <w:pPr>
        <w:pStyle w:val="nNormal"/>
        <w:autoSpaceDE/>
        <w:autoSpaceDN/>
        <w:divId w:val="1612978309"/>
      </w:pPr>
      <w:r w:rsidRPr="008C7B65">
        <w:rPr>
          <w:rFonts w:hint="eastAsia"/>
        </w:rPr>
        <w:t>なし</w:t>
      </w:r>
    </w:p>
    <w:p w:rsidR="00BA5AB7" w:rsidRPr="006D0CFD" w:rsidRDefault="00BA12FC" w:rsidP="00EA5DA3">
      <w:pPr>
        <w:pStyle w:val="41"/>
        <w:divId w:val="1612978309"/>
      </w:pPr>
      <w:r>
        <w:rPr>
          <w:rFonts w:hint="eastAsia"/>
        </w:rPr>
        <w:t>サンプルコード</w:t>
      </w:r>
    </w:p>
    <w:p w:rsidR="00BA5AB7" w:rsidRPr="00F022AF" w:rsidRDefault="00BA5AB7" w:rsidP="00EA5DA3">
      <w:pPr>
        <w:pStyle w:val="nCode"/>
        <w:autoSpaceDE/>
        <w:autoSpaceDN/>
        <w:divId w:val="1612978309"/>
        <w:rPr>
          <w:lang w:eastAsia="ja-JP"/>
        </w:rPr>
      </w:pPr>
      <w:r w:rsidRPr="00F022AF">
        <w:rPr>
          <w:lang w:eastAsia="ja-JP"/>
        </w:rPr>
        <w:t xml:space="preserve">// </w:t>
      </w:r>
      <w:r w:rsidR="007E0A2B" w:rsidRPr="00F022AF">
        <w:rPr>
          <w:rFonts w:hint="eastAsia"/>
          <w:lang w:eastAsia="ja-JP"/>
        </w:rPr>
        <w:t>ユーザーのゲーム</w:t>
      </w:r>
      <w:r w:rsidR="007E0A2B" w:rsidRPr="00F022AF">
        <w:rPr>
          <w:rFonts w:hint="eastAsia"/>
          <w:lang w:eastAsia="ja-JP"/>
        </w:rPr>
        <w:t>ID</w:t>
      </w:r>
      <w:r w:rsidR="007E0A2B" w:rsidRPr="00F022AF">
        <w:rPr>
          <w:rFonts w:hint="eastAsia"/>
          <w:lang w:eastAsia="ja-JP"/>
        </w:rPr>
        <w:t>と</w:t>
      </w:r>
      <w:r w:rsidR="007E0A2B" w:rsidRPr="00F022AF">
        <w:rPr>
          <w:rFonts w:hint="eastAsia"/>
          <w:lang w:eastAsia="ja-JP"/>
        </w:rPr>
        <w:t>NAVER</w:t>
      </w:r>
      <w:r w:rsidR="00926782">
        <w:rPr>
          <w:rFonts w:eastAsiaTheme="minorEastAsia" w:hint="eastAsia"/>
          <w:lang w:eastAsia="ja-JP"/>
        </w:rPr>
        <w:t xml:space="preserve"> </w:t>
      </w:r>
      <w:r w:rsidR="007E0A2B" w:rsidRPr="00F022AF">
        <w:rPr>
          <w:rFonts w:hint="eastAsia"/>
          <w:lang w:eastAsia="ja-JP"/>
        </w:rPr>
        <w:t>ID</w:t>
      </w:r>
      <w:r w:rsidR="007E0A2B" w:rsidRPr="00F022AF">
        <w:rPr>
          <w:rFonts w:hint="eastAsia"/>
          <w:lang w:eastAsia="ja-JP"/>
        </w:rPr>
        <w:t>をマッピングします。</w:t>
      </w:r>
    </w:p>
    <w:p w:rsidR="00BA5AB7" w:rsidRPr="00F022AF" w:rsidRDefault="00BA5AB7" w:rsidP="00EA5DA3">
      <w:pPr>
        <w:pStyle w:val="nCode"/>
        <w:autoSpaceDE/>
        <w:autoSpaceDN/>
        <w:divId w:val="1612978309"/>
        <w:rPr>
          <w:lang w:eastAsia="ja-JP"/>
        </w:rPr>
      </w:pPr>
      <w:r w:rsidRPr="00F022AF">
        <w:rPr>
          <w:lang w:eastAsia="ja-JP"/>
        </w:rPr>
        <w:t xml:space="preserve">// </w:t>
      </w:r>
      <w:r w:rsidR="007E0A2B" w:rsidRPr="00F022AF">
        <w:rPr>
          <w:rFonts w:hint="eastAsia"/>
          <w:lang w:eastAsia="ja-JP"/>
        </w:rPr>
        <w:t>プロフィール画面からマッピングされたゲーム</w:t>
      </w:r>
      <w:r w:rsidR="007E0A2B" w:rsidRPr="00F022AF">
        <w:rPr>
          <w:rFonts w:hint="eastAsia"/>
          <w:lang w:eastAsia="ja-JP"/>
        </w:rPr>
        <w:t>ID</w:t>
      </w:r>
      <w:r w:rsidR="007E0A2B" w:rsidRPr="00F022AF">
        <w:rPr>
          <w:rFonts w:hint="eastAsia"/>
          <w:lang w:eastAsia="ja-JP"/>
        </w:rPr>
        <w:t>を確認することができます。</w:t>
      </w:r>
    </w:p>
    <w:p w:rsidR="00BA5AB7" w:rsidRPr="00F022AF" w:rsidRDefault="00BA5AB7" w:rsidP="00EA5DA3">
      <w:pPr>
        <w:pStyle w:val="nCode"/>
        <w:autoSpaceDE/>
        <w:autoSpaceDN/>
        <w:divId w:val="1612978309"/>
      </w:pPr>
      <w:r w:rsidRPr="00F022AF">
        <w:lastRenderedPageBreak/>
        <w:t>Glink.setGameUserId(this, "gameUserId", "</w:t>
      </w:r>
      <w:r w:rsidR="007E0A2B" w:rsidRPr="00F022AF">
        <w:rPr>
          <w:rFonts w:hint="eastAsia"/>
          <w:lang w:eastAsia="ja-JP"/>
        </w:rPr>
        <w:t>ゲーム</w:t>
      </w:r>
      <w:r w:rsidRPr="00F022AF">
        <w:t>ID");</w:t>
      </w:r>
    </w:p>
    <w:p w:rsidR="00262B9C" w:rsidRPr="00F022AF" w:rsidRDefault="00262B9C" w:rsidP="00EA5DA3">
      <w:pPr>
        <w:pStyle w:val="31"/>
        <w:divId w:val="1612978309"/>
      </w:pPr>
      <w:bookmarkStart w:id="28" w:name="_Toc438559645"/>
      <w:proofErr w:type="gramStart"/>
      <w:r w:rsidRPr="00F022AF">
        <w:t>startEvent()</w:t>
      </w:r>
      <w:bookmarkEnd w:id="28"/>
      <w:proofErr w:type="gramEnd"/>
    </w:p>
    <w:p w:rsidR="00262B9C" w:rsidRPr="00F022AF" w:rsidRDefault="0037202F" w:rsidP="00EA5DA3">
      <w:pPr>
        <w:pStyle w:val="41"/>
        <w:divId w:val="1612978309"/>
      </w:pPr>
      <w:r w:rsidRPr="00F022AF">
        <w:rPr>
          <w:rFonts w:hint="eastAsia"/>
        </w:rPr>
        <w:t>説明</w:t>
      </w:r>
    </w:p>
    <w:p w:rsidR="00262B9C" w:rsidRPr="00F022AF" w:rsidRDefault="007E0A2B" w:rsidP="00EA5DA3">
      <w:pPr>
        <w:pStyle w:val="nNormal"/>
        <w:autoSpaceDE/>
        <w:autoSpaceDN/>
        <w:divId w:val="1612978309"/>
        <w:rPr>
          <w:lang w:eastAsia="ja-JP"/>
        </w:rPr>
      </w:pPr>
      <w:r w:rsidRPr="00F022AF">
        <w:rPr>
          <w:rFonts w:hint="eastAsia"/>
          <w:lang w:eastAsia="ja-JP"/>
        </w:rPr>
        <w:t>イベント</w:t>
      </w:r>
      <w:r w:rsidR="004E201C">
        <w:rPr>
          <w:rFonts w:hint="eastAsia"/>
          <w:lang w:eastAsia="ja-JP"/>
        </w:rPr>
        <w:t>メニュー</w:t>
      </w:r>
      <w:r w:rsidRPr="00F022AF">
        <w:rPr>
          <w:rFonts w:hint="eastAsia"/>
          <w:lang w:eastAsia="ja-JP"/>
        </w:rPr>
        <w:t>が選択された状態で</w:t>
      </w:r>
      <w:r w:rsidR="00D95CEB">
        <w:rPr>
          <w:rFonts w:hint="eastAsia"/>
          <w:lang w:eastAsia="ja-JP"/>
        </w:rPr>
        <w:t>NAVER Cafe</w:t>
      </w:r>
      <w:r w:rsidR="00422E48" w:rsidRPr="00F022AF">
        <w:rPr>
          <w:rFonts w:hint="eastAsia"/>
          <w:lang w:eastAsia="ja-JP"/>
        </w:rPr>
        <w:t xml:space="preserve"> SDK</w:t>
      </w:r>
      <w:r w:rsidRPr="00F022AF">
        <w:rPr>
          <w:rFonts w:hint="eastAsia"/>
          <w:lang w:eastAsia="ja-JP"/>
        </w:rPr>
        <w:t>を</w:t>
      </w:r>
      <w:r w:rsidR="00FE1685">
        <w:rPr>
          <w:rFonts w:hint="eastAsia"/>
          <w:lang w:eastAsia="ja-JP"/>
        </w:rPr>
        <w:t>立ち上げます</w:t>
      </w:r>
      <w:r w:rsidRPr="00F022AF">
        <w:rPr>
          <w:rFonts w:hint="eastAsia"/>
          <w:lang w:eastAsia="ja-JP"/>
        </w:rPr>
        <w:t>。</w:t>
      </w:r>
    </w:p>
    <w:p w:rsidR="00262B9C" w:rsidRPr="00F022AF" w:rsidRDefault="0037202F" w:rsidP="00EA5DA3">
      <w:pPr>
        <w:pStyle w:val="41"/>
        <w:divId w:val="1612978309"/>
      </w:pPr>
      <w:r w:rsidRPr="00F022AF">
        <w:rPr>
          <w:rFonts w:hint="eastAsia"/>
        </w:rPr>
        <w:t>構文</w:t>
      </w:r>
    </w:p>
    <w:p w:rsidR="00262B9C" w:rsidRPr="00F022AF" w:rsidRDefault="00262B9C" w:rsidP="00EA5DA3">
      <w:pPr>
        <w:pStyle w:val="nCode"/>
        <w:autoSpaceDE/>
        <w:autoSpaceDN/>
        <w:divId w:val="1612978309"/>
      </w:pPr>
      <w:proofErr w:type="gramStart"/>
      <w:r w:rsidRPr="00F022AF">
        <w:t>public</w:t>
      </w:r>
      <w:proofErr w:type="gramEnd"/>
      <w:r w:rsidRPr="00F022AF">
        <w:t xml:space="preserve"> static void startEvent(Activity activity)</w:t>
      </w:r>
      <w:r w:rsidRPr="00F022AF">
        <w:rPr>
          <w:rFonts w:hint="eastAsia"/>
        </w:rPr>
        <w:t>;</w:t>
      </w:r>
    </w:p>
    <w:p w:rsidR="00262B9C" w:rsidRPr="00F022AF" w:rsidRDefault="0037202F" w:rsidP="00EA5DA3">
      <w:pPr>
        <w:pStyle w:val="41"/>
        <w:divId w:val="1612978309"/>
      </w:pPr>
      <w:r w:rsidRPr="00F022AF">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262B9C" w:rsidRPr="002452AD"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Pr="00F022AF" w:rsidRDefault="0037202F" w:rsidP="00EA5DA3">
            <w:pPr>
              <w:pStyle w:val="nTblHeader"/>
              <w:wordWrap/>
            </w:pPr>
            <w:r w:rsidRPr="00F022AF">
              <w:rPr>
                <w:rFonts w:hint="eastAsia"/>
              </w:rPr>
              <w:t>パラメータ</w:t>
            </w:r>
          </w:p>
        </w:tc>
        <w:tc>
          <w:tcPr>
            <w:tcW w:w="1063" w:type="dxa"/>
          </w:tcPr>
          <w:p w:rsidR="00262B9C" w:rsidRPr="00F022AF" w:rsidRDefault="0037202F" w:rsidP="00EA5DA3">
            <w:pPr>
              <w:pStyle w:val="nTblHeader"/>
              <w:wordWrap/>
            </w:pPr>
            <w:r w:rsidRPr="00F022AF">
              <w:rPr>
                <w:rFonts w:hint="eastAsia"/>
              </w:rPr>
              <w:t>タイプ</w:t>
            </w:r>
          </w:p>
        </w:tc>
        <w:tc>
          <w:tcPr>
            <w:tcW w:w="1063" w:type="dxa"/>
          </w:tcPr>
          <w:p w:rsidR="00262B9C" w:rsidRPr="00F022AF" w:rsidRDefault="0037202F" w:rsidP="00EA5DA3">
            <w:pPr>
              <w:pStyle w:val="nTblHeader"/>
              <w:wordWrap/>
            </w:pPr>
            <w:r w:rsidRPr="00F022AF">
              <w:rPr>
                <w:rFonts w:hint="eastAsia"/>
              </w:rPr>
              <w:t>必須</w:t>
            </w:r>
          </w:p>
        </w:tc>
        <w:tc>
          <w:tcPr>
            <w:tcW w:w="4704" w:type="dxa"/>
          </w:tcPr>
          <w:p w:rsidR="00262B9C" w:rsidRPr="00F022AF" w:rsidRDefault="0037202F" w:rsidP="00EA5DA3">
            <w:pPr>
              <w:pStyle w:val="nTblHeader"/>
              <w:wordWrap/>
            </w:pPr>
            <w:r w:rsidRPr="00F022AF">
              <w:rPr>
                <w:rFonts w:hint="eastAsia"/>
              </w:rPr>
              <w:t>説明</w:t>
            </w:r>
          </w:p>
        </w:tc>
      </w:tr>
      <w:tr w:rsidR="00262B9C" w:rsidRPr="002452AD" w:rsidTr="00262B9C">
        <w:trPr>
          <w:divId w:val="1612978309"/>
        </w:trPr>
        <w:tc>
          <w:tcPr>
            <w:tcW w:w="1860" w:type="dxa"/>
          </w:tcPr>
          <w:p w:rsidR="00262B9C" w:rsidRPr="002452AD" w:rsidRDefault="00262B9C" w:rsidP="00EA5DA3">
            <w:pPr>
              <w:pStyle w:val="nTblNormal"/>
              <w:wordWrap/>
            </w:pPr>
            <w:r w:rsidRPr="002452AD">
              <w:t>activity</w:t>
            </w:r>
          </w:p>
        </w:tc>
        <w:tc>
          <w:tcPr>
            <w:tcW w:w="1063" w:type="dxa"/>
          </w:tcPr>
          <w:p w:rsidR="00262B9C" w:rsidRPr="00453FED" w:rsidRDefault="00262B9C" w:rsidP="00EA5DA3">
            <w:pPr>
              <w:pStyle w:val="nTblNormal"/>
              <w:wordWrap/>
            </w:pPr>
            <w:r w:rsidRPr="00453FED">
              <w:t>Activity</w:t>
            </w:r>
          </w:p>
        </w:tc>
        <w:tc>
          <w:tcPr>
            <w:tcW w:w="1063" w:type="dxa"/>
          </w:tcPr>
          <w:p w:rsidR="00262B9C" w:rsidRPr="008C7B65" w:rsidRDefault="00262B9C" w:rsidP="00EA5DA3">
            <w:pPr>
              <w:pStyle w:val="nTblNormal"/>
              <w:wordWrap/>
            </w:pPr>
            <w:r w:rsidRPr="008C7B65">
              <w:t>Y</w:t>
            </w:r>
          </w:p>
        </w:tc>
        <w:tc>
          <w:tcPr>
            <w:tcW w:w="4704" w:type="dxa"/>
          </w:tcPr>
          <w:p w:rsidR="00104A6F" w:rsidRPr="00F022AF"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104A6F" w:rsidRPr="006D0CFD">
              <w:rPr>
                <w:lang w:eastAsia="ja-JP"/>
              </w:rPr>
              <w:t>Context</w:t>
            </w:r>
            <w:r w:rsidR="0037202F" w:rsidRPr="00F022AF">
              <w:rPr>
                <w:rFonts w:hint="eastAsia"/>
                <w:lang w:eastAsia="ja-JP"/>
              </w:rPr>
              <w:t>オブジェクト</w:t>
            </w:r>
          </w:p>
        </w:tc>
      </w:tr>
    </w:tbl>
    <w:p w:rsidR="00262B9C" w:rsidRPr="00453FED" w:rsidRDefault="0037202F" w:rsidP="00EA5DA3">
      <w:pPr>
        <w:pStyle w:val="nApiSubTitle"/>
        <w:divId w:val="1612978309"/>
        <w:rPr>
          <w:lang w:eastAsia="ja-JP"/>
        </w:rPr>
      </w:pPr>
      <w:r w:rsidRPr="002452AD">
        <w:rPr>
          <w:rFonts w:hint="eastAsia"/>
          <w:lang w:eastAsia="ja-JP"/>
        </w:rPr>
        <w:t>返却値</w:t>
      </w:r>
    </w:p>
    <w:p w:rsidR="00262B9C" w:rsidRPr="00F70230" w:rsidRDefault="0037202F" w:rsidP="00EA5DA3">
      <w:pPr>
        <w:pStyle w:val="nNormal"/>
        <w:autoSpaceDE/>
        <w:autoSpaceDN/>
        <w:divId w:val="1612978309"/>
        <w:rPr>
          <w:lang w:eastAsia="ja-JP"/>
        </w:rPr>
      </w:pPr>
      <w:r w:rsidRPr="008C7B65">
        <w:rPr>
          <w:rFonts w:hint="eastAsia"/>
          <w:lang w:eastAsia="ja-JP"/>
        </w:rPr>
        <w:t>なし</w:t>
      </w:r>
    </w:p>
    <w:p w:rsidR="00262B9C" w:rsidRPr="00FA36DF" w:rsidRDefault="00BA12FC" w:rsidP="00EA5DA3">
      <w:pPr>
        <w:pStyle w:val="nApiSubTitle"/>
        <w:divId w:val="1612978309"/>
        <w:rPr>
          <w:lang w:eastAsia="ja-JP"/>
        </w:rPr>
      </w:pPr>
      <w:r>
        <w:rPr>
          <w:rFonts w:hint="eastAsia"/>
          <w:lang w:eastAsia="ja-JP"/>
        </w:rPr>
        <w:t>サンプルコード</w:t>
      </w:r>
    </w:p>
    <w:p w:rsidR="00104A6F" w:rsidRPr="00653EAF" w:rsidRDefault="00104A6F" w:rsidP="00EA5DA3">
      <w:pPr>
        <w:pStyle w:val="nCode"/>
        <w:autoSpaceDE/>
        <w:autoSpaceDN/>
        <w:divId w:val="1612978309"/>
        <w:rPr>
          <w:lang w:eastAsia="ja-JP"/>
        </w:rPr>
      </w:pPr>
      <w:r w:rsidRPr="00653EAF">
        <w:rPr>
          <w:lang w:eastAsia="ja-JP"/>
        </w:rPr>
        <w:t xml:space="preserve">// </w:t>
      </w:r>
      <w:r w:rsidR="00FE1685">
        <w:rPr>
          <w:rFonts w:hint="eastAsia"/>
          <w:lang w:eastAsia="ja-JP"/>
        </w:rPr>
        <w:t>イベントメニューが選択された状態で</w:t>
      </w:r>
      <w:r w:rsidR="00D95CEB">
        <w:rPr>
          <w:rFonts w:hint="eastAsia"/>
          <w:lang w:eastAsia="ja-JP"/>
        </w:rPr>
        <w:t>NAVER Cafe</w:t>
      </w:r>
      <w:r w:rsidRPr="00653EAF">
        <w:rPr>
          <w:rFonts w:hint="eastAsia"/>
          <w:lang w:eastAsia="ja-JP"/>
        </w:rPr>
        <w:t xml:space="preserve"> SDK</w:t>
      </w:r>
      <w:r w:rsidR="00FE1685">
        <w:rPr>
          <w:rFonts w:hint="eastAsia"/>
          <w:lang w:eastAsia="ja-JP"/>
        </w:rPr>
        <w:t>を立ち上げます</w:t>
      </w:r>
      <w:r w:rsidR="00E46F2A">
        <w:rPr>
          <w:rFonts w:hint="eastAsia"/>
          <w:lang w:eastAsia="ja-JP"/>
        </w:rPr>
        <w:t>。</w:t>
      </w:r>
    </w:p>
    <w:p w:rsidR="00262B9C" w:rsidRPr="00653EAF" w:rsidRDefault="00104A6F" w:rsidP="00EA5DA3">
      <w:pPr>
        <w:pStyle w:val="nCode"/>
        <w:autoSpaceDE/>
        <w:autoSpaceDN/>
        <w:divId w:val="1612978309"/>
      </w:pPr>
      <w:proofErr w:type="gramStart"/>
      <w:r w:rsidRPr="00653EAF">
        <w:t>Glink.startEvent(</w:t>
      </w:r>
      <w:proofErr w:type="gramEnd"/>
      <w:r w:rsidRPr="00653EAF">
        <w:t>activity);</w:t>
      </w:r>
    </w:p>
    <w:p w:rsidR="00262B9C" w:rsidRPr="00653EAF" w:rsidRDefault="00262B9C" w:rsidP="00EA5DA3">
      <w:pPr>
        <w:pStyle w:val="31"/>
        <w:divId w:val="1612978309"/>
      </w:pPr>
      <w:bookmarkStart w:id="29" w:name="_Toc438559646"/>
      <w:proofErr w:type="gramStart"/>
      <w:r w:rsidRPr="00653EAF">
        <w:t>startImageWrite()</w:t>
      </w:r>
      <w:bookmarkEnd w:id="29"/>
      <w:proofErr w:type="gramEnd"/>
    </w:p>
    <w:p w:rsidR="00262B9C" w:rsidRPr="00653EAF" w:rsidRDefault="0037202F" w:rsidP="00EA5DA3">
      <w:pPr>
        <w:pStyle w:val="41"/>
        <w:divId w:val="1612978309"/>
      </w:pPr>
      <w:r w:rsidRPr="00653EAF">
        <w:rPr>
          <w:rFonts w:hint="eastAsia"/>
        </w:rPr>
        <w:t>説明</w:t>
      </w:r>
    </w:p>
    <w:p w:rsidR="00262B9C" w:rsidRPr="00F022AF" w:rsidRDefault="007E0A2B" w:rsidP="00EA5DA3">
      <w:pPr>
        <w:pStyle w:val="nNormal"/>
        <w:autoSpaceDE/>
        <w:autoSpaceDN/>
        <w:divId w:val="1612978309"/>
        <w:rPr>
          <w:lang w:eastAsia="ja-JP"/>
        </w:rPr>
      </w:pPr>
      <w:r w:rsidRPr="00653EAF">
        <w:rPr>
          <w:rFonts w:hint="eastAsia"/>
          <w:lang w:eastAsia="ja-JP"/>
        </w:rPr>
        <w:t>画</w:t>
      </w:r>
      <w:r w:rsidRPr="00F022AF">
        <w:rPr>
          <w:rFonts w:hint="eastAsia"/>
          <w:lang w:eastAsia="ja-JP"/>
        </w:rPr>
        <w:t>像</w:t>
      </w:r>
      <w:r w:rsidR="00B60371" w:rsidRPr="00F022AF">
        <w:rPr>
          <w:rFonts w:hint="eastAsia"/>
          <w:lang w:eastAsia="ja-JP"/>
        </w:rPr>
        <w:t>を</w:t>
      </w:r>
      <w:r w:rsidRPr="00F022AF">
        <w:rPr>
          <w:rFonts w:hint="eastAsia"/>
          <w:lang w:eastAsia="ja-JP"/>
        </w:rPr>
        <w:t>添付</w:t>
      </w:r>
      <w:r w:rsidR="00B60371" w:rsidRPr="00F022AF">
        <w:rPr>
          <w:rFonts w:hint="eastAsia"/>
          <w:lang w:eastAsia="ja-JP"/>
        </w:rPr>
        <w:t>し</w:t>
      </w:r>
      <w:r w:rsidR="00F022AF">
        <w:rPr>
          <w:rFonts w:hint="eastAsia"/>
          <w:lang w:eastAsia="ja-JP"/>
        </w:rPr>
        <w:t>て</w:t>
      </w:r>
      <w:r w:rsidRPr="00F022AF">
        <w:rPr>
          <w:rFonts w:hint="eastAsia"/>
          <w:lang w:eastAsia="ja-JP"/>
        </w:rPr>
        <w:t>掲示板の投稿作成画面を開きます。</w:t>
      </w:r>
    </w:p>
    <w:p w:rsidR="00262B9C" w:rsidRPr="00F022AF" w:rsidRDefault="0037202F" w:rsidP="00EA5DA3">
      <w:pPr>
        <w:pStyle w:val="41"/>
        <w:divId w:val="1612978309"/>
      </w:pPr>
      <w:r w:rsidRPr="00F022AF">
        <w:rPr>
          <w:rFonts w:hint="eastAsia"/>
        </w:rPr>
        <w:t>構文</w:t>
      </w:r>
    </w:p>
    <w:p w:rsidR="00262B9C" w:rsidRPr="00F022AF" w:rsidRDefault="00262B9C" w:rsidP="00EA5DA3">
      <w:pPr>
        <w:pStyle w:val="nCode"/>
        <w:autoSpaceDE/>
        <w:autoSpaceDN/>
        <w:divId w:val="1612978309"/>
      </w:pPr>
      <w:proofErr w:type="gramStart"/>
      <w:r w:rsidRPr="00F022AF">
        <w:t>public</w:t>
      </w:r>
      <w:proofErr w:type="gramEnd"/>
      <w:r w:rsidRPr="00F022AF">
        <w:t xml:space="preserve"> static void startImageWrite(Activity activity, int menuId, String subject, String text, String imagery)</w:t>
      </w:r>
      <w:r w:rsidRPr="00F022AF">
        <w:rPr>
          <w:rFonts w:hint="eastAsia"/>
        </w:rPr>
        <w:t>;</w:t>
      </w:r>
    </w:p>
    <w:p w:rsidR="00262B9C" w:rsidRPr="00F022AF" w:rsidRDefault="0037202F" w:rsidP="00EA5DA3">
      <w:pPr>
        <w:pStyle w:val="nApiSubTitle"/>
        <w:divId w:val="1612978309"/>
      </w:pPr>
      <w:r w:rsidRPr="00F022AF">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262B9C" w:rsidRPr="002452AD"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Pr="00F022AF" w:rsidRDefault="0037202F" w:rsidP="00EA5DA3">
            <w:pPr>
              <w:pStyle w:val="nTblHeader"/>
              <w:wordWrap/>
            </w:pPr>
            <w:r w:rsidRPr="00F022AF">
              <w:rPr>
                <w:rFonts w:hint="eastAsia"/>
              </w:rPr>
              <w:t>パラメータ</w:t>
            </w:r>
          </w:p>
        </w:tc>
        <w:tc>
          <w:tcPr>
            <w:tcW w:w="1063" w:type="dxa"/>
          </w:tcPr>
          <w:p w:rsidR="00262B9C" w:rsidRPr="00F022AF" w:rsidRDefault="0037202F" w:rsidP="00EA5DA3">
            <w:pPr>
              <w:pStyle w:val="nTblHeader"/>
              <w:wordWrap/>
            </w:pPr>
            <w:r w:rsidRPr="00F022AF">
              <w:rPr>
                <w:rFonts w:hint="eastAsia"/>
              </w:rPr>
              <w:t>タイプ</w:t>
            </w:r>
          </w:p>
        </w:tc>
        <w:tc>
          <w:tcPr>
            <w:tcW w:w="1063" w:type="dxa"/>
          </w:tcPr>
          <w:p w:rsidR="00262B9C" w:rsidRPr="00F022AF" w:rsidRDefault="0037202F" w:rsidP="00EA5DA3">
            <w:pPr>
              <w:pStyle w:val="nTblHeader"/>
              <w:wordWrap/>
            </w:pPr>
            <w:r w:rsidRPr="00F022AF">
              <w:rPr>
                <w:rFonts w:hint="eastAsia"/>
              </w:rPr>
              <w:t>必須</w:t>
            </w:r>
          </w:p>
        </w:tc>
        <w:tc>
          <w:tcPr>
            <w:tcW w:w="4704" w:type="dxa"/>
          </w:tcPr>
          <w:p w:rsidR="00262B9C" w:rsidRPr="00F022AF" w:rsidRDefault="0037202F" w:rsidP="00EA5DA3">
            <w:pPr>
              <w:pStyle w:val="nTblHeader"/>
              <w:wordWrap/>
            </w:pPr>
            <w:r w:rsidRPr="00F022AF">
              <w:rPr>
                <w:rFonts w:hint="eastAsia"/>
              </w:rPr>
              <w:t>説明</w:t>
            </w:r>
          </w:p>
        </w:tc>
      </w:tr>
      <w:tr w:rsidR="00262B9C" w:rsidRPr="002452AD" w:rsidTr="00262B9C">
        <w:trPr>
          <w:divId w:val="1612978309"/>
        </w:trPr>
        <w:tc>
          <w:tcPr>
            <w:tcW w:w="1860" w:type="dxa"/>
          </w:tcPr>
          <w:p w:rsidR="00262B9C" w:rsidRPr="002452AD" w:rsidRDefault="00262B9C" w:rsidP="00EA5DA3">
            <w:pPr>
              <w:pStyle w:val="nTblNormal"/>
              <w:wordWrap/>
            </w:pPr>
            <w:r w:rsidRPr="002452AD">
              <w:t>activity</w:t>
            </w:r>
          </w:p>
        </w:tc>
        <w:tc>
          <w:tcPr>
            <w:tcW w:w="1063" w:type="dxa"/>
          </w:tcPr>
          <w:p w:rsidR="00262B9C" w:rsidRPr="00453FED" w:rsidRDefault="00262B9C" w:rsidP="00EA5DA3">
            <w:pPr>
              <w:pStyle w:val="nTblNormal"/>
              <w:wordWrap/>
            </w:pPr>
            <w:r w:rsidRPr="00453FED">
              <w:t>Activity</w:t>
            </w:r>
          </w:p>
        </w:tc>
        <w:tc>
          <w:tcPr>
            <w:tcW w:w="1063" w:type="dxa"/>
          </w:tcPr>
          <w:p w:rsidR="00262B9C" w:rsidRPr="008C7B65" w:rsidRDefault="00262B9C" w:rsidP="00EA5DA3">
            <w:pPr>
              <w:pStyle w:val="nTblNormal"/>
              <w:wordWrap/>
            </w:pPr>
            <w:r w:rsidRPr="008C7B65">
              <w:t>Y</w:t>
            </w:r>
          </w:p>
        </w:tc>
        <w:tc>
          <w:tcPr>
            <w:tcW w:w="4704" w:type="dxa"/>
          </w:tcPr>
          <w:p w:rsidR="00104A6F" w:rsidRPr="00F022AF"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104A6F" w:rsidRPr="00F022AF">
              <w:rPr>
                <w:lang w:eastAsia="ja-JP"/>
              </w:rPr>
              <w:t>Context</w:t>
            </w:r>
            <w:r w:rsidR="0037202F" w:rsidRPr="00F022AF">
              <w:rPr>
                <w:rFonts w:hint="eastAsia"/>
                <w:lang w:eastAsia="ja-JP"/>
              </w:rPr>
              <w:t>オブジェクト</w:t>
            </w:r>
          </w:p>
        </w:tc>
      </w:tr>
      <w:tr w:rsidR="00262B9C" w:rsidRPr="002452AD" w:rsidTr="00262B9C">
        <w:trPr>
          <w:divId w:val="1612978309"/>
        </w:trPr>
        <w:tc>
          <w:tcPr>
            <w:tcW w:w="1860" w:type="dxa"/>
          </w:tcPr>
          <w:p w:rsidR="00262B9C" w:rsidRPr="002452AD" w:rsidRDefault="00262B9C" w:rsidP="00EA5DA3">
            <w:pPr>
              <w:pStyle w:val="nTblNormal"/>
              <w:wordWrap/>
            </w:pPr>
            <w:r w:rsidRPr="002452AD">
              <w:t>menuId</w:t>
            </w:r>
          </w:p>
        </w:tc>
        <w:tc>
          <w:tcPr>
            <w:tcW w:w="1063" w:type="dxa"/>
          </w:tcPr>
          <w:p w:rsidR="00262B9C" w:rsidRPr="008C7B65" w:rsidRDefault="00262B9C" w:rsidP="00EA5DA3">
            <w:pPr>
              <w:pStyle w:val="nTblNormal"/>
              <w:wordWrap/>
            </w:pPr>
            <w:r w:rsidRPr="00453FED">
              <w:rPr>
                <w:rFonts w:hint="eastAsia"/>
              </w:rPr>
              <w:t>int</w:t>
            </w:r>
          </w:p>
        </w:tc>
        <w:tc>
          <w:tcPr>
            <w:tcW w:w="1063" w:type="dxa"/>
          </w:tcPr>
          <w:p w:rsidR="00262B9C" w:rsidRPr="00FA36DF" w:rsidRDefault="00262B9C" w:rsidP="00EA5DA3">
            <w:pPr>
              <w:pStyle w:val="nTblNormal"/>
              <w:wordWrap/>
            </w:pPr>
            <w:r w:rsidRPr="00FA36DF">
              <w:t>N</w:t>
            </w:r>
          </w:p>
        </w:tc>
        <w:tc>
          <w:tcPr>
            <w:tcW w:w="4704" w:type="dxa"/>
          </w:tcPr>
          <w:p w:rsidR="00262B9C" w:rsidRPr="00F022AF" w:rsidRDefault="007E0A2B" w:rsidP="00EA5DA3">
            <w:pPr>
              <w:pStyle w:val="nTblNormal"/>
              <w:wordWrap/>
              <w:rPr>
                <w:lang w:eastAsia="ja-JP"/>
              </w:rPr>
            </w:pPr>
            <w:r w:rsidRPr="00FA36DF">
              <w:rPr>
                <w:rFonts w:hint="eastAsia"/>
                <w:lang w:eastAsia="ja-JP"/>
              </w:rPr>
              <w:t>掲示板の</w:t>
            </w:r>
            <w:r w:rsidRPr="006D0CFD">
              <w:rPr>
                <w:rFonts w:hint="eastAsia"/>
                <w:lang w:eastAsia="ja-JP"/>
              </w:rPr>
              <w:t>ID</w:t>
            </w:r>
            <w:r w:rsidR="00104A6F" w:rsidRPr="00F022AF">
              <w:rPr>
                <w:rFonts w:hint="eastAsia"/>
                <w:lang w:eastAsia="ja-JP"/>
              </w:rPr>
              <w:t>(</w:t>
            </w:r>
            <w:r w:rsidRPr="00F022AF">
              <w:rPr>
                <w:rFonts w:hint="eastAsia"/>
                <w:lang w:eastAsia="ja-JP"/>
              </w:rPr>
              <w:t>基本値</w:t>
            </w:r>
            <w:r w:rsidR="00104A6F" w:rsidRPr="00F022AF">
              <w:rPr>
                <w:rFonts w:hint="eastAsia"/>
                <w:lang w:eastAsia="ja-JP"/>
              </w:rPr>
              <w:t>: -1)</w:t>
            </w:r>
            <w:r w:rsidRPr="00F022AF">
              <w:rPr>
                <w:rFonts w:hint="eastAsia"/>
                <w:lang w:eastAsia="ja-JP"/>
              </w:rPr>
              <w:t>。掲示板のIDは、</w:t>
            </w:r>
            <w:r w:rsidR="00D95CEB">
              <w:rPr>
                <w:rFonts w:hint="eastAsia"/>
                <w:lang w:eastAsia="ja-JP"/>
              </w:rPr>
              <w:t>NAVER Cafe</w:t>
            </w:r>
            <w:r w:rsidR="00104A6F" w:rsidRPr="00F022AF">
              <w:rPr>
                <w:rFonts w:hint="eastAsia"/>
                <w:lang w:eastAsia="ja-JP"/>
              </w:rPr>
              <w:t xml:space="preserve"> </w:t>
            </w:r>
            <w:r w:rsidRPr="00F022AF">
              <w:rPr>
                <w:rFonts w:hint="eastAsia"/>
                <w:lang w:eastAsia="ja-JP"/>
              </w:rPr>
              <w:t>掲示板</w:t>
            </w:r>
            <w:r w:rsidR="00104A6F" w:rsidRPr="00F022AF">
              <w:rPr>
                <w:rFonts w:hint="eastAsia"/>
                <w:lang w:eastAsia="ja-JP"/>
              </w:rPr>
              <w:t>URL</w:t>
            </w:r>
            <w:r w:rsidRPr="00F022AF">
              <w:rPr>
                <w:rFonts w:hint="eastAsia"/>
                <w:lang w:eastAsia="ja-JP"/>
              </w:rPr>
              <w:t>の</w:t>
            </w:r>
            <w:r w:rsidR="00104A6F" w:rsidRPr="00F022AF">
              <w:rPr>
                <w:rStyle w:val="nUI"/>
                <w:rFonts w:hint="eastAsia"/>
                <w:lang w:eastAsia="ja-JP"/>
              </w:rPr>
              <w:t>menuid</w:t>
            </w:r>
            <w:r w:rsidR="0037202F" w:rsidRPr="00F022AF">
              <w:rPr>
                <w:rFonts w:hint="eastAsia"/>
                <w:lang w:eastAsia="ja-JP"/>
              </w:rPr>
              <w:t>パラメータ</w:t>
            </w:r>
            <w:r w:rsidRPr="00F022AF">
              <w:rPr>
                <w:rFonts w:hint="eastAsia"/>
                <w:lang w:eastAsia="ja-JP"/>
              </w:rPr>
              <w:t>値</w:t>
            </w:r>
            <w:r w:rsidR="00F022AF">
              <w:rPr>
                <w:rFonts w:hint="eastAsia"/>
                <w:lang w:eastAsia="ja-JP"/>
              </w:rPr>
              <w:t>にあたります</w:t>
            </w:r>
            <w:r w:rsidRPr="00F022AF">
              <w:rPr>
                <w:rFonts w:hint="eastAsia"/>
                <w:lang w:eastAsia="ja-JP"/>
              </w:rPr>
              <w:t>。</w:t>
            </w:r>
          </w:p>
        </w:tc>
      </w:tr>
      <w:tr w:rsidR="00262B9C" w:rsidRPr="002452AD" w:rsidTr="00262B9C">
        <w:trPr>
          <w:divId w:val="1612978309"/>
        </w:trPr>
        <w:tc>
          <w:tcPr>
            <w:tcW w:w="1860" w:type="dxa"/>
          </w:tcPr>
          <w:p w:rsidR="00262B9C" w:rsidRPr="002452AD" w:rsidRDefault="00262B9C" w:rsidP="00EA5DA3">
            <w:pPr>
              <w:pStyle w:val="nTblNormal"/>
              <w:wordWrap/>
            </w:pPr>
            <w:r w:rsidRPr="002452AD">
              <w:t>subject</w:t>
            </w:r>
          </w:p>
        </w:tc>
        <w:tc>
          <w:tcPr>
            <w:tcW w:w="1063" w:type="dxa"/>
          </w:tcPr>
          <w:p w:rsidR="00262B9C" w:rsidRPr="00453FED" w:rsidRDefault="00262B9C" w:rsidP="00EA5DA3">
            <w:pPr>
              <w:pStyle w:val="nTblNormal"/>
              <w:wordWrap/>
            </w:pPr>
            <w:r w:rsidRPr="00453FED">
              <w:t>String</w:t>
            </w:r>
          </w:p>
        </w:tc>
        <w:tc>
          <w:tcPr>
            <w:tcW w:w="1063" w:type="dxa"/>
          </w:tcPr>
          <w:p w:rsidR="00262B9C" w:rsidRPr="008C7B65" w:rsidRDefault="00262B9C" w:rsidP="00EA5DA3">
            <w:pPr>
              <w:pStyle w:val="nTblNormal"/>
              <w:wordWrap/>
            </w:pPr>
            <w:r w:rsidRPr="008C7B65">
              <w:t>N</w:t>
            </w:r>
          </w:p>
        </w:tc>
        <w:tc>
          <w:tcPr>
            <w:tcW w:w="4704" w:type="dxa"/>
          </w:tcPr>
          <w:p w:rsidR="00262B9C" w:rsidRPr="00FA36DF" w:rsidRDefault="007E0A2B" w:rsidP="00EA5DA3">
            <w:pPr>
              <w:pStyle w:val="nTblNormal"/>
              <w:wordWrap/>
            </w:pPr>
            <w:r w:rsidRPr="00FA36DF">
              <w:rPr>
                <w:rFonts w:hint="eastAsia"/>
                <w:lang w:eastAsia="ja-JP"/>
              </w:rPr>
              <w:t>投稿のタイトル</w:t>
            </w:r>
          </w:p>
        </w:tc>
      </w:tr>
      <w:tr w:rsidR="00262B9C" w:rsidRPr="002452AD" w:rsidTr="00262B9C">
        <w:trPr>
          <w:divId w:val="1612978309"/>
        </w:trPr>
        <w:tc>
          <w:tcPr>
            <w:tcW w:w="1860" w:type="dxa"/>
          </w:tcPr>
          <w:p w:rsidR="00262B9C" w:rsidRPr="002452AD" w:rsidRDefault="00262B9C" w:rsidP="00EA5DA3">
            <w:pPr>
              <w:pStyle w:val="nTblNormal"/>
              <w:wordWrap/>
            </w:pPr>
            <w:r w:rsidRPr="002452AD">
              <w:t>text</w:t>
            </w:r>
          </w:p>
        </w:tc>
        <w:tc>
          <w:tcPr>
            <w:tcW w:w="1063" w:type="dxa"/>
          </w:tcPr>
          <w:p w:rsidR="00262B9C" w:rsidRPr="008C7B65" w:rsidRDefault="00262B9C" w:rsidP="00EA5DA3">
            <w:pPr>
              <w:pStyle w:val="nTblNormal"/>
              <w:wordWrap/>
            </w:pPr>
            <w:r w:rsidRPr="00453FED">
              <w:t>S</w:t>
            </w:r>
            <w:r w:rsidRPr="008C7B65">
              <w:t>tring</w:t>
            </w:r>
          </w:p>
        </w:tc>
        <w:tc>
          <w:tcPr>
            <w:tcW w:w="1063" w:type="dxa"/>
          </w:tcPr>
          <w:p w:rsidR="00262B9C" w:rsidRPr="00FA36DF" w:rsidRDefault="00262B9C" w:rsidP="00EA5DA3">
            <w:pPr>
              <w:pStyle w:val="nTblNormal"/>
              <w:wordWrap/>
            </w:pPr>
            <w:r w:rsidRPr="00FA36DF">
              <w:t>N</w:t>
            </w:r>
          </w:p>
        </w:tc>
        <w:tc>
          <w:tcPr>
            <w:tcW w:w="4704" w:type="dxa"/>
          </w:tcPr>
          <w:p w:rsidR="00262B9C" w:rsidRPr="006D0CFD" w:rsidRDefault="007E0A2B" w:rsidP="00EA5DA3">
            <w:pPr>
              <w:pStyle w:val="nTblNormal"/>
              <w:wordWrap/>
            </w:pPr>
            <w:r w:rsidRPr="00FA36DF">
              <w:rPr>
                <w:rFonts w:hint="eastAsia"/>
                <w:lang w:eastAsia="ja-JP"/>
              </w:rPr>
              <w:t>投稿の</w:t>
            </w:r>
            <w:r w:rsidR="00F022AF">
              <w:rPr>
                <w:rFonts w:hint="eastAsia"/>
                <w:lang w:eastAsia="ja-JP"/>
              </w:rPr>
              <w:t>内容</w:t>
            </w:r>
          </w:p>
        </w:tc>
      </w:tr>
      <w:tr w:rsidR="00262B9C" w:rsidRPr="002452AD" w:rsidTr="00262B9C">
        <w:trPr>
          <w:divId w:val="1612978309"/>
        </w:trPr>
        <w:tc>
          <w:tcPr>
            <w:tcW w:w="1860" w:type="dxa"/>
          </w:tcPr>
          <w:p w:rsidR="00262B9C" w:rsidRPr="002452AD" w:rsidRDefault="00262B9C" w:rsidP="00EA5DA3">
            <w:pPr>
              <w:pStyle w:val="nTblNormal"/>
              <w:wordWrap/>
            </w:pPr>
            <w:r w:rsidRPr="002452AD">
              <w:t>imageUri</w:t>
            </w:r>
          </w:p>
        </w:tc>
        <w:tc>
          <w:tcPr>
            <w:tcW w:w="1063" w:type="dxa"/>
          </w:tcPr>
          <w:p w:rsidR="00262B9C" w:rsidRPr="00453FED" w:rsidRDefault="00262B9C" w:rsidP="00EA5DA3">
            <w:pPr>
              <w:pStyle w:val="nTblNormal"/>
              <w:wordWrap/>
            </w:pPr>
            <w:r w:rsidRPr="00453FED">
              <w:t>String</w:t>
            </w:r>
          </w:p>
        </w:tc>
        <w:tc>
          <w:tcPr>
            <w:tcW w:w="1063" w:type="dxa"/>
          </w:tcPr>
          <w:p w:rsidR="00262B9C" w:rsidRPr="008C7B65" w:rsidRDefault="00262B9C" w:rsidP="00EA5DA3">
            <w:pPr>
              <w:pStyle w:val="nTblNormal"/>
              <w:wordWrap/>
            </w:pPr>
            <w:r w:rsidRPr="008C7B65">
              <w:t>N</w:t>
            </w:r>
          </w:p>
        </w:tc>
        <w:tc>
          <w:tcPr>
            <w:tcW w:w="4704" w:type="dxa"/>
          </w:tcPr>
          <w:p w:rsidR="00262B9C" w:rsidRPr="00F022AF" w:rsidRDefault="007E0A2B" w:rsidP="00EA5DA3">
            <w:pPr>
              <w:pStyle w:val="nTblNormal"/>
              <w:wordWrap/>
              <w:rPr>
                <w:lang w:eastAsia="ja-JP"/>
              </w:rPr>
            </w:pPr>
            <w:r w:rsidRPr="00FA36DF">
              <w:rPr>
                <w:rFonts w:hint="eastAsia"/>
                <w:lang w:eastAsia="ja-JP"/>
              </w:rPr>
              <w:t>画像ファイルのパス</w:t>
            </w:r>
            <w:r w:rsidR="00F05A71" w:rsidRPr="00FA36DF">
              <w:rPr>
                <w:rFonts w:hint="eastAsia"/>
                <w:lang w:eastAsia="ja-JP"/>
              </w:rPr>
              <w:t>(URI</w:t>
            </w:r>
            <w:r w:rsidRPr="006D0CFD">
              <w:rPr>
                <w:rFonts w:hint="eastAsia"/>
                <w:lang w:eastAsia="ja-JP"/>
              </w:rPr>
              <w:t>形式</w:t>
            </w:r>
            <w:r w:rsidR="00F05A71" w:rsidRPr="00F022AF">
              <w:rPr>
                <w:rFonts w:hint="eastAsia"/>
                <w:lang w:eastAsia="ja-JP"/>
              </w:rPr>
              <w:t>)</w:t>
            </w:r>
          </w:p>
        </w:tc>
      </w:tr>
    </w:tbl>
    <w:p w:rsidR="00262B9C" w:rsidRPr="00453FED" w:rsidRDefault="0037202F" w:rsidP="00EA5DA3">
      <w:pPr>
        <w:pStyle w:val="nApiSubTitle"/>
        <w:divId w:val="1612978309"/>
        <w:rPr>
          <w:lang w:eastAsia="ja-JP"/>
        </w:rPr>
      </w:pPr>
      <w:r w:rsidRPr="002452AD">
        <w:rPr>
          <w:rFonts w:hint="eastAsia"/>
          <w:lang w:eastAsia="ja-JP"/>
        </w:rPr>
        <w:lastRenderedPageBreak/>
        <w:t>返却値</w:t>
      </w:r>
    </w:p>
    <w:p w:rsidR="00262B9C" w:rsidRPr="00F70230" w:rsidRDefault="0037202F" w:rsidP="00EA5DA3">
      <w:pPr>
        <w:pStyle w:val="nNormal"/>
        <w:autoSpaceDE/>
        <w:autoSpaceDN/>
        <w:divId w:val="1612978309"/>
        <w:rPr>
          <w:lang w:eastAsia="ja-JP"/>
        </w:rPr>
      </w:pPr>
      <w:r w:rsidRPr="008C7B65">
        <w:rPr>
          <w:rFonts w:hint="eastAsia"/>
          <w:lang w:eastAsia="ja-JP"/>
        </w:rPr>
        <w:t>なし</w:t>
      </w:r>
    </w:p>
    <w:p w:rsidR="00262B9C" w:rsidRPr="00FA36DF" w:rsidRDefault="00BA12FC" w:rsidP="00EA5DA3">
      <w:pPr>
        <w:pStyle w:val="nApiSubTitle"/>
        <w:divId w:val="1612978309"/>
        <w:rPr>
          <w:lang w:eastAsia="ja-JP"/>
        </w:rPr>
      </w:pPr>
      <w:r>
        <w:rPr>
          <w:rFonts w:hint="eastAsia"/>
          <w:lang w:eastAsia="ja-JP"/>
        </w:rPr>
        <w:t>サンプルコード</w:t>
      </w:r>
    </w:p>
    <w:p w:rsidR="00103D7D" w:rsidRPr="00F022AF" w:rsidRDefault="00103D7D" w:rsidP="00EA5DA3">
      <w:pPr>
        <w:pStyle w:val="nCode"/>
        <w:autoSpaceDE/>
        <w:autoSpaceDN/>
        <w:divId w:val="1612978309"/>
        <w:rPr>
          <w:lang w:eastAsia="ja-JP"/>
        </w:rPr>
      </w:pPr>
      <w:r w:rsidRPr="000B6A24">
        <w:rPr>
          <w:lang w:eastAsia="ja-JP"/>
        </w:rPr>
        <w:t xml:space="preserve">// </w:t>
      </w:r>
      <w:r w:rsidR="007E0A2B" w:rsidRPr="000B6A24">
        <w:rPr>
          <w:rFonts w:hint="eastAsia"/>
          <w:lang w:eastAsia="ja-JP"/>
        </w:rPr>
        <w:t>基本タイトル</w:t>
      </w:r>
      <w:r w:rsidR="003A6818" w:rsidRPr="000B6A24">
        <w:rPr>
          <w:rFonts w:hint="eastAsia"/>
          <w:lang w:eastAsia="ja-JP"/>
        </w:rPr>
        <w:t>と</w:t>
      </w:r>
      <w:r w:rsidR="00F022AF" w:rsidRPr="000B6A24">
        <w:rPr>
          <w:rFonts w:hint="eastAsia"/>
          <w:lang w:eastAsia="ja-JP"/>
        </w:rPr>
        <w:t>内容</w:t>
      </w:r>
      <w:r w:rsidR="003A6818" w:rsidRPr="000B6A24">
        <w:rPr>
          <w:rFonts w:hint="eastAsia"/>
          <w:lang w:eastAsia="ja-JP"/>
        </w:rPr>
        <w:t>が入力されていて</w:t>
      </w:r>
      <w:r w:rsidR="007E0A2B" w:rsidRPr="000B6A24">
        <w:rPr>
          <w:rFonts w:hint="eastAsia"/>
          <w:lang w:eastAsia="ja-JP"/>
        </w:rPr>
        <w:t>、画像</w:t>
      </w:r>
      <w:r w:rsidR="003A6818" w:rsidRPr="000B6A24">
        <w:rPr>
          <w:rFonts w:hint="eastAsia"/>
          <w:lang w:eastAsia="ja-JP"/>
        </w:rPr>
        <w:t>が添付されている状態で</w:t>
      </w:r>
      <w:r w:rsidR="007E0A2B" w:rsidRPr="000B6A24">
        <w:rPr>
          <w:rFonts w:hint="eastAsia"/>
          <w:lang w:eastAsia="ja-JP"/>
        </w:rPr>
        <w:t>投稿作成画面を</w:t>
      </w:r>
      <w:r w:rsidR="004E201C">
        <w:rPr>
          <w:rFonts w:hint="eastAsia"/>
          <w:lang w:eastAsia="ja-JP"/>
        </w:rPr>
        <w:t>立ち上げます</w:t>
      </w:r>
      <w:r w:rsidR="007E0A2B" w:rsidRPr="000B6A24">
        <w:rPr>
          <w:rFonts w:hint="eastAsia"/>
          <w:lang w:eastAsia="ja-JP"/>
        </w:rPr>
        <w:t>。画像</w:t>
      </w:r>
      <w:r w:rsidR="003A6818" w:rsidRPr="000B6A24">
        <w:rPr>
          <w:rFonts w:hint="eastAsia"/>
          <w:lang w:eastAsia="ja-JP"/>
        </w:rPr>
        <w:t>パス</w:t>
      </w:r>
      <w:r w:rsidR="007E0A2B" w:rsidRPr="00F022AF">
        <w:rPr>
          <w:rFonts w:hint="eastAsia"/>
          <w:lang w:eastAsia="ja-JP"/>
        </w:rPr>
        <w:t>は、</w:t>
      </w:r>
      <w:r w:rsidR="00F05A71" w:rsidRPr="00F022AF">
        <w:rPr>
          <w:lang w:eastAsia="ja-JP"/>
        </w:rPr>
        <w:t>URI</w:t>
      </w:r>
      <w:r w:rsidR="007E0A2B" w:rsidRPr="00F022AF">
        <w:rPr>
          <w:rFonts w:hint="eastAsia"/>
          <w:lang w:eastAsia="ja-JP"/>
        </w:rPr>
        <w:t>形式で</w:t>
      </w:r>
      <w:r w:rsidR="004E201C">
        <w:rPr>
          <w:rFonts w:hint="eastAsia"/>
          <w:lang w:eastAsia="ja-JP"/>
        </w:rPr>
        <w:t>入力してください。</w:t>
      </w:r>
    </w:p>
    <w:p w:rsidR="00103D7D" w:rsidRPr="00F022AF" w:rsidRDefault="00103D7D" w:rsidP="00EA5DA3">
      <w:pPr>
        <w:pStyle w:val="nCode"/>
        <w:autoSpaceDE/>
        <w:autoSpaceDN/>
        <w:divId w:val="1612978309"/>
        <w:rPr>
          <w:lang w:eastAsia="ja-JP"/>
        </w:rPr>
      </w:pPr>
      <w:r w:rsidRPr="00F022AF">
        <w:rPr>
          <w:lang w:eastAsia="ja-JP"/>
        </w:rPr>
        <w:t>int menuId = 4; // 0</w:t>
      </w:r>
      <w:r w:rsidR="007E0A2B" w:rsidRPr="00F022AF">
        <w:rPr>
          <w:rFonts w:hint="eastAsia"/>
          <w:lang w:eastAsia="ja-JP"/>
        </w:rPr>
        <w:t>ならメニューを選択し</w:t>
      </w:r>
      <w:r w:rsidR="003515CA">
        <w:rPr>
          <w:rFonts w:hint="eastAsia"/>
          <w:lang w:eastAsia="ja-JP"/>
        </w:rPr>
        <w:t>ません</w:t>
      </w:r>
      <w:r w:rsidR="007E0A2B" w:rsidRPr="00F022AF">
        <w:rPr>
          <w:rFonts w:hint="eastAsia"/>
          <w:lang w:eastAsia="ja-JP"/>
        </w:rPr>
        <w:t>。</w:t>
      </w:r>
    </w:p>
    <w:p w:rsidR="00103D7D" w:rsidRPr="00F022AF" w:rsidRDefault="00103D7D" w:rsidP="00EA5DA3">
      <w:pPr>
        <w:pStyle w:val="nCode"/>
        <w:autoSpaceDE/>
        <w:autoSpaceDN/>
        <w:divId w:val="1612978309"/>
      </w:pPr>
      <w:r w:rsidRPr="00F022AF">
        <w:rPr>
          <w:lang w:eastAsia="ja-JP"/>
        </w:rPr>
        <w:t>String text = "</w:t>
      </w:r>
      <w:r w:rsidR="007E0A2B" w:rsidRPr="00F022AF">
        <w:rPr>
          <w:rFonts w:hint="eastAsia"/>
          <w:lang w:eastAsia="ja-JP"/>
        </w:rPr>
        <w:t>基本タイトル</w:t>
      </w:r>
      <w:r w:rsidR="003A6818">
        <w:rPr>
          <w:rFonts w:hint="eastAsia"/>
          <w:lang w:eastAsia="ja-JP"/>
        </w:rPr>
        <w:t>と</w:t>
      </w:r>
      <w:r w:rsidR="00F022AF">
        <w:rPr>
          <w:rFonts w:hint="eastAsia"/>
          <w:lang w:eastAsia="ja-JP"/>
        </w:rPr>
        <w:t>内容</w:t>
      </w:r>
      <w:r w:rsidR="003A6818">
        <w:rPr>
          <w:rFonts w:hint="eastAsia"/>
          <w:lang w:eastAsia="ja-JP"/>
        </w:rPr>
        <w:t>が入力されていて、</w:t>
      </w:r>
      <w:r w:rsidR="007E0A2B" w:rsidRPr="00F022AF">
        <w:rPr>
          <w:rFonts w:hint="eastAsia"/>
          <w:lang w:eastAsia="ja-JP"/>
        </w:rPr>
        <w:t>画像</w:t>
      </w:r>
      <w:r w:rsidR="003A6818">
        <w:rPr>
          <w:rFonts w:hint="eastAsia"/>
          <w:lang w:eastAsia="ja-JP"/>
        </w:rPr>
        <w:t>が添付されている状態で</w:t>
      </w:r>
      <w:r w:rsidR="007E0A2B" w:rsidRPr="00F022AF">
        <w:rPr>
          <w:rFonts w:hint="eastAsia"/>
          <w:lang w:eastAsia="ja-JP"/>
        </w:rPr>
        <w:t>投稿作成画面を</w:t>
      </w:r>
      <w:r w:rsidR="004E201C">
        <w:rPr>
          <w:rFonts w:hint="eastAsia"/>
          <w:lang w:eastAsia="ja-JP"/>
        </w:rPr>
        <w:t>立ち上げます</w:t>
      </w:r>
      <w:r w:rsidR="007E0A2B" w:rsidRPr="00F022AF">
        <w:rPr>
          <w:rFonts w:hint="eastAsia"/>
          <w:lang w:eastAsia="ja-JP"/>
        </w:rPr>
        <w:t>。</w:t>
      </w:r>
      <w:r w:rsidRPr="00F022AF">
        <w:rPr>
          <w:lang w:eastAsia="ja-JP"/>
        </w:rPr>
        <w:t>\n</w:t>
      </w:r>
      <w:r w:rsidR="007E0A2B" w:rsidRPr="00F022AF">
        <w:rPr>
          <w:rFonts w:hint="eastAsia"/>
          <w:lang w:eastAsia="ja-JP"/>
        </w:rPr>
        <w:t>画像</w:t>
      </w:r>
      <w:r w:rsidR="003A6818">
        <w:rPr>
          <w:rFonts w:hint="eastAsia"/>
          <w:lang w:eastAsia="ja-JP"/>
        </w:rPr>
        <w:t>パス</w:t>
      </w:r>
      <w:r w:rsidR="007E0A2B" w:rsidRPr="00F022AF">
        <w:rPr>
          <w:rFonts w:hint="eastAsia"/>
          <w:lang w:eastAsia="ja-JP"/>
        </w:rPr>
        <w:t>は、</w:t>
      </w:r>
      <w:r w:rsidR="00F05A71" w:rsidRPr="00F022AF">
        <w:rPr>
          <w:lang w:eastAsia="ja-JP"/>
        </w:rPr>
        <w:t>URI</w:t>
      </w:r>
      <w:r w:rsidR="007E0A2B" w:rsidRPr="00F022AF">
        <w:rPr>
          <w:rFonts w:hint="eastAsia"/>
          <w:lang w:eastAsia="ja-JP"/>
        </w:rPr>
        <w:t>形式で</w:t>
      </w:r>
      <w:r w:rsidR="004E201C">
        <w:rPr>
          <w:rFonts w:hint="eastAsia"/>
          <w:lang w:eastAsia="ja-JP"/>
        </w:rPr>
        <w:t>入力してください</w:t>
      </w:r>
      <w:r w:rsidR="007E0A2B" w:rsidRPr="00F022AF">
        <w:rPr>
          <w:rFonts w:hint="eastAsia"/>
          <w:lang w:eastAsia="ja-JP"/>
        </w:rPr>
        <w:t>。</w:t>
      </w:r>
      <w:r w:rsidRPr="00F022AF">
        <w:t>";</w:t>
      </w:r>
    </w:p>
    <w:p w:rsidR="00103D7D" w:rsidRPr="00F022AF" w:rsidRDefault="00103D7D" w:rsidP="00EA5DA3">
      <w:pPr>
        <w:pStyle w:val="nCode"/>
        <w:autoSpaceDE/>
        <w:autoSpaceDN/>
        <w:divId w:val="1612978309"/>
      </w:pPr>
      <w:r w:rsidRPr="00F022AF">
        <w:t>String path = "your image uri";</w:t>
      </w:r>
    </w:p>
    <w:p w:rsidR="00262B9C" w:rsidRPr="00F022AF" w:rsidRDefault="00103D7D" w:rsidP="00EA5DA3">
      <w:pPr>
        <w:pStyle w:val="nCode"/>
        <w:autoSpaceDE/>
        <w:autoSpaceDN/>
        <w:divId w:val="1612978309"/>
      </w:pPr>
      <w:proofErr w:type="gramStart"/>
      <w:r w:rsidRPr="00F022AF">
        <w:t>Glink.startImageWrite(</w:t>
      </w:r>
      <w:proofErr w:type="gramEnd"/>
      <w:r w:rsidRPr="00F022AF">
        <w:t>MainActivity.this, menuId, "subject", text, path);</w:t>
      </w:r>
    </w:p>
    <w:p w:rsidR="00877974" w:rsidRPr="00F022AF" w:rsidRDefault="00877974" w:rsidP="00EA5DA3">
      <w:pPr>
        <w:pStyle w:val="31"/>
        <w:divId w:val="1612978309"/>
      </w:pPr>
      <w:bookmarkStart w:id="30" w:name="_Toc438559647"/>
      <w:proofErr w:type="gramStart"/>
      <w:r w:rsidRPr="00F022AF">
        <w:t>startHome()</w:t>
      </w:r>
      <w:bookmarkEnd w:id="30"/>
      <w:proofErr w:type="gramEnd"/>
    </w:p>
    <w:p w:rsidR="00362106" w:rsidRPr="00F022AF" w:rsidRDefault="0037202F" w:rsidP="00EA5DA3">
      <w:pPr>
        <w:pStyle w:val="41"/>
        <w:divId w:val="1612978309"/>
      </w:pPr>
      <w:r w:rsidRPr="00F022AF">
        <w:rPr>
          <w:rFonts w:hint="eastAsia"/>
        </w:rPr>
        <w:t>説明</w:t>
      </w:r>
    </w:p>
    <w:p w:rsidR="00104A6F" w:rsidRPr="00F022AF" w:rsidRDefault="00F022AF" w:rsidP="00EA5DA3">
      <w:pPr>
        <w:pStyle w:val="nNormal"/>
        <w:autoSpaceDE/>
        <w:autoSpaceDN/>
        <w:divId w:val="1612978309"/>
        <w:rPr>
          <w:lang w:eastAsia="ja-JP"/>
        </w:rPr>
      </w:pPr>
      <w:r>
        <w:rPr>
          <w:rFonts w:hint="eastAsia"/>
          <w:lang w:eastAsia="ja-JP"/>
        </w:rPr>
        <w:t>トップ</w:t>
      </w:r>
      <w:r w:rsidR="00E6766A">
        <w:rPr>
          <w:rFonts w:hint="eastAsia"/>
          <w:lang w:eastAsia="ja-JP"/>
        </w:rPr>
        <w:t>画面で</w:t>
      </w:r>
      <w:r w:rsidR="00D95CEB">
        <w:rPr>
          <w:rFonts w:hint="eastAsia"/>
          <w:lang w:eastAsia="ja-JP"/>
        </w:rPr>
        <w:t>NAVER Cafe</w:t>
      </w:r>
      <w:r w:rsidR="00104A6F" w:rsidRPr="00F022AF">
        <w:rPr>
          <w:rFonts w:hint="eastAsia"/>
          <w:lang w:eastAsia="ja-JP"/>
        </w:rPr>
        <w:t xml:space="preserve"> SDK</w:t>
      </w:r>
      <w:r w:rsidR="00F53CCB">
        <w:rPr>
          <w:rFonts w:hint="eastAsia"/>
          <w:lang w:eastAsia="ja-JP"/>
        </w:rPr>
        <w:t>を</w:t>
      </w:r>
      <w:r w:rsidR="00E6766A">
        <w:rPr>
          <w:rFonts w:hint="eastAsia"/>
          <w:lang w:eastAsia="ja-JP"/>
        </w:rPr>
        <w:t>立ち上げます</w:t>
      </w:r>
      <w:r w:rsidR="007E0A2B" w:rsidRPr="00F022AF">
        <w:rPr>
          <w:rFonts w:hint="eastAsia"/>
          <w:lang w:eastAsia="ja-JP"/>
        </w:rPr>
        <w:t>。</w:t>
      </w:r>
    </w:p>
    <w:p w:rsidR="00877974" w:rsidRPr="00F022AF" w:rsidRDefault="0037202F" w:rsidP="00EA5DA3">
      <w:pPr>
        <w:pStyle w:val="41"/>
        <w:divId w:val="1612978309"/>
      </w:pPr>
      <w:r w:rsidRPr="00F022AF">
        <w:rPr>
          <w:rFonts w:hint="eastAsia"/>
        </w:rPr>
        <w:t>構文</w:t>
      </w:r>
    </w:p>
    <w:p w:rsidR="00362106" w:rsidRPr="00F022AF" w:rsidRDefault="00362106" w:rsidP="00EA5DA3">
      <w:pPr>
        <w:pStyle w:val="nCode"/>
        <w:autoSpaceDE/>
        <w:autoSpaceDN/>
        <w:divId w:val="1612978309"/>
      </w:pPr>
      <w:proofErr w:type="gramStart"/>
      <w:r w:rsidRPr="00F022AF">
        <w:t>public</w:t>
      </w:r>
      <w:proofErr w:type="gramEnd"/>
      <w:r w:rsidR="00083213" w:rsidRPr="00F022AF">
        <w:t xml:space="preserve"> </w:t>
      </w:r>
      <w:r w:rsidRPr="00F022AF">
        <w:t>static</w:t>
      </w:r>
      <w:r w:rsidR="00083213" w:rsidRPr="00F022AF">
        <w:t xml:space="preserve"> </w:t>
      </w:r>
      <w:r w:rsidRPr="00F022AF">
        <w:t>void</w:t>
      </w:r>
      <w:r w:rsidR="00083213" w:rsidRPr="00F022AF">
        <w:t xml:space="preserve"> </w:t>
      </w:r>
      <w:r w:rsidRPr="00F022AF">
        <w:t>startHome(Activity</w:t>
      </w:r>
      <w:r w:rsidR="00083213" w:rsidRPr="00F022AF">
        <w:t xml:space="preserve"> </w:t>
      </w:r>
      <w:r w:rsidRPr="00F022AF">
        <w:t>activity)</w:t>
      </w:r>
      <w:r w:rsidR="00877974" w:rsidRPr="00F022AF">
        <w:rPr>
          <w:rFonts w:hint="eastAsia"/>
        </w:rPr>
        <w:t>;</w:t>
      </w:r>
    </w:p>
    <w:p w:rsidR="00362106" w:rsidRPr="00F022AF" w:rsidRDefault="0037202F" w:rsidP="00EA5DA3">
      <w:pPr>
        <w:pStyle w:val="41"/>
        <w:divId w:val="1612978309"/>
      </w:pPr>
      <w:r w:rsidRPr="00F022AF">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B63917" w:rsidRPr="002452AD"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Pr="00F022AF" w:rsidRDefault="0037202F" w:rsidP="00EA5DA3">
            <w:pPr>
              <w:pStyle w:val="nTblHeader"/>
              <w:wordWrap/>
            </w:pPr>
            <w:r w:rsidRPr="00F022AF">
              <w:rPr>
                <w:rFonts w:hint="eastAsia"/>
              </w:rPr>
              <w:t>パラメータ</w:t>
            </w:r>
          </w:p>
        </w:tc>
        <w:tc>
          <w:tcPr>
            <w:tcW w:w="1063" w:type="dxa"/>
          </w:tcPr>
          <w:p w:rsidR="00B63917" w:rsidRPr="00F022AF" w:rsidRDefault="0037202F" w:rsidP="00EA5DA3">
            <w:pPr>
              <w:pStyle w:val="nTblHeader"/>
              <w:wordWrap/>
            </w:pPr>
            <w:r w:rsidRPr="00F022AF">
              <w:rPr>
                <w:rFonts w:hint="eastAsia"/>
              </w:rPr>
              <w:t>タイプ</w:t>
            </w:r>
          </w:p>
        </w:tc>
        <w:tc>
          <w:tcPr>
            <w:tcW w:w="1063" w:type="dxa"/>
          </w:tcPr>
          <w:p w:rsidR="00B63917" w:rsidRPr="00F022AF" w:rsidRDefault="0037202F" w:rsidP="00EA5DA3">
            <w:pPr>
              <w:pStyle w:val="nTblHeader"/>
              <w:wordWrap/>
            </w:pPr>
            <w:r w:rsidRPr="00F022AF">
              <w:rPr>
                <w:rFonts w:hint="eastAsia"/>
              </w:rPr>
              <w:t>必須</w:t>
            </w:r>
          </w:p>
        </w:tc>
        <w:tc>
          <w:tcPr>
            <w:tcW w:w="4704" w:type="dxa"/>
          </w:tcPr>
          <w:p w:rsidR="00B63917" w:rsidRPr="00F022AF" w:rsidRDefault="0037202F" w:rsidP="00EA5DA3">
            <w:pPr>
              <w:pStyle w:val="nTblHeader"/>
              <w:wordWrap/>
            </w:pPr>
            <w:r w:rsidRPr="00F022AF">
              <w:rPr>
                <w:rFonts w:hint="eastAsia"/>
              </w:rPr>
              <w:t>説明</w:t>
            </w:r>
          </w:p>
        </w:tc>
      </w:tr>
      <w:tr w:rsidR="00E6509F" w:rsidRPr="002452AD" w:rsidTr="00B63917">
        <w:trPr>
          <w:divId w:val="1612978309"/>
        </w:trPr>
        <w:tc>
          <w:tcPr>
            <w:tcW w:w="1860" w:type="dxa"/>
          </w:tcPr>
          <w:p w:rsidR="00E6509F" w:rsidRPr="002452AD" w:rsidRDefault="00E6509F" w:rsidP="00EA5DA3">
            <w:pPr>
              <w:pStyle w:val="nTblNormal"/>
              <w:wordWrap/>
            </w:pPr>
            <w:r w:rsidRPr="002452AD">
              <w:t>activity</w:t>
            </w:r>
          </w:p>
        </w:tc>
        <w:tc>
          <w:tcPr>
            <w:tcW w:w="1063" w:type="dxa"/>
          </w:tcPr>
          <w:p w:rsidR="00E6509F" w:rsidRPr="00453FED" w:rsidRDefault="00E6509F" w:rsidP="00EA5DA3">
            <w:pPr>
              <w:pStyle w:val="nTblNormal"/>
              <w:wordWrap/>
            </w:pPr>
            <w:r w:rsidRPr="00453FED">
              <w:t>Activity</w:t>
            </w:r>
          </w:p>
        </w:tc>
        <w:tc>
          <w:tcPr>
            <w:tcW w:w="1063" w:type="dxa"/>
          </w:tcPr>
          <w:p w:rsidR="00E6509F" w:rsidRPr="008C7B65" w:rsidRDefault="00E6509F" w:rsidP="00EA5DA3">
            <w:pPr>
              <w:pStyle w:val="nTblNormal"/>
              <w:wordWrap/>
            </w:pPr>
            <w:r w:rsidRPr="008C7B65">
              <w:t>Y</w:t>
            </w:r>
          </w:p>
        </w:tc>
        <w:tc>
          <w:tcPr>
            <w:tcW w:w="4704" w:type="dxa"/>
          </w:tcPr>
          <w:p w:rsidR="00E6509F" w:rsidRPr="00F022AF"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104A6F" w:rsidRPr="006D0CFD">
              <w:rPr>
                <w:lang w:eastAsia="ja-JP"/>
              </w:rPr>
              <w:t>Context</w:t>
            </w:r>
            <w:r w:rsidR="0037202F" w:rsidRPr="00F022AF">
              <w:rPr>
                <w:rFonts w:hint="eastAsia"/>
                <w:lang w:eastAsia="ja-JP"/>
              </w:rPr>
              <w:t>オブジェクト</w:t>
            </w:r>
          </w:p>
        </w:tc>
      </w:tr>
    </w:tbl>
    <w:p w:rsidR="00877974" w:rsidRPr="00453FED" w:rsidRDefault="0037202F" w:rsidP="00EA5DA3">
      <w:pPr>
        <w:pStyle w:val="41"/>
        <w:divId w:val="1612978309"/>
      </w:pPr>
      <w:r w:rsidRPr="002452AD">
        <w:rPr>
          <w:rFonts w:hint="eastAsia"/>
        </w:rPr>
        <w:t>返却値</w:t>
      </w:r>
    </w:p>
    <w:p w:rsidR="00877974" w:rsidRPr="00F70230" w:rsidRDefault="0037202F" w:rsidP="00EA5DA3">
      <w:pPr>
        <w:pStyle w:val="nNormal"/>
        <w:autoSpaceDE/>
        <w:autoSpaceDN/>
        <w:divId w:val="1612978309"/>
      </w:pPr>
      <w:r w:rsidRPr="008C7B65">
        <w:rPr>
          <w:rFonts w:hint="eastAsia"/>
        </w:rPr>
        <w:t>なし</w:t>
      </w:r>
    </w:p>
    <w:p w:rsidR="00877974" w:rsidRPr="006D0CFD" w:rsidRDefault="00BA12FC" w:rsidP="00EA5DA3">
      <w:pPr>
        <w:pStyle w:val="41"/>
        <w:divId w:val="1612978309"/>
      </w:pPr>
      <w:r>
        <w:rPr>
          <w:rFonts w:hint="eastAsia"/>
        </w:rPr>
        <w:t>サンプルコード</w:t>
      </w:r>
    </w:p>
    <w:p w:rsidR="00A54A00" w:rsidRPr="003515CA" w:rsidRDefault="00A54A00" w:rsidP="00EA5DA3">
      <w:pPr>
        <w:pStyle w:val="nCode"/>
        <w:autoSpaceDE/>
        <w:autoSpaceDN/>
        <w:divId w:val="1612978309"/>
        <w:rPr>
          <w:lang w:eastAsia="ja-JP"/>
        </w:rPr>
      </w:pPr>
      <w:r w:rsidRPr="003515CA">
        <w:rPr>
          <w:lang w:eastAsia="ja-JP"/>
        </w:rPr>
        <w:t xml:space="preserve">// </w:t>
      </w:r>
      <w:r w:rsidR="00F53CCB" w:rsidRPr="003515CA">
        <w:rPr>
          <w:rFonts w:hint="eastAsia"/>
          <w:lang w:eastAsia="ja-JP"/>
        </w:rPr>
        <w:t>トップ</w:t>
      </w:r>
      <w:r w:rsidR="00E6766A">
        <w:rPr>
          <w:rFonts w:hint="eastAsia"/>
          <w:lang w:eastAsia="ja-JP"/>
        </w:rPr>
        <w:t>画面で</w:t>
      </w:r>
      <w:r w:rsidR="00D95CEB">
        <w:rPr>
          <w:rFonts w:hint="eastAsia"/>
          <w:lang w:eastAsia="ja-JP"/>
        </w:rPr>
        <w:t>NAVER Cafe</w:t>
      </w:r>
      <w:r w:rsidRPr="003515CA">
        <w:rPr>
          <w:rFonts w:hint="eastAsia"/>
          <w:lang w:eastAsia="ja-JP"/>
        </w:rPr>
        <w:t xml:space="preserve"> SDK</w:t>
      </w:r>
      <w:r w:rsidR="00F53CCB">
        <w:rPr>
          <w:rFonts w:hint="eastAsia"/>
          <w:lang w:eastAsia="ja-JP"/>
        </w:rPr>
        <w:t>を</w:t>
      </w:r>
      <w:r w:rsidR="00E6766A">
        <w:rPr>
          <w:rFonts w:hint="eastAsia"/>
          <w:lang w:eastAsia="ja-JP"/>
        </w:rPr>
        <w:t>立ち上げます</w:t>
      </w:r>
      <w:r w:rsidR="00F53CCB">
        <w:rPr>
          <w:rFonts w:hint="eastAsia"/>
          <w:lang w:eastAsia="ja-JP"/>
        </w:rPr>
        <w:t>。</w:t>
      </w:r>
    </w:p>
    <w:p w:rsidR="00877974" w:rsidRPr="003515CA" w:rsidRDefault="00A54A00" w:rsidP="00EA5DA3">
      <w:pPr>
        <w:pStyle w:val="nCode"/>
        <w:autoSpaceDE/>
        <w:autoSpaceDN/>
        <w:divId w:val="1612978309"/>
      </w:pPr>
      <w:proofErr w:type="gramStart"/>
      <w:r w:rsidRPr="003515CA">
        <w:t>Glink.startHome(</w:t>
      </w:r>
      <w:proofErr w:type="gramEnd"/>
      <w:r w:rsidRPr="003515CA">
        <w:t>activity);</w:t>
      </w:r>
    </w:p>
    <w:p w:rsidR="00262B9C" w:rsidRPr="003515CA" w:rsidRDefault="00262B9C" w:rsidP="00EA5DA3">
      <w:pPr>
        <w:pStyle w:val="31"/>
        <w:divId w:val="1612978309"/>
      </w:pPr>
      <w:bookmarkStart w:id="31" w:name="_Toc438559648"/>
      <w:proofErr w:type="gramStart"/>
      <w:r w:rsidRPr="003515CA">
        <w:t>startMenu()</w:t>
      </w:r>
      <w:bookmarkEnd w:id="31"/>
      <w:proofErr w:type="gramEnd"/>
    </w:p>
    <w:p w:rsidR="00262B9C" w:rsidRPr="003515CA" w:rsidRDefault="0037202F" w:rsidP="00EA5DA3">
      <w:pPr>
        <w:pStyle w:val="41"/>
        <w:divId w:val="1612978309"/>
      </w:pPr>
      <w:r w:rsidRPr="003515CA">
        <w:rPr>
          <w:rFonts w:hint="eastAsia"/>
        </w:rPr>
        <w:t>説明</w:t>
      </w:r>
    </w:p>
    <w:p w:rsidR="00104A6F" w:rsidRPr="003515CA" w:rsidRDefault="007E0A2B" w:rsidP="00EA5DA3">
      <w:pPr>
        <w:pStyle w:val="nNormal"/>
        <w:autoSpaceDE/>
        <w:autoSpaceDN/>
        <w:divId w:val="1612978309"/>
        <w:rPr>
          <w:lang w:eastAsia="ja-JP"/>
        </w:rPr>
      </w:pPr>
      <w:r w:rsidRPr="003515CA">
        <w:rPr>
          <w:rFonts w:hint="eastAsia"/>
          <w:lang w:eastAsia="ja-JP"/>
        </w:rPr>
        <w:t>掲示板</w:t>
      </w:r>
      <w:r w:rsidR="004E201C">
        <w:rPr>
          <w:rFonts w:hint="eastAsia"/>
          <w:lang w:eastAsia="ja-JP"/>
        </w:rPr>
        <w:t>が</w:t>
      </w:r>
      <w:r w:rsidRPr="003515CA">
        <w:rPr>
          <w:rFonts w:hint="eastAsia"/>
          <w:lang w:eastAsia="ja-JP"/>
        </w:rPr>
        <w:t>選択</w:t>
      </w:r>
      <w:r w:rsidR="004E201C">
        <w:rPr>
          <w:rFonts w:hint="eastAsia"/>
          <w:lang w:eastAsia="ja-JP"/>
        </w:rPr>
        <w:t>された</w:t>
      </w:r>
      <w:r w:rsidRPr="003515CA">
        <w:rPr>
          <w:rFonts w:hint="eastAsia"/>
          <w:lang w:eastAsia="ja-JP"/>
        </w:rPr>
        <w:t>状態で</w:t>
      </w:r>
      <w:r w:rsidR="00D95CEB">
        <w:rPr>
          <w:rFonts w:hint="eastAsia"/>
          <w:lang w:eastAsia="ja-JP"/>
        </w:rPr>
        <w:t>NAVER Cafe</w:t>
      </w:r>
      <w:r w:rsidR="00104A6F" w:rsidRPr="003515CA">
        <w:rPr>
          <w:rFonts w:hint="eastAsia"/>
          <w:lang w:eastAsia="ja-JP"/>
        </w:rPr>
        <w:t xml:space="preserve"> SDK</w:t>
      </w:r>
      <w:r w:rsidRPr="003515CA">
        <w:rPr>
          <w:rFonts w:hint="eastAsia"/>
          <w:lang w:eastAsia="ja-JP"/>
        </w:rPr>
        <w:t>画面を</w:t>
      </w:r>
      <w:r w:rsidR="004E201C">
        <w:rPr>
          <w:rFonts w:hint="eastAsia"/>
          <w:lang w:eastAsia="ja-JP"/>
        </w:rPr>
        <w:t>開</w:t>
      </w:r>
      <w:r w:rsidR="00E55BC1">
        <w:rPr>
          <w:rFonts w:hint="eastAsia"/>
          <w:lang w:eastAsia="ja-JP"/>
        </w:rPr>
        <w:t>きま</w:t>
      </w:r>
      <w:r w:rsidRPr="003515CA">
        <w:rPr>
          <w:rFonts w:hint="eastAsia"/>
          <w:lang w:eastAsia="ja-JP"/>
        </w:rPr>
        <w:t>す。</w:t>
      </w:r>
    </w:p>
    <w:p w:rsidR="00262B9C" w:rsidRPr="003515CA" w:rsidRDefault="0037202F" w:rsidP="00EA5DA3">
      <w:pPr>
        <w:pStyle w:val="41"/>
        <w:divId w:val="1612978309"/>
      </w:pPr>
      <w:r w:rsidRPr="003515CA">
        <w:rPr>
          <w:rFonts w:hint="eastAsia"/>
        </w:rPr>
        <w:t>構文</w:t>
      </w:r>
    </w:p>
    <w:p w:rsidR="00262B9C" w:rsidRPr="003515CA" w:rsidRDefault="00262B9C" w:rsidP="00EA5DA3">
      <w:pPr>
        <w:pStyle w:val="nCode"/>
        <w:autoSpaceDE/>
        <w:autoSpaceDN/>
        <w:divId w:val="1612978309"/>
      </w:pPr>
      <w:proofErr w:type="gramStart"/>
      <w:r w:rsidRPr="003515CA">
        <w:t>public</w:t>
      </w:r>
      <w:proofErr w:type="gramEnd"/>
      <w:r w:rsidRPr="003515CA">
        <w:t xml:space="preserve"> static void startMenu(Activity activity)</w:t>
      </w:r>
      <w:r w:rsidRPr="003515CA">
        <w:rPr>
          <w:rFonts w:hint="eastAsia"/>
        </w:rPr>
        <w:t>;</w:t>
      </w:r>
    </w:p>
    <w:p w:rsidR="00262B9C" w:rsidRPr="003515CA" w:rsidRDefault="0037202F" w:rsidP="00EA5DA3">
      <w:pPr>
        <w:pStyle w:val="nApiSubTitle"/>
        <w:divId w:val="1612978309"/>
      </w:pPr>
      <w:r w:rsidRPr="003515CA">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262B9C" w:rsidRPr="002452AD"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Pr="003515CA" w:rsidRDefault="0037202F" w:rsidP="00EA5DA3">
            <w:pPr>
              <w:pStyle w:val="nTblHeader"/>
              <w:wordWrap/>
            </w:pPr>
            <w:r w:rsidRPr="003515CA">
              <w:rPr>
                <w:rFonts w:hint="eastAsia"/>
              </w:rPr>
              <w:t>パラメータ</w:t>
            </w:r>
          </w:p>
        </w:tc>
        <w:tc>
          <w:tcPr>
            <w:tcW w:w="1063" w:type="dxa"/>
          </w:tcPr>
          <w:p w:rsidR="00262B9C" w:rsidRPr="003515CA" w:rsidRDefault="0037202F" w:rsidP="00EA5DA3">
            <w:pPr>
              <w:pStyle w:val="nTblHeader"/>
              <w:wordWrap/>
            </w:pPr>
            <w:r w:rsidRPr="003515CA">
              <w:rPr>
                <w:rFonts w:hint="eastAsia"/>
              </w:rPr>
              <w:t>タイプ</w:t>
            </w:r>
          </w:p>
        </w:tc>
        <w:tc>
          <w:tcPr>
            <w:tcW w:w="1063" w:type="dxa"/>
          </w:tcPr>
          <w:p w:rsidR="00262B9C" w:rsidRPr="003515CA" w:rsidRDefault="0037202F" w:rsidP="00EA5DA3">
            <w:pPr>
              <w:pStyle w:val="nTblHeader"/>
              <w:wordWrap/>
            </w:pPr>
            <w:r w:rsidRPr="003515CA">
              <w:rPr>
                <w:rFonts w:hint="eastAsia"/>
              </w:rPr>
              <w:t>必須</w:t>
            </w:r>
          </w:p>
        </w:tc>
        <w:tc>
          <w:tcPr>
            <w:tcW w:w="4704" w:type="dxa"/>
          </w:tcPr>
          <w:p w:rsidR="00262B9C" w:rsidRPr="003515CA" w:rsidRDefault="0037202F" w:rsidP="00EA5DA3">
            <w:pPr>
              <w:pStyle w:val="nTblHeader"/>
              <w:wordWrap/>
            </w:pPr>
            <w:r w:rsidRPr="003515CA">
              <w:rPr>
                <w:rFonts w:hint="eastAsia"/>
              </w:rPr>
              <w:t>説明</w:t>
            </w:r>
          </w:p>
        </w:tc>
      </w:tr>
      <w:tr w:rsidR="00262B9C" w:rsidRPr="002452AD" w:rsidTr="00262B9C">
        <w:trPr>
          <w:divId w:val="1612978309"/>
        </w:trPr>
        <w:tc>
          <w:tcPr>
            <w:tcW w:w="1860" w:type="dxa"/>
          </w:tcPr>
          <w:p w:rsidR="00262B9C" w:rsidRPr="002452AD" w:rsidRDefault="00262B9C" w:rsidP="00EA5DA3">
            <w:pPr>
              <w:pStyle w:val="nTblNormal"/>
              <w:wordWrap/>
            </w:pPr>
            <w:r w:rsidRPr="002452AD">
              <w:t>activity</w:t>
            </w:r>
          </w:p>
        </w:tc>
        <w:tc>
          <w:tcPr>
            <w:tcW w:w="1063" w:type="dxa"/>
          </w:tcPr>
          <w:p w:rsidR="00262B9C" w:rsidRPr="00453FED" w:rsidRDefault="00262B9C" w:rsidP="00EA5DA3">
            <w:pPr>
              <w:pStyle w:val="nTblNormal"/>
              <w:wordWrap/>
            </w:pPr>
            <w:r w:rsidRPr="00453FED">
              <w:t>Activity</w:t>
            </w:r>
          </w:p>
        </w:tc>
        <w:tc>
          <w:tcPr>
            <w:tcW w:w="1063" w:type="dxa"/>
          </w:tcPr>
          <w:p w:rsidR="00262B9C" w:rsidRPr="008C7B65" w:rsidRDefault="00262B9C" w:rsidP="00EA5DA3">
            <w:pPr>
              <w:pStyle w:val="nTblNormal"/>
              <w:wordWrap/>
            </w:pPr>
            <w:r w:rsidRPr="008C7B65">
              <w:t>Y</w:t>
            </w:r>
          </w:p>
        </w:tc>
        <w:tc>
          <w:tcPr>
            <w:tcW w:w="4704" w:type="dxa"/>
          </w:tcPr>
          <w:p w:rsidR="00104A6F" w:rsidRPr="00F022AF"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104A6F" w:rsidRPr="006D0CFD">
              <w:rPr>
                <w:lang w:eastAsia="ja-JP"/>
              </w:rPr>
              <w:t>Context</w:t>
            </w:r>
            <w:r w:rsidR="0037202F" w:rsidRPr="00F022AF">
              <w:rPr>
                <w:rFonts w:hint="eastAsia"/>
                <w:lang w:eastAsia="ja-JP"/>
              </w:rPr>
              <w:t>オブジェクト</w:t>
            </w:r>
          </w:p>
        </w:tc>
      </w:tr>
    </w:tbl>
    <w:p w:rsidR="00262B9C" w:rsidRPr="00453FED" w:rsidRDefault="0037202F" w:rsidP="00EA5DA3">
      <w:pPr>
        <w:pStyle w:val="nApiSubTitle"/>
        <w:divId w:val="1612978309"/>
        <w:rPr>
          <w:lang w:eastAsia="ja-JP"/>
        </w:rPr>
      </w:pPr>
      <w:r w:rsidRPr="002452AD">
        <w:rPr>
          <w:rFonts w:hint="eastAsia"/>
          <w:lang w:eastAsia="ja-JP"/>
        </w:rPr>
        <w:lastRenderedPageBreak/>
        <w:t>返却値</w:t>
      </w:r>
    </w:p>
    <w:p w:rsidR="00262B9C" w:rsidRPr="00F70230" w:rsidRDefault="0037202F" w:rsidP="00EA5DA3">
      <w:pPr>
        <w:pStyle w:val="nNormal"/>
        <w:autoSpaceDE/>
        <w:autoSpaceDN/>
        <w:divId w:val="1612978309"/>
        <w:rPr>
          <w:lang w:eastAsia="ja-JP"/>
        </w:rPr>
      </w:pPr>
      <w:r w:rsidRPr="008C7B65">
        <w:rPr>
          <w:rFonts w:hint="eastAsia"/>
          <w:lang w:eastAsia="ja-JP"/>
        </w:rPr>
        <w:t>なし</w:t>
      </w:r>
    </w:p>
    <w:p w:rsidR="00262B9C" w:rsidRPr="00FA36DF" w:rsidRDefault="00BA12FC" w:rsidP="00EA5DA3">
      <w:pPr>
        <w:pStyle w:val="nApiSubTitle"/>
        <w:divId w:val="1612978309"/>
        <w:rPr>
          <w:lang w:eastAsia="ja-JP"/>
        </w:rPr>
      </w:pPr>
      <w:r>
        <w:rPr>
          <w:rFonts w:hint="eastAsia"/>
          <w:lang w:eastAsia="ja-JP"/>
        </w:rPr>
        <w:t>サンプルコード</w:t>
      </w:r>
    </w:p>
    <w:p w:rsidR="00A54A00" w:rsidRPr="003515CA" w:rsidRDefault="00A54A00" w:rsidP="00EA5DA3">
      <w:pPr>
        <w:pStyle w:val="nCode"/>
        <w:autoSpaceDE/>
        <w:autoSpaceDN/>
        <w:divId w:val="1612978309"/>
        <w:rPr>
          <w:lang w:eastAsia="ja-JP"/>
        </w:rPr>
      </w:pPr>
      <w:r w:rsidRPr="003515CA">
        <w:rPr>
          <w:lang w:eastAsia="ja-JP"/>
        </w:rPr>
        <w:t>//</w:t>
      </w:r>
      <w:r w:rsidR="00E55BC1" w:rsidRPr="00EF192A">
        <w:rPr>
          <w:rFonts w:hint="eastAsia"/>
          <w:lang w:eastAsia="ja-JP"/>
        </w:rPr>
        <w:t xml:space="preserve"> </w:t>
      </w:r>
      <w:r w:rsidR="00E55BC1">
        <w:rPr>
          <w:rFonts w:hint="eastAsia"/>
          <w:lang w:eastAsia="ja-JP"/>
        </w:rPr>
        <w:t>掲示板が選択された状態で</w:t>
      </w:r>
      <w:r w:rsidR="00D95CEB">
        <w:rPr>
          <w:rFonts w:hint="eastAsia"/>
          <w:lang w:eastAsia="ja-JP"/>
        </w:rPr>
        <w:t>NAVER Cafe</w:t>
      </w:r>
      <w:r w:rsidRPr="003515CA">
        <w:rPr>
          <w:rFonts w:hint="eastAsia"/>
          <w:lang w:eastAsia="ja-JP"/>
        </w:rPr>
        <w:t xml:space="preserve"> SDK</w:t>
      </w:r>
      <w:r w:rsidR="007E0A2B" w:rsidRPr="003515CA">
        <w:rPr>
          <w:rFonts w:hint="eastAsia"/>
          <w:lang w:eastAsia="ja-JP"/>
        </w:rPr>
        <w:t>画面を</w:t>
      </w:r>
      <w:r w:rsidR="00E55BC1">
        <w:rPr>
          <w:rFonts w:hint="eastAsia"/>
          <w:lang w:eastAsia="ja-JP"/>
        </w:rPr>
        <w:t>開きます</w:t>
      </w:r>
      <w:r w:rsidR="007E0A2B" w:rsidRPr="003515CA">
        <w:rPr>
          <w:rFonts w:hint="eastAsia"/>
          <w:lang w:eastAsia="ja-JP"/>
        </w:rPr>
        <w:t>。</w:t>
      </w:r>
    </w:p>
    <w:p w:rsidR="00262B9C" w:rsidRPr="003515CA" w:rsidRDefault="00A54A00" w:rsidP="00EA5DA3">
      <w:pPr>
        <w:pStyle w:val="nCode"/>
        <w:autoSpaceDE/>
        <w:autoSpaceDN/>
        <w:divId w:val="1612978309"/>
      </w:pPr>
      <w:proofErr w:type="gramStart"/>
      <w:r w:rsidRPr="003515CA">
        <w:t>Glink.startMenu(</w:t>
      </w:r>
      <w:proofErr w:type="gramEnd"/>
      <w:r w:rsidRPr="003515CA">
        <w:t>activity);</w:t>
      </w:r>
    </w:p>
    <w:p w:rsidR="00877974" w:rsidRPr="003515CA" w:rsidRDefault="00877974" w:rsidP="00EA5DA3">
      <w:pPr>
        <w:pStyle w:val="31"/>
        <w:divId w:val="1612978309"/>
      </w:pPr>
      <w:bookmarkStart w:id="32" w:name="_Toc438559649"/>
      <w:proofErr w:type="gramStart"/>
      <w:r w:rsidRPr="003515CA">
        <w:t>startNotice()</w:t>
      </w:r>
      <w:bookmarkEnd w:id="32"/>
      <w:proofErr w:type="gramEnd"/>
    </w:p>
    <w:p w:rsidR="00877974" w:rsidRPr="003515CA" w:rsidRDefault="0037202F" w:rsidP="00EA5DA3">
      <w:pPr>
        <w:pStyle w:val="41"/>
        <w:divId w:val="1612978309"/>
      </w:pPr>
      <w:r w:rsidRPr="003515CA">
        <w:rPr>
          <w:rFonts w:hint="eastAsia"/>
        </w:rPr>
        <w:t>説明</w:t>
      </w:r>
    </w:p>
    <w:p w:rsidR="00104A6F" w:rsidRPr="002F2ED1" w:rsidRDefault="007E0A2B" w:rsidP="00EA5DA3">
      <w:pPr>
        <w:pStyle w:val="nNormal"/>
        <w:autoSpaceDE/>
        <w:autoSpaceDN/>
        <w:divId w:val="1612978309"/>
        <w:rPr>
          <w:lang w:eastAsia="ja-JP"/>
        </w:rPr>
      </w:pPr>
      <w:r w:rsidRPr="003515CA">
        <w:rPr>
          <w:rFonts w:hint="eastAsia"/>
          <w:lang w:eastAsia="ja-JP"/>
        </w:rPr>
        <w:t>お知らせ</w:t>
      </w:r>
      <w:r w:rsidR="004E201C">
        <w:rPr>
          <w:rFonts w:hint="eastAsia"/>
          <w:lang w:eastAsia="ja-JP"/>
        </w:rPr>
        <w:t>が</w:t>
      </w:r>
      <w:r w:rsidRPr="003515CA">
        <w:rPr>
          <w:rFonts w:hint="eastAsia"/>
          <w:lang w:eastAsia="ja-JP"/>
        </w:rPr>
        <w:t>選択</w:t>
      </w:r>
      <w:r w:rsidR="004E201C">
        <w:rPr>
          <w:rFonts w:hint="eastAsia"/>
          <w:lang w:eastAsia="ja-JP"/>
        </w:rPr>
        <w:t>され</w:t>
      </w:r>
      <w:r w:rsidR="003515CA">
        <w:rPr>
          <w:rFonts w:hint="eastAsia"/>
          <w:lang w:eastAsia="ja-JP"/>
        </w:rPr>
        <w:t>た</w:t>
      </w:r>
      <w:r w:rsidRPr="003515CA">
        <w:rPr>
          <w:rFonts w:hint="eastAsia"/>
          <w:lang w:eastAsia="ja-JP"/>
        </w:rPr>
        <w:t>状態で</w:t>
      </w:r>
      <w:r w:rsidR="00D95CEB">
        <w:rPr>
          <w:rFonts w:hint="eastAsia"/>
          <w:lang w:eastAsia="ja-JP"/>
        </w:rPr>
        <w:t>NAVER Cafe</w:t>
      </w:r>
      <w:r w:rsidR="00104A6F" w:rsidRPr="003515CA">
        <w:rPr>
          <w:rFonts w:hint="eastAsia"/>
          <w:lang w:eastAsia="ja-JP"/>
        </w:rPr>
        <w:t xml:space="preserve"> SDK</w:t>
      </w:r>
      <w:r w:rsidRPr="00E55BC1">
        <w:rPr>
          <w:rFonts w:hint="eastAsia"/>
          <w:lang w:eastAsia="ja-JP"/>
        </w:rPr>
        <w:t>画面を</w:t>
      </w:r>
      <w:r w:rsidR="004E201C" w:rsidRPr="00E55BC1">
        <w:rPr>
          <w:rFonts w:hint="eastAsia"/>
          <w:lang w:eastAsia="ja-JP"/>
        </w:rPr>
        <w:t>開</w:t>
      </w:r>
      <w:r w:rsidR="00E55BC1" w:rsidRPr="00E55BC1">
        <w:rPr>
          <w:rFonts w:hint="eastAsia"/>
          <w:lang w:eastAsia="ja-JP"/>
        </w:rPr>
        <w:t>き</w:t>
      </w:r>
      <w:r w:rsidRPr="00E55BC1">
        <w:rPr>
          <w:rFonts w:hint="eastAsia"/>
          <w:lang w:eastAsia="ja-JP"/>
        </w:rPr>
        <w:t>ます。</w:t>
      </w:r>
    </w:p>
    <w:p w:rsidR="00877974" w:rsidRPr="003515CA" w:rsidRDefault="0037202F" w:rsidP="00EA5DA3">
      <w:pPr>
        <w:pStyle w:val="41"/>
        <w:divId w:val="1612978309"/>
      </w:pPr>
      <w:r w:rsidRPr="003515CA">
        <w:rPr>
          <w:rFonts w:hint="eastAsia"/>
        </w:rPr>
        <w:t>構文</w:t>
      </w:r>
    </w:p>
    <w:p w:rsidR="00877974" w:rsidRPr="00BA60EF" w:rsidRDefault="00877974" w:rsidP="00EA5DA3">
      <w:pPr>
        <w:pStyle w:val="nCode"/>
        <w:autoSpaceDE/>
        <w:autoSpaceDN/>
        <w:divId w:val="1612978309"/>
        <w:rPr>
          <w:rFonts w:eastAsiaTheme="minorEastAsia"/>
        </w:rPr>
      </w:pPr>
      <w:proofErr w:type="gramStart"/>
      <w:r w:rsidRPr="003515CA">
        <w:t>public</w:t>
      </w:r>
      <w:proofErr w:type="gramEnd"/>
      <w:r w:rsidR="00083213" w:rsidRPr="003515CA">
        <w:t xml:space="preserve"> </w:t>
      </w:r>
      <w:r w:rsidRPr="003515CA">
        <w:t>static</w:t>
      </w:r>
      <w:r w:rsidR="00083213" w:rsidRPr="003515CA">
        <w:t xml:space="preserve"> </w:t>
      </w:r>
      <w:r w:rsidRPr="003515CA">
        <w:t>void</w:t>
      </w:r>
      <w:r w:rsidR="00083213" w:rsidRPr="003515CA">
        <w:t xml:space="preserve"> </w:t>
      </w:r>
      <w:r w:rsidRPr="003515CA">
        <w:t>startNotice(Activity</w:t>
      </w:r>
      <w:r w:rsidR="00083213" w:rsidRPr="003515CA">
        <w:t xml:space="preserve"> </w:t>
      </w:r>
      <w:r w:rsidRPr="003515CA">
        <w:t>activity)</w:t>
      </w:r>
      <w:r w:rsidR="00BA60EF">
        <w:rPr>
          <w:rFonts w:hint="eastAsia"/>
        </w:rPr>
        <w:t>;</w:t>
      </w:r>
    </w:p>
    <w:p w:rsidR="00877974" w:rsidRPr="003515CA" w:rsidRDefault="0037202F" w:rsidP="00EA5DA3">
      <w:pPr>
        <w:pStyle w:val="41"/>
        <w:divId w:val="1612978309"/>
      </w:pPr>
      <w:r w:rsidRPr="003515CA">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B63917" w:rsidRPr="002452AD"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Pr="003515CA" w:rsidRDefault="0037202F" w:rsidP="00EA5DA3">
            <w:pPr>
              <w:pStyle w:val="nTblHeader"/>
              <w:wordWrap/>
            </w:pPr>
            <w:r w:rsidRPr="003515CA">
              <w:rPr>
                <w:rFonts w:hint="eastAsia"/>
              </w:rPr>
              <w:t>パラメータ</w:t>
            </w:r>
          </w:p>
        </w:tc>
        <w:tc>
          <w:tcPr>
            <w:tcW w:w="1063" w:type="dxa"/>
          </w:tcPr>
          <w:p w:rsidR="00B63917" w:rsidRPr="003515CA" w:rsidRDefault="0037202F" w:rsidP="00EA5DA3">
            <w:pPr>
              <w:pStyle w:val="nTblHeader"/>
              <w:wordWrap/>
            </w:pPr>
            <w:r w:rsidRPr="003515CA">
              <w:rPr>
                <w:rFonts w:hint="eastAsia"/>
              </w:rPr>
              <w:t>タイプ</w:t>
            </w:r>
          </w:p>
        </w:tc>
        <w:tc>
          <w:tcPr>
            <w:tcW w:w="1063" w:type="dxa"/>
          </w:tcPr>
          <w:p w:rsidR="00B63917" w:rsidRPr="003515CA" w:rsidRDefault="0037202F" w:rsidP="00EA5DA3">
            <w:pPr>
              <w:pStyle w:val="nTblHeader"/>
              <w:wordWrap/>
            </w:pPr>
            <w:r w:rsidRPr="003515CA">
              <w:rPr>
                <w:rFonts w:hint="eastAsia"/>
              </w:rPr>
              <w:t>必須</w:t>
            </w:r>
          </w:p>
        </w:tc>
        <w:tc>
          <w:tcPr>
            <w:tcW w:w="4704" w:type="dxa"/>
          </w:tcPr>
          <w:p w:rsidR="00B63917" w:rsidRPr="003515CA" w:rsidRDefault="0037202F" w:rsidP="00EA5DA3">
            <w:pPr>
              <w:pStyle w:val="nTblHeader"/>
              <w:wordWrap/>
            </w:pPr>
            <w:r w:rsidRPr="003515CA">
              <w:rPr>
                <w:rFonts w:hint="eastAsia"/>
              </w:rPr>
              <w:t>説明</w:t>
            </w:r>
          </w:p>
        </w:tc>
      </w:tr>
      <w:tr w:rsidR="00F648A4" w:rsidRPr="002452AD" w:rsidTr="00B63917">
        <w:trPr>
          <w:divId w:val="1612978309"/>
        </w:trPr>
        <w:tc>
          <w:tcPr>
            <w:tcW w:w="1860" w:type="dxa"/>
          </w:tcPr>
          <w:p w:rsidR="00F648A4" w:rsidRPr="002452AD" w:rsidRDefault="00F648A4" w:rsidP="00EA5DA3">
            <w:pPr>
              <w:pStyle w:val="nTblNormal"/>
              <w:wordWrap/>
            </w:pPr>
            <w:r w:rsidRPr="002452AD">
              <w:t>activity</w:t>
            </w:r>
          </w:p>
        </w:tc>
        <w:tc>
          <w:tcPr>
            <w:tcW w:w="1063" w:type="dxa"/>
          </w:tcPr>
          <w:p w:rsidR="00F648A4" w:rsidRPr="00453FED" w:rsidRDefault="00F648A4" w:rsidP="00EA5DA3">
            <w:pPr>
              <w:pStyle w:val="nTblNormal"/>
              <w:wordWrap/>
            </w:pPr>
            <w:r w:rsidRPr="00453FED">
              <w:t>Activity</w:t>
            </w:r>
          </w:p>
        </w:tc>
        <w:tc>
          <w:tcPr>
            <w:tcW w:w="1063" w:type="dxa"/>
          </w:tcPr>
          <w:p w:rsidR="00F648A4" w:rsidRPr="008C7B65" w:rsidRDefault="00F648A4" w:rsidP="00EA5DA3">
            <w:pPr>
              <w:pStyle w:val="nTblNormal"/>
              <w:wordWrap/>
            </w:pPr>
            <w:r w:rsidRPr="008C7B65">
              <w:t>Y</w:t>
            </w:r>
          </w:p>
        </w:tc>
        <w:tc>
          <w:tcPr>
            <w:tcW w:w="4704" w:type="dxa"/>
          </w:tcPr>
          <w:p w:rsidR="00104A6F" w:rsidRPr="003515CA"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104A6F" w:rsidRPr="006D0CFD">
              <w:rPr>
                <w:lang w:eastAsia="ja-JP"/>
              </w:rPr>
              <w:t>Context</w:t>
            </w:r>
            <w:r w:rsidR="0037202F" w:rsidRPr="003515CA">
              <w:rPr>
                <w:rFonts w:hint="eastAsia"/>
                <w:lang w:eastAsia="ja-JP"/>
              </w:rPr>
              <w:t>オブジェクト</w:t>
            </w:r>
          </w:p>
        </w:tc>
      </w:tr>
    </w:tbl>
    <w:p w:rsidR="00877974" w:rsidRPr="00453FED" w:rsidRDefault="0037202F" w:rsidP="00EA5DA3">
      <w:pPr>
        <w:pStyle w:val="nApiSubTitle"/>
        <w:divId w:val="1612978309"/>
        <w:rPr>
          <w:lang w:eastAsia="ja-JP"/>
        </w:rPr>
      </w:pPr>
      <w:r w:rsidRPr="002452AD">
        <w:rPr>
          <w:rFonts w:hint="eastAsia"/>
          <w:lang w:eastAsia="ja-JP"/>
        </w:rPr>
        <w:t>返却値</w:t>
      </w:r>
    </w:p>
    <w:p w:rsidR="00877974" w:rsidRPr="00F70230" w:rsidRDefault="0037202F" w:rsidP="00EA5DA3">
      <w:pPr>
        <w:pStyle w:val="nNormal"/>
        <w:autoSpaceDE/>
        <w:autoSpaceDN/>
        <w:divId w:val="1612978309"/>
        <w:rPr>
          <w:lang w:eastAsia="ja-JP"/>
        </w:rPr>
      </w:pPr>
      <w:r w:rsidRPr="008C7B65">
        <w:rPr>
          <w:rFonts w:hint="eastAsia"/>
          <w:lang w:eastAsia="ja-JP"/>
        </w:rPr>
        <w:t>なし</w:t>
      </w:r>
    </w:p>
    <w:p w:rsidR="00877974" w:rsidRPr="00FA36DF" w:rsidRDefault="00BA12FC" w:rsidP="00EA5DA3">
      <w:pPr>
        <w:pStyle w:val="nApiSubTitle"/>
        <w:divId w:val="1612978309"/>
        <w:rPr>
          <w:lang w:eastAsia="ja-JP"/>
        </w:rPr>
      </w:pPr>
      <w:r>
        <w:rPr>
          <w:rFonts w:hint="eastAsia"/>
          <w:lang w:eastAsia="ja-JP"/>
        </w:rPr>
        <w:t>サンプルコード</w:t>
      </w:r>
    </w:p>
    <w:p w:rsidR="00A54A00" w:rsidRPr="003515CA" w:rsidRDefault="00A54A00" w:rsidP="00EA5DA3">
      <w:pPr>
        <w:pStyle w:val="nCode"/>
        <w:autoSpaceDE/>
        <w:autoSpaceDN/>
        <w:divId w:val="1612978309"/>
        <w:rPr>
          <w:lang w:eastAsia="ja-JP"/>
        </w:rPr>
      </w:pPr>
      <w:r w:rsidRPr="003515CA">
        <w:rPr>
          <w:lang w:eastAsia="ja-JP"/>
        </w:rPr>
        <w:t xml:space="preserve">// </w:t>
      </w:r>
      <w:r w:rsidR="00E55BC1">
        <w:rPr>
          <w:rFonts w:hint="eastAsia"/>
          <w:lang w:eastAsia="ja-JP"/>
        </w:rPr>
        <w:t>お知らせが選択された状態で</w:t>
      </w:r>
      <w:r w:rsidR="00D95CEB">
        <w:rPr>
          <w:rFonts w:hint="eastAsia"/>
          <w:lang w:eastAsia="ja-JP"/>
        </w:rPr>
        <w:t>NAVER Cafe</w:t>
      </w:r>
      <w:r w:rsidRPr="003515CA">
        <w:rPr>
          <w:rFonts w:hint="eastAsia"/>
          <w:lang w:eastAsia="ja-JP"/>
        </w:rPr>
        <w:t xml:space="preserve"> SDK</w:t>
      </w:r>
      <w:r w:rsidR="007E0A2B" w:rsidRPr="003515CA">
        <w:rPr>
          <w:rFonts w:hint="eastAsia"/>
          <w:lang w:eastAsia="ja-JP"/>
        </w:rPr>
        <w:t>画面を</w:t>
      </w:r>
      <w:r w:rsidR="00E55BC1">
        <w:rPr>
          <w:rFonts w:hint="eastAsia"/>
          <w:lang w:eastAsia="ja-JP"/>
        </w:rPr>
        <w:t>開きます</w:t>
      </w:r>
      <w:r w:rsidR="00E46F2A">
        <w:rPr>
          <w:rFonts w:hint="eastAsia"/>
          <w:lang w:eastAsia="ja-JP"/>
        </w:rPr>
        <w:t>。</w:t>
      </w:r>
    </w:p>
    <w:p w:rsidR="00877974" w:rsidRPr="003515CA" w:rsidRDefault="00A54A00" w:rsidP="00EA5DA3">
      <w:pPr>
        <w:pStyle w:val="nCode"/>
        <w:autoSpaceDE/>
        <w:autoSpaceDN/>
        <w:divId w:val="1612978309"/>
      </w:pPr>
      <w:proofErr w:type="gramStart"/>
      <w:r w:rsidRPr="003515CA">
        <w:t>Glink.startNotice(</w:t>
      </w:r>
      <w:proofErr w:type="gramEnd"/>
      <w:r w:rsidRPr="003515CA">
        <w:t>activity);</w:t>
      </w:r>
      <w:r w:rsidR="00083213" w:rsidRPr="003515CA">
        <w:t xml:space="preserve"> </w:t>
      </w:r>
    </w:p>
    <w:p w:rsidR="00877974" w:rsidRPr="003515CA" w:rsidRDefault="00877974" w:rsidP="00EA5DA3">
      <w:pPr>
        <w:pStyle w:val="31"/>
        <w:divId w:val="1612978309"/>
      </w:pPr>
      <w:bookmarkStart w:id="33" w:name="_Toc438559650"/>
      <w:proofErr w:type="gramStart"/>
      <w:r w:rsidRPr="003515CA">
        <w:t>startProfile()</w:t>
      </w:r>
      <w:bookmarkEnd w:id="33"/>
      <w:proofErr w:type="gramEnd"/>
    </w:p>
    <w:p w:rsidR="00877974" w:rsidRPr="003515CA" w:rsidRDefault="0037202F" w:rsidP="00EA5DA3">
      <w:pPr>
        <w:pStyle w:val="41"/>
        <w:divId w:val="1612978309"/>
      </w:pPr>
      <w:r w:rsidRPr="003515CA">
        <w:rPr>
          <w:rFonts w:hint="eastAsia"/>
        </w:rPr>
        <w:t>説明</w:t>
      </w:r>
    </w:p>
    <w:p w:rsidR="00104A6F" w:rsidRPr="003515CA" w:rsidRDefault="007E0A2B" w:rsidP="00EA5DA3">
      <w:pPr>
        <w:pStyle w:val="nNormal"/>
        <w:autoSpaceDE/>
        <w:autoSpaceDN/>
        <w:divId w:val="1612978309"/>
        <w:rPr>
          <w:lang w:eastAsia="ja-JP"/>
        </w:rPr>
      </w:pPr>
      <w:r w:rsidRPr="003515CA">
        <w:rPr>
          <w:rFonts w:hint="eastAsia"/>
          <w:lang w:eastAsia="ja-JP"/>
        </w:rPr>
        <w:t>プロフィール</w:t>
      </w:r>
      <w:r w:rsidR="003515CA">
        <w:rPr>
          <w:rFonts w:hint="eastAsia"/>
          <w:lang w:eastAsia="ja-JP"/>
        </w:rPr>
        <w:t>を</w:t>
      </w:r>
      <w:r w:rsidRPr="003515CA">
        <w:rPr>
          <w:rFonts w:hint="eastAsia"/>
          <w:lang w:eastAsia="ja-JP"/>
        </w:rPr>
        <w:t>選択</w:t>
      </w:r>
      <w:r w:rsidR="003515CA">
        <w:rPr>
          <w:rFonts w:hint="eastAsia"/>
          <w:lang w:eastAsia="ja-JP"/>
        </w:rPr>
        <w:t>した</w:t>
      </w:r>
      <w:r w:rsidRPr="003515CA">
        <w:rPr>
          <w:rFonts w:hint="eastAsia"/>
          <w:lang w:eastAsia="ja-JP"/>
        </w:rPr>
        <w:t>状態で</w:t>
      </w:r>
      <w:r w:rsidR="00D95CEB">
        <w:rPr>
          <w:rFonts w:hint="eastAsia"/>
          <w:lang w:eastAsia="ja-JP"/>
        </w:rPr>
        <w:t>NAVER Cafe</w:t>
      </w:r>
      <w:r w:rsidR="00104A6F" w:rsidRPr="003515CA">
        <w:rPr>
          <w:rFonts w:hint="eastAsia"/>
          <w:lang w:eastAsia="ja-JP"/>
        </w:rPr>
        <w:t xml:space="preserve"> SDK</w:t>
      </w:r>
      <w:r w:rsidRPr="003515CA">
        <w:rPr>
          <w:rFonts w:hint="eastAsia"/>
          <w:lang w:eastAsia="ja-JP"/>
        </w:rPr>
        <w:t>画面を開きます。</w:t>
      </w:r>
    </w:p>
    <w:p w:rsidR="00877974" w:rsidRPr="003515CA" w:rsidRDefault="0037202F" w:rsidP="00EA5DA3">
      <w:pPr>
        <w:pStyle w:val="41"/>
        <w:divId w:val="1612978309"/>
      </w:pPr>
      <w:r w:rsidRPr="003515CA">
        <w:rPr>
          <w:rFonts w:hint="eastAsia"/>
        </w:rPr>
        <w:t>構文</w:t>
      </w:r>
    </w:p>
    <w:p w:rsidR="00877974" w:rsidRPr="003515CA" w:rsidRDefault="00877974" w:rsidP="00EA5DA3">
      <w:pPr>
        <w:pStyle w:val="nCode"/>
        <w:autoSpaceDE/>
        <w:autoSpaceDN/>
        <w:divId w:val="1612978309"/>
        <w:rPr>
          <w:lang w:eastAsia="ja-JP"/>
        </w:rPr>
      </w:pPr>
      <w:proofErr w:type="gramStart"/>
      <w:r w:rsidRPr="003515CA">
        <w:t>public</w:t>
      </w:r>
      <w:proofErr w:type="gramEnd"/>
      <w:r w:rsidR="00083213" w:rsidRPr="003515CA">
        <w:t xml:space="preserve"> </w:t>
      </w:r>
      <w:r w:rsidRPr="003515CA">
        <w:t>static</w:t>
      </w:r>
      <w:r w:rsidR="00083213" w:rsidRPr="003515CA">
        <w:t xml:space="preserve"> </w:t>
      </w:r>
      <w:r w:rsidRPr="003515CA">
        <w:t>void</w:t>
      </w:r>
      <w:r w:rsidR="00083213" w:rsidRPr="003515CA">
        <w:t xml:space="preserve"> </w:t>
      </w:r>
      <w:r w:rsidRPr="003515CA">
        <w:t>startProfile(Activity</w:t>
      </w:r>
      <w:r w:rsidR="00083213" w:rsidRPr="003515CA">
        <w:t xml:space="preserve"> </w:t>
      </w:r>
      <w:r w:rsidRPr="003515CA">
        <w:t>activity)</w:t>
      </w:r>
      <w:r w:rsidRPr="003515CA">
        <w:rPr>
          <w:rFonts w:hint="eastAsia"/>
        </w:rPr>
        <w:t>;</w:t>
      </w:r>
    </w:p>
    <w:p w:rsidR="00877974" w:rsidRPr="003515CA" w:rsidRDefault="0037202F" w:rsidP="00EA5DA3">
      <w:pPr>
        <w:pStyle w:val="nApiSubTitle"/>
        <w:divId w:val="1612978309"/>
      </w:pPr>
      <w:r w:rsidRPr="003515CA">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B63917" w:rsidRPr="002452AD"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Pr="003515CA" w:rsidRDefault="0037202F" w:rsidP="00EA5DA3">
            <w:pPr>
              <w:pStyle w:val="nTblHeader"/>
              <w:wordWrap/>
            </w:pPr>
            <w:r w:rsidRPr="003515CA">
              <w:rPr>
                <w:rFonts w:hint="eastAsia"/>
              </w:rPr>
              <w:t>パラメータ</w:t>
            </w:r>
          </w:p>
        </w:tc>
        <w:tc>
          <w:tcPr>
            <w:tcW w:w="1063" w:type="dxa"/>
          </w:tcPr>
          <w:p w:rsidR="00B63917" w:rsidRPr="003515CA" w:rsidRDefault="0037202F" w:rsidP="00EA5DA3">
            <w:pPr>
              <w:pStyle w:val="nTblHeader"/>
              <w:wordWrap/>
            </w:pPr>
            <w:r w:rsidRPr="003515CA">
              <w:rPr>
                <w:rFonts w:hint="eastAsia"/>
              </w:rPr>
              <w:t>タイプ</w:t>
            </w:r>
          </w:p>
        </w:tc>
        <w:tc>
          <w:tcPr>
            <w:tcW w:w="1063" w:type="dxa"/>
          </w:tcPr>
          <w:p w:rsidR="00B63917" w:rsidRPr="003515CA" w:rsidRDefault="0037202F" w:rsidP="00EA5DA3">
            <w:pPr>
              <w:pStyle w:val="nTblHeader"/>
              <w:wordWrap/>
            </w:pPr>
            <w:r w:rsidRPr="003515CA">
              <w:rPr>
                <w:rFonts w:hint="eastAsia"/>
              </w:rPr>
              <w:t>必須</w:t>
            </w:r>
          </w:p>
        </w:tc>
        <w:tc>
          <w:tcPr>
            <w:tcW w:w="4704" w:type="dxa"/>
          </w:tcPr>
          <w:p w:rsidR="00B63917" w:rsidRPr="003515CA" w:rsidRDefault="0037202F" w:rsidP="00EA5DA3">
            <w:pPr>
              <w:pStyle w:val="nTblHeader"/>
              <w:wordWrap/>
            </w:pPr>
            <w:r w:rsidRPr="003515CA">
              <w:rPr>
                <w:rFonts w:hint="eastAsia"/>
              </w:rPr>
              <w:t>説明</w:t>
            </w:r>
          </w:p>
        </w:tc>
      </w:tr>
      <w:tr w:rsidR="0092456D" w:rsidRPr="002452AD" w:rsidTr="00B63917">
        <w:trPr>
          <w:divId w:val="1612978309"/>
        </w:trPr>
        <w:tc>
          <w:tcPr>
            <w:tcW w:w="1860" w:type="dxa"/>
          </w:tcPr>
          <w:p w:rsidR="0092456D" w:rsidRPr="002452AD" w:rsidRDefault="0092456D" w:rsidP="00EA5DA3">
            <w:pPr>
              <w:pStyle w:val="nTblNormal"/>
              <w:wordWrap/>
            </w:pPr>
            <w:r w:rsidRPr="002452AD">
              <w:t>activity</w:t>
            </w:r>
          </w:p>
        </w:tc>
        <w:tc>
          <w:tcPr>
            <w:tcW w:w="1063" w:type="dxa"/>
          </w:tcPr>
          <w:p w:rsidR="0092456D" w:rsidRPr="00453FED" w:rsidRDefault="0092456D" w:rsidP="00EA5DA3">
            <w:pPr>
              <w:pStyle w:val="nTblNormal"/>
              <w:wordWrap/>
            </w:pPr>
            <w:r w:rsidRPr="00453FED">
              <w:t>Activity</w:t>
            </w:r>
          </w:p>
        </w:tc>
        <w:tc>
          <w:tcPr>
            <w:tcW w:w="1063" w:type="dxa"/>
          </w:tcPr>
          <w:p w:rsidR="0092456D" w:rsidRPr="008C7B65" w:rsidRDefault="0092456D" w:rsidP="00EA5DA3">
            <w:pPr>
              <w:pStyle w:val="nTblNormal"/>
              <w:wordWrap/>
            </w:pPr>
            <w:r w:rsidRPr="008C7B65">
              <w:t>Y</w:t>
            </w:r>
          </w:p>
        </w:tc>
        <w:tc>
          <w:tcPr>
            <w:tcW w:w="4704" w:type="dxa"/>
          </w:tcPr>
          <w:p w:rsidR="00104A6F" w:rsidRPr="003515CA" w:rsidRDefault="00E90F5A" w:rsidP="00EA5DA3">
            <w:pPr>
              <w:pStyle w:val="nTblNormal"/>
              <w:wordWrap/>
              <w:rPr>
                <w:lang w:eastAsia="ja-JP"/>
              </w:rPr>
            </w:pPr>
            <w:r w:rsidRPr="00FA36DF">
              <w:rPr>
                <w:rFonts w:hint="eastAsia"/>
                <w:lang w:eastAsia="ja-JP"/>
              </w:rPr>
              <w:t>メソッド</w:t>
            </w:r>
            <w:r w:rsidR="007E0A2B" w:rsidRPr="00FA36DF">
              <w:rPr>
                <w:rFonts w:hint="eastAsia"/>
                <w:lang w:eastAsia="ja-JP"/>
              </w:rPr>
              <w:t>を実行するアクティビティの</w:t>
            </w:r>
            <w:r w:rsidR="00104A6F" w:rsidRPr="003515CA">
              <w:rPr>
                <w:lang w:eastAsia="ja-JP"/>
              </w:rPr>
              <w:t>Context</w:t>
            </w:r>
            <w:r w:rsidR="0037202F" w:rsidRPr="003515CA">
              <w:rPr>
                <w:rFonts w:hint="eastAsia"/>
                <w:lang w:eastAsia="ja-JP"/>
              </w:rPr>
              <w:t>オブジェクト</w:t>
            </w:r>
          </w:p>
        </w:tc>
      </w:tr>
    </w:tbl>
    <w:p w:rsidR="00877974" w:rsidRPr="00453FED" w:rsidRDefault="0037202F" w:rsidP="00EA5DA3">
      <w:pPr>
        <w:pStyle w:val="nApiSubTitle"/>
        <w:divId w:val="1612978309"/>
        <w:rPr>
          <w:lang w:eastAsia="ja-JP"/>
        </w:rPr>
      </w:pPr>
      <w:r w:rsidRPr="002452AD">
        <w:rPr>
          <w:rFonts w:hint="eastAsia"/>
          <w:lang w:eastAsia="ja-JP"/>
        </w:rPr>
        <w:t>返却値</w:t>
      </w:r>
    </w:p>
    <w:p w:rsidR="00877974" w:rsidRPr="00F70230" w:rsidRDefault="0037202F" w:rsidP="00EA5DA3">
      <w:pPr>
        <w:pStyle w:val="nNormal"/>
        <w:autoSpaceDE/>
        <w:autoSpaceDN/>
        <w:divId w:val="1612978309"/>
        <w:rPr>
          <w:lang w:eastAsia="ja-JP"/>
        </w:rPr>
      </w:pPr>
      <w:r w:rsidRPr="008C7B65">
        <w:rPr>
          <w:rFonts w:hint="eastAsia"/>
          <w:lang w:eastAsia="ja-JP"/>
        </w:rPr>
        <w:t>なし</w:t>
      </w:r>
    </w:p>
    <w:p w:rsidR="00877974" w:rsidRPr="00FA36DF" w:rsidRDefault="00BA12FC" w:rsidP="00EA5DA3">
      <w:pPr>
        <w:pStyle w:val="nApiSubTitle"/>
        <w:divId w:val="1612978309"/>
        <w:rPr>
          <w:lang w:eastAsia="ja-JP"/>
        </w:rPr>
      </w:pPr>
      <w:r>
        <w:rPr>
          <w:rFonts w:hint="eastAsia"/>
          <w:lang w:eastAsia="ja-JP"/>
        </w:rPr>
        <w:lastRenderedPageBreak/>
        <w:t>サンプルコード</w:t>
      </w:r>
    </w:p>
    <w:p w:rsidR="00A54A00" w:rsidRPr="003515CA" w:rsidRDefault="00A54A00" w:rsidP="00EA5DA3">
      <w:pPr>
        <w:pStyle w:val="nCode"/>
        <w:autoSpaceDE/>
        <w:autoSpaceDN/>
        <w:divId w:val="1612978309"/>
        <w:rPr>
          <w:lang w:eastAsia="ja-JP"/>
        </w:rPr>
      </w:pPr>
      <w:r w:rsidRPr="003515CA">
        <w:rPr>
          <w:lang w:eastAsia="ja-JP"/>
        </w:rPr>
        <w:t xml:space="preserve">// </w:t>
      </w:r>
      <w:r w:rsidR="007E0A2B" w:rsidRPr="003515CA">
        <w:rPr>
          <w:rFonts w:hint="eastAsia"/>
          <w:lang w:eastAsia="ja-JP"/>
        </w:rPr>
        <w:t>プロフィール</w:t>
      </w:r>
      <w:r w:rsidR="00E55BC1">
        <w:rPr>
          <w:rFonts w:hint="eastAsia"/>
          <w:lang w:eastAsia="ja-JP"/>
        </w:rPr>
        <w:t>が選択された状態</w:t>
      </w:r>
      <w:r w:rsidR="007E0A2B" w:rsidRPr="003515CA">
        <w:rPr>
          <w:rFonts w:hint="eastAsia"/>
          <w:lang w:eastAsia="ja-JP"/>
        </w:rPr>
        <w:t>で</w:t>
      </w:r>
      <w:r w:rsidR="00D95CEB">
        <w:rPr>
          <w:rFonts w:hint="eastAsia"/>
          <w:lang w:eastAsia="ja-JP"/>
        </w:rPr>
        <w:t>NAVER Cafe</w:t>
      </w:r>
      <w:r w:rsidRPr="003515CA">
        <w:rPr>
          <w:rFonts w:hint="eastAsia"/>
          <w:lang w:eastAsia="ja-JP"/>
        </w:rPr>
        <w:t xml:space="preserve"> SDK</w:t>
      </w:r>
      <w:r w:rsidR="007E0A2B" w:rsidRPr="003515CA">
        <w:rPr>
          <w:rFonts w:hint="eastAsia"/>
          <w:lang w:eastAsia="ja-JP"/>
        </w:rPr>
        <w:t>画面を開きます。</w:t>
      </w:r>
    </w:p>
    <w:p w:rsidR="00877974" w:rsidRPr="003515CA" w:rsidRDefault="00A54A00" w:rsidP="00EA5DA3">
      <w:pPr>
        <w:pStyle w:val="nCode"/>
        <w:autoSpaceDE/>
        <w:autoSpaceDN/>
        <w:divId w:val="1612978309"/>
      </w:pPr>
      <w:proofErr w:type="gramStart"/>
      <w:r w:rsidRPr="003515CA">
        <w:t>Glink.startProfile(</w:t>
      </w:r>
      <w:proofErr w:type="gramEnd"/>
      <w:r w:rsidRPr="003515CA">
        <w:t>activity);</w:t>
      </w:r>
    </w:p>
    <w:p w:rsidR="00262B9C" w:rsidRPr="003515CA" w:rsidRDefault="00262B9C" w:rsidP="00EA5DA3">
      <w:pPr>
        <w:pStyle w:val="31"/>
        <w:divId w:val="1612978309"/>
      </w:pPr>
      <w:bookmarkStart w:id="34" w:name="_Toc438559651"/>
      <w:proofErr w:type="gramStart"/>
      <w:r w:rsidRPr="003515CA">
        <w:t>startVideoWrite()</w:t>
      </w:r>
      <w:bookmarkEnd w:id="34"/>
      <w:proofErr w:type="gramEnd"/>
    </w:p>
    <w:p w:rsidR="00262B9C" w:rsidRPr="003515CA" w:rsidRDefault="0037202F" w:rsidP="00EA5DA3">
      <w:pPr>
        <w:pStyle w:val="41"/>
        <w:divId w:val="1612978309"/>
      </w:pPr>
      <w:r w:rsidRPr="003515CA">
        <w:rPr>
          <w:rFonts w:hint="eastAsia"/>
        </w:rPr>
        <w:t>説明</w:t>
      </w:r>
    </w:p>
    <w:p w:rsidR="00104A6F" w:rsidRPr="003515CA" w:rsidRDefault="007E0A2B" w:rsidP="00EA5DA3">
      <w:pPr>
        <w:pStyle w:val="nNormal"/>
        <w:autoSpaceDE/>
        <w:autoSpaceDN/>
        <w:divId w:val="1612978309"/>
        <w:rPr>
          <w:lang w:eastAsia="ja-JP"/>
        </w:rPr>
      </w:pPr>
      <w:r w:rsidRPr="003515CA">
        <w:rPr>
          <w:rFonts w:hint="eastAsia"/>
          <w:lang w:eastAsia="ja-JP"/>
        </w:rPr>
        <w:t>動画</w:t>
      </w:r>
      <w:r w:rsidR="003515CA">
        <w:rPr>
          <w:rFonts w:hint="eastAsia"/>
          <w:lang w:eastAsia="ja-JP"/>
        </w:rPr>
        <w:t>を</w:t>
      </w:r>
      <w:r w:rsidRPr="003515CA">
        <w:rPr>
          <w:rFonts w:hint="eastAsia"/>
          <w:lang w:eastAsia="ja-JP"/>
        </w:rPr>
        <w:t>添付</w:t>
      </w:r>
      <w:r w:rsidR="003515CA">
        <w:rPr>
          <w:rFonts w:hint="eastAsia"/>
          <w:lang w:eastAsia="ja-JP"/>
        </w:rPr>
        <w:t>して</w:t>
      </w:r>
      <w:r w:rsidRPr="003515CA">
        <w:rPr>
          <w:rFonts w:hint="eastAsia"/>
          <w:lang w:eastAsia="ja-JP"/>
        </w:rPr>
        <w:t>掲示板</w:t>
      </w:r>
      <w:r w:rsidR="003515CA">
        <w:rPr>
          <w:rFonts w:hint="eastAsia"/>
          <w:lang w:eastAsia="ja-JP"/>
        </w:rPr>
        <w:t>の</w:t>
      </w:r>
      <w:r w:rsidRPr="003515CA">
        <w:rPr>
          <w:rFonts w:hint="eastAsia"/>
          <w:lang w:eastAsia="ja-JP"/>
        </w:rPr>
        <w:t>投稿作成画面を</w:t>
      </w:r>
      <w:r w:rsidR="00775BA2" w:rsidRPr="003515CA">
        <w:rPr>
          <w:rFonts w:hint="eastAsia"/>
          <w:lang w:eastAsia="ja-JP"/>
        </w:rPr>
        <w:t>開きます。</w:t>
      </w:r>
    </w:p>
    <w:p w:rsidR="00262B9C" w:rsidRPr="003515CA" w:rsidRDefault="0037202F" w:rsidP="00EA5DA3">
      <w:pPr>
        <w:pStyle w:val="41"/>
        <w:divId w:val="1612978309"/>
      </w:pPr>
      <w:r w:rsidRPr="003515CA">
        <w:rPr>
          <w:rFonts w:hint="eastAsia"/>
        </w:rPr>
        <w:t>構文</w:t>
      </w:r>
    </w:p>
    <w:p w:rsidR="00262B9C" w:rsidRPr="003515CA" w:rsidRDefault="00262B9C" w:rsidP="00EA5DA3">
      <w:pPr>
        <w:pStyle w:val="nCode"/>
        <w:autoSpaceDE/>
        <w:autoSpaceDN/>
        <w:divId w:val="1612978309"/>
      </w:pPr>
      <w:proofErr w:type="gramStart"/>
      <w:r w:rsidRPr="003515CA">
        <w:t>public</w:t>
      </w:r>
      <w:proofErr w:type="gramEnd"/>
      <w:r w:rsidRPr="003515CA">
        <w:t xml:space="preserve"> static void startVideoWrite(Activity activity, int menuId, String subject, String text, String videoUri)</w:t>
      </w:r>
      <w:r w:rsidRPr="003515CA">
        <w:rPr>
          <w:rFonts w:hint="eastAsia"/>
        </w:rPr>
        <w:t>;</w:t>
      </w:r>
    </w:p>
    <w:p w:rsidR="00262B9C" w:rsidRPr="003515CA" w:rsidRDefault="0037202F" w:rsidP="00EA5DA3">
      <w:pPr>
        <w:pStyle w:val="nApiSubTitle"/>
        <w:divId w:val="1612978309"/>
      </w:pPr>
      <w:r w:rsidRPr="003515CA">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262B9C" w:rsidRPr="002452AD" w:rsidTr="00262B9C">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262B9C" w:rsidRPr="003515CA" w:rsidRDefault="0037202F" w:rsidP="00EA5DA3">
            <w:pPr>
              <w:pStyle w:val="nTblHeader"/>
              <w:wordWrap/>
            </w:pPr>
            <w:r w:rsidRPr="003515CA">
              <w:rPr>
                <w:rFonts w:hint="eastAsia"/>
              </w:rPr>
              <w:t>パラメータ</w:t>
            </w:r>
          </w:p>
        </w:tc>
        <w:tc>
          <w:tcPr>
            <w:tcW w:w="1063" w:type="dxa"/>
          </w:tcPr>
          <w:p w:rsidR="00262B9C" w:rsidRPr="003515CA" w:rsidRDefault="0037202F" w:rsidP="00EA5DA3">
            <w:pPr>
              <w:pStyle w:val="nTblHeader"/>
              <w:wordWrap/>
            </w:pPr>
            <w:r w:rsidRPr="003515CA">
              <w:rPr>
                <w:rFonts w:hint="eastAsia"/>
              </w:rPr>
              <w:t>タイプ</w:t>
            </w:r>
          </w:p>
        </w:tc>
        <w:tc>
          <w:tcPr>
            <w:tcW w:w="1063" w:type="dxa"/>
          </w:tcPr>
          <w:p w:rsidR="00262B9C" w:rsidRPr="003515CA" w:rsidRDefault="0037202F" w:rsidP="00EA5DA3">
            <w:pPr>
              <w:pStyle w:val="nTblHeader"/>
              <w:wordWrap/>
            </w:pPr>
            <w:r w:rsidRPr="003515CA">
              <w:rPr>
                <w:rFonts w:hint="eastAsia"/>
              </w:rPr>
              <w:t>必須</w:t>
            </w:r>
          </w:p>
        </w:tc>
        <w:tc>
          <w:tcPr>
            <w:tcW w:w="4704" w:type="dxa"/>
          </w:tcPr>
          <w:p w:rsidR="00262B9C" w:rsidRPr="003515CA" w:rsidRDefault="0037202F" w:rsidP="00EA5DA3">
            <w:pPr>
              <w:pStyle w:val="nTblHeader"/>
              <w:wordWrap/>
            </w:pPr>
            <w:r w:rsidRPr="003515CA">
              <w:rPr>
                <w:rFonts w:hint="eastAsia"/>
              </w:rPr>
              <w:t>説明</w:t>
            </w:r>
          </w:p>
        </w:tc>
      </w:tr>
      <w:tr w:rsidR="00262B9C" w:rsidRPr="003515CA" w:rsidTr="00262B9C">
        <w:trPr>
          <w:divId w:val="1612978309"/>
        </w:trPr>
        <w:tc>
          <w:tcPr>
            <w:tcW w:w="1860" w:type="dxa"/>
          </w:tcPr>
          <w:p w:rsidR="00262B9C" w:rsidRPr="00453FED" w:rsidRDefault="00262B9C" w:rsidP="00EA5DA3">
            <w:pPr>
              <w:pStyle w:val="nTblNormal"/>
              <w:wordWrap/>
            </w:pPr>
            <w:r w:rsidRPr="002452AD">
              <w:t>acti</w:t>
            </w:r>
            <w:r w:rsidRPr="00453FED">
              <w:t>vity</w:t>
            </w:r>
          </w:p>
        </w:tc>
        <w:tc>
          <w:tcPr>
            <w:tcW w:w="1063" w:type="dxa"/>
          </w:tcPr>
          <w:p w:rsidR="00262B9C" w:rsidRPr="008C7B65" w:rsidRDefault="00262B9C" w:rsidP="00EA5DA3">
            <w:pPr>
              <w:pStyle w:val="nTblNormal"/>
              <w:wordWrap/>
            </w:pPr>
            <w:r w:rsidRPr="008C7B65">
              <w:t>Activity</w:t>
            </w:r>
          </w:p>
        </w:tc>
        <w:tc>
          <w:tcPr>
            <w:tcW w:w="1063" w:type="dxa"/>
          </w:tcPr>
          <w:p w:rsidR="00262B9C" w:rsidRPr="00FA36DF" w:rsidRDefault="00262B9C" w:rsidP="00EA5DA3">
            <w:pPr>
              <w:pStyle w:val="nTblNormal"/>
              <w:wordWrap/>
            </w:pPr>
            <w:r w:rsidRPr="00FA36DF">
              <w:t>Y</w:t>
            </w:r>
          </w:p>
        </w:tc>
        <w:tc>
          <w:tcPr>
            <w:tcW w:w="4704" w:type="dxa"/>
          </w:tcPr>
          <w:p w:rsidR="00104A6F" w:rsidRPr="003515CA" w:rsidRDefault="00E90F5A" w:rsidP="00EA5DA3">
            <w:pPr>
              <w:pStyle w:val="nTblNormal"/>
              <w:wordWrap/>
              <w:rPr>
                <w:b/>
                <w:lang w:eastAsia="ja-JP"/>
              </w:rPr>
            </w:pPr>
            <w:r w:rsidRPr="00FA36DF">
              <w:rPr>
                <w:rFonts w:hint="eastAsia"/>
                <w:lang w:eastAsia="ja-JP"/>
              </w:rPr>
              <w:t>メ</w:t>
            </w:r>
            <w:r w:rsidRPr="006D0CFD">
              <w:rPr>
                <w:rFonts w:hint="eastAsia"/>
                <w:lang w:eastAsia="ja-JP"/>
              </w:rPr>
              <w:t>ソッド</w:t>
            </w:r>
            <w:r w:rsidR="00775BA2" w:rsidRPr="003515CA">
              <w:rPr>
                <w:rFonts w:hint="eastAsia"/>
                <w:lang w:eastAsia="ja-JP"/>
              </w:rPr>
              <w:t>を実行するアクティビティの</w:t>
            </w:r>
            <w:r w:rsidR="00104A6F" w:rsidRPr="003515CA">
              <w:rPr>
                <w:lang w:eastAsia="ja-JP"/>
              </w:rPr>
              <w:t>Context</w:t>
            </w:r>
            <w:r w:rsidR="0037202F" w:rsidRPr="003515CA">
              <w:rPr>
                <w:rFonts w:hint="eastAsia"/>
                <w:lang w:eastAsia="ja-JP"/>
              </w:rPr>
              <w:t>オブジェクト</w:t>
            </w:r>
          </w:p>
        </w:tc>
      </w:tr>
      <w:tr w:rsidR="00262B9C" w:rsidRPr="002452AD" w:rsidTr="00262B9C">
        <w:trPr>
          <w:divId w:val="1612978309"/>
        </w:trPr>
        <w:tc>
          <w:tcPr>
            <w:tcW w:w="1860" w:type="dxa"/>
          </w:tcPr>
          <w:p w:rsidR="00262B9C" w:rsidRPr="002452AD" w:rsidRDefault="00262B9C" w:rsidP="00EA5DA3">
            <w:pPr>
              <w:pStyle w:val="nTblNormal"/>
              <w:wordWrap/>
            </w:pPr>
            <w:r w:rsidRPr="002452AD">
              <w:t>menuId</w:t>
            </w:r>
          </w:p>
        </w:tc>
        <w:tc>
          <w:tcPr>
            <w:tcW w:w="1063" w:type="dxa"/>
          </w:tcPr>
          <w:p w:rsidR="00262B9C" w:rsidRPr="008C7B65" w:rsidRDefault="00262B9C" w:rsidP="00EA5DA3">
            <w:pPr>
              <w:pStyle w:val="nTblNormal"/>
              <w:wordWrap/>
            </w:pPr>
            <w:r w:rsidRPr="00453FED">
              <w:rPr>
                <w:rFonts w:hint="eastAsia"/>
              </w:rPr>
              <w:t>int</w:t>
            </w:r>
          </w:p>
        </w:tc>
        <w:tc>
          <w:tcPr>
            <w:tcW w:w="1063" w:type="dxa"/>
          </w:tcPr>
          <w:p w:rsidR="00262B9C" w:rsidRPr="00FA36DF" w:rsidRDefault="00262B9C" w:rsidP="00EA5DA3">
            <w:pPr>
              <w:pStyle w:val="nTblNormal"/>
              <w:wordWrap/>
            </w:pPr>
            <w:r w:rsidRPr="00FA36DF">
              <w:t>N</w:t>
            </w:r>
          </w:p>
        </w:tc>
        <w:tc>
          <w:tcPr>
            <w:tcW w:w="4704" w:type="dxa"/>
          </w:tcPr>
          <w:p w:rsidR="00262B9C" w:rsidRPr="003515CA" w:rsidRDefault="00775BA2" w:rsidP="00EA5DA3">
            <w:pPr>
              <w:pStyle w:val="nTblNormal"/>
              <w:wordWrap/>
              <w:rPr>
                <w:lang w:eastAsia="ja-JP"/>
              </w:rPr>
            </w:pPr>
            <w:r w:rsidRPr="00FA36DF">
              <w:rPr>
                <w:rFonts w:hint="eastAsia"/>
                <w:lang w:eastAsia="ja-JP"/>
              </w:rPr>
              <w:t>掲示板</w:t>
            </w:r>
            <w:r w:rsidR="006B66EB" w:rsidRPr="006D0CFD">
              <w:rPr>
                <w:rFonts w:hint="eastAsia"/>
                <w:lang w:eastAsia="ja-JP"/>
              </w:rPr>
              <w:t>の</w:t>
            </w:r>
            <w:r w:rsidRPr="003515CA">
              <w:rPr>
                <w:rFonts w:hint="eastAsia"/>
                <w:lang w:eastAsia="ja-JP"/>
              </w:rPr>
              <w:t>ID</w:t>
            </w:r>
            <w:r w:rsidR="00104A6F" w:rsidRPr="003515CA">
              <w:rPr>
                <w:rFonts w:hint="eastAsia"/>
                <w:lang w:eastAsia="ja-JP"/>
              </w:rPr>
              <w:t>(</w:t>
            </w:r>
            <w:r w:rsidRPr="003515CA">
              <w:rPr>
                <w:rFonts w:hint="eastAsia"/>
                <w:lang w:eastAsia="ja-JP"/>
              </w:rPr>
              <w:t>基本値</w:t>
            </w:r>
            <w:r w:rsidR="00104A6F" w:rsidRPr="003515CA">
              <w:rPr>
                <w:rFonts w:hint="eastAsia"/>
                <w:lang w:eastAsia="ja-JP"/>
              </w:rPr>
              <w:t>: -1)</w:t>
            </w:r>
            <w:r w:rsidRPr="003515CA">
              <w:rPr>
                <w:rFonts w:hint="eastAsia"/>
                <w:lang w:eastAsia="ja-JP"/>
              </w:rPr>
              <w:t>。掲示板</w:t>
            </w:r>
            <w:r w:rsidR="006B66EB" w:rsidRPr="003515CA">
              <w:rPr>
                <w:rFonts w:hint="eastAsia"/>
                <w:lang w:eastAsia="ja-JP"/>
              </w:rPr>
              <w:t>の</w:t>
            </w:r>
            <w:r w:rsidRPr="003515CA">
              <w:rPr>
                <w:rFonts w:hint="eastAsia"/>
                <w:lang w:eastAsia="ja-JP"/>
              </w:rPr>
              <w:t>IDは、</w:t>
            </w:r>
            <w:r w:rsidR="00D95CEB">
              <w:rPr>
                <w:rFonts w:hint="eastAsia"/>
                <w:lang w:eastAsia="ja-JP"/>
              </w:rPr>
              <w:t>NAVER Cafe</w:t>
            </w:r>
            <w:r w:rsidRPr="003515CA">
              <w:rPr>
                <w:rFonts w:hint="eastAsia"/>
                <w:lang w:eastAsia="ja-JP"/>
              </w:rPr>
              <w:t>掲示板</w:t>
            </w:r>
            <w:r w:rsidR="00104A6F" w:rsidRPr="003515CA">
              <w:rPr>
                <w:rFonts w:hint="eastAsia"/>
                <w:lang w:eastAsia="ja-JP"/>
              </w:rPr>
              <w:t>URL</w:t>
            </w:r>
            <w:r w:rsidRPr="003515CA">
              <w:rPr>
                <w:rFonts w:hint="eastAsia"/>
                <w:lang w:eastAsia="ja-JP"/>
              </w:rPr>
              <w:t>の</w:t>
            </w:r>
            <w:r w:rsidR="00104A6F" w:rsidRPr="003515CA">
              <w:rPr>
                <w:rStyle w:val="nUI"/>
                <w:rFonts w:hint="eastAsia"/>
                <w:lang w:eastAsia="ja-JP"/>
              </w:rPr>
              <w:t>menuid</w:t>
            </w:r>
            <w:r w:rsidR="0037202F" w:rsidRPr="003515CA">
              <w:rPr>
                <w:rFonts w:hint="eastAsia"/>
                <w:lang w:eastAsia="ja-JP"/>
              </w:rPr>
              <w:t>パラメータ</w:t>
            </w:r>
            <w:r w:rsidRPr="003515CA">
              <w:rPr>
                <w:rFonts w:hint="eastAsia"/>
                <w:lang w:eastAsia="ja-JP"/>
              </w:rPr>
              <w:t>値</w:t>
            </w:r>
            <w:r w:rsidR="003515CA">
              <w:rPr>
                <w:rFonts w:hint="eastAsia"/>
                <w:lang w:eastAsia="ja-JP"/>
              </w:rPr>
              <w:t>にあたります。</w:t>
            </w:r>
          </w:p>
        </w:tc>
      </w:tr>
      <w:tr w:rsidR="00262B9C" w:rsidRPr="002452AD" w:rsidTr="00262B9C">
        <w:trPr>
          <w:divId w:val="1612978309"/>
        </w:trPr>
        <w:tc>
          <w:tcPr>
            <w:tcW w:w="1860" w:type="dxa"/>
          </w:tcPr>
          <w:p w:rsidR="00262B9C" w:rsidRPr="002452AD" w:rsidRDefault="00262B9C" w:rsidP="00EA5DA3">
            <w:pPr>
              <w:pStyle w:val="nTblNormal"/>
              <w:wordWrap/>
            </w:pPr>
            <w:r w:rsidRPr="002452AD">
              <w:t>subject</w:t>
            </w:r>
          </w:p>
        </w:tc>
        <w:tc>
          <w:tcPr>
            <w:tcW w:w="1063" w:type="dxa"/>
          </w:tcPr>
          <w:p w:rsidR="00262B9C" w:rsidRPr="00453FED" w:rsidRDefault="00262B9C" w:rsidP="00EA5DA3">
            <w:pPr>
              <w:pStyle w:val="nTblNormal"/>
              <w:wordWrap/>
            </w:pPr>
            <w:r w:rsidRPr="00453FED">
              <w:t>String</w:t>
            </w:r>
          </w:p>
        </w:tc>
        <w:tc>
          <w:tcPr>
            <w:tcW w:w="1063" w:type="dxa"/>
          </w:tcPr>
          <w:p w:rsidR="00262B9C" w:rsidRPr="008C7B65" w:rsidRDefault="00262B9C" w:rsidP="00EA5DA3">
            <w:pPr>
              <w:pStyle w:val="nTblNormal"/>
              <w:wordWrap/>
            </w:pPr>
            <w:r w:rsidRPr="008C7B65">
              <w:t>N</w:t>
            </w:r>
          </w:p>
        </w:tc>
        <w:tc>
          <w:tcPr>
            <w:tcW w:w="4704" w:type="dxa"/>
          </w:tcPr>
          <w:p w:rsidR="00262B9C" w:rsidRPr="006D0CFD" w:rsidRDefault="00775BA2" w:rsidP="00EA5DA3">
            <w:pPr>
              <w:pStyle w:val="nTblNormal"/>
              <w:wordWrap/>
            </w:pPr>
            <w:r w:rsidRPr="00FA36DF">
              <w:rPr>
                <w:rFonts w:hint="eastAsia"/>
                <w:lang w:eastAsia="ja-JP"/>
              </w:rPr>
              <w:t>投稿の</w:t>
            </w:r>
            <w:r w:rsidRPr="00FA36DF">
              <w:rPr>
                <w:rFonts w:hint="eastAsia"/>
              </w:rPr>
              <w:t>タイトル</w:t>
            </w:r>
          </w:p>
        </w:tc>
      </w:tr>
      <w:tr w:rsidR="00262B9C" w:rsidRPr="002452AD" w:rsidTr="00262B9C">
        <w:trPr>
          <w:divId w:val="1612978309"/>
        </w:trPr>
        <w:tc>
          <w:tcPr>
            <w:tcW w:w="1860" w:type="dxa"/>
          </w:tcPr>
          <w:p w:rsidR="00262B9C" w:rsidRPr="002452AD" w:rsidRDefault="00262B9C" w:rsidP="00EA5DA3">
            <w:pPr>
              <w:pStyle w:val="nTblNormal"/>
              <w:wordWrap/>
            </w:pPr>
            <w:r w:rsidRPr="002452AD">
              <w:t>text</w:t>
            </w:r>
          </w:p>
        </w:tc>
        <w:tc>
          <w:tcPr>
            <w:tcW w:w="1063" w:type="dxa"/>
          </w:tcPr>
          <w:p w:rsidR="00262B9C" w:rsidRPr="00453FED" w:rsidRDefault="00262B9C" w:rsidP="00EA5DA3">
            <w:pPr>
              <w:pStyle w:val="nTblNormal"/>
              <w:wordWrap/>
            </w:pPr>
            <w:r w:rsidRPr="00453FED">
              <w:t>String</w:t>
            </w:r>
          </w:p>
        </w:tc>
        <w:tc>
          <w:tcPr>
            <w:tcW w:w="1063" w:type="dxa"/>
          </w:tcPr>
          <w:p w:rsidR="00262B9C" w:rsidRPr="008C7B65" w:rsidRDefault="00262B9C" w:rsidP="00EA5DA3">
            <w:pPr>
              <w:pStyle w:val="nTblNormal"/>
              <w:wordWrap/>
            </w:pPr>
            <w:r w:rsidRPr="008C7B65">
              <w:t>N</w:t>
            </w:r>
          </w:p>
        </w:tc>
        <w:tc>
          <w:tcPr>
            <w:tcW w:w="4704" w:type="dxa"/>
          </w:tcPr>
          <w:p w:rsidR="00262B9C" w:rsidRPr="00FA36DF" w:rsidRDefault="00775BA2" w:rsidP="00EA5DA3">
            <w:pPr>
              <w:pStyle w:val="nTblNormal"/>
              <w:wordWrap/>
            </w:pPr>
            <w:r w:rsidRPr="00FA36DF">
              <w:rPr>
                <w:rFonts w:hint="eastAsia"/>
              </w:rPr>
              <w:t>投稿</w:t>
            </w:r>
            <w:r w:rsidR="003515CA">
              <w:rPr>
                <w:rFonts w:hint="eastAsia"/>
                <w:lang w:eastAsia="ja-JP"/>
              </w:rPr>
              <w:t>の内容</w:t>
            </w:r>
          </w:p>
        </w:tc>
      </w:tr>
      <w:tr w:rsidR="00262B9C" w:rsidRPr="002452AD" w:rsidTr="00262B9C">
        <w:trPr>
          <w:divId w:val="1612978309"/>
        </w:trPr>
        <w:tc>
          <w:tcPr>
            <w:tcW w:w="1860" w:type="dxa"/>
          </w:tcPr>
          <w:p w:rsidR="00262B9C" w:rsidRPr="002452AD" w:rsidRDefault="00262B9C" w:rsidP="00EA5DA3">
            <w:pPr>
              <w:pStyle w:val="nTblNormal"/>
              <w:wordWrap/>
            </w:pPr>
            <w:r w:rsidRPr="002452AD">
              <w:t>videoUri</w:t>
            </w:r>
          </w:p>
        </w:tc>
        <w:tc>
          <w:tcPr>
            <w:tcW w:w="1063" w:type="dxa"/>
          </w:tcPr>
          <w:p w:rsidR="00262B9C" w:rsidRPr="00453FED" w:rsidRDefault="00262B9C" w:rsidP="00EA5DA3">
            <w:pPr>
              <w:pStyle w:val="nTblNormal"/>
              <w:wordWrap/>
            </w:pPr>
            <w:r w:rsidRPr="00453FED">
              <w:t>String</w:t>
            </w:r>
          </w:p>
        </w:tc>
        <w:tc>
          <w:tcPr>
            <w:tcW w:w="1063" w:type="dxa"/>
          </w:tcPr>
          <w:p w:rsidR="00262B9C" w:rsidRPr="008C7B65" w:rsidRDefault="00262B9C" w:rsidP="00EA5DA3">
            <w:pPr>
              <w:pStyle w:val="nTblNormal"/>
              <w:wordWrap/>
            </w:pPr>
            <w:r w:rsidRPr="008C7B65">
              <w:t>N</w:t>
            </w:r>
          </w:p>
        </w:tc>
        <w:tc>
          <w:tcPr>
            <w:tcW w:w="4704" w:type="dxa"/>
          </w:tcPr>
          <w:p w:rsidR="00262B9C" w:rsidRPr="003515CA" w:rsidRDefault="00775BA2" w:rsidP="00EA5DA3">
            <w:pPr>
              <w:pStyle w:val="nTblNormal"/>
              <w:wordWrap/>
              <w:rPr>
                <w:lang w:eastAsia="ja-JP"/>
              </w:rPr>
            </w:pPr>
            <w:r w:rsidRPr="00FA36DF">
              <w:rPr>
                <w:rFonts w:hint="eastAsia"/>
                <w:lang w:eastAsia="ja-JP"/>
              </w:rPr>
              <w:t>動画ファイルのパス</w:t>
            </w:r>
            <w:r w:rsidR="00F05A71" w:rsidRPr="00FA36DF">
              <w:rPr>
                <w:rFonts w:hint="eastAsia"/>
                <w:lang w:eastAsia="ja-JP"/>
              </w:rPr>
              <w:t>(URI</w:t>
            </w:r>
            <w:r w:rsidRPr="006D0CFD">
              <w:rPr>
                <w:rFonts w:hint="eastAsia"/>
                <w:lang w:eastAsia="ja-JP"/>
              </w:rPr>
              <w:t>形式</w:t>
            </w:r>
            <w:r w:rsidR="00F05A71" w:rsidRPr="003515CA">
              <w:rPr>
                <w:rFonts w:hint="eastAsia"/>
                <w:lang w:eastAsia="ja-JP"/>
              </w:rPr>
              <w:t>)</w:t>
            </w:r>
          </w:p>
        </w:tc>
      </w:tr>
    </w:tbl>
    <w:p w:rsidR="00262B9C" w:rsidRPr="00453FED" w:rsidRDefault="0037202F" w:rsidP="00EA5DA3">
      <w:pPr>
        <w:pStyle w:val="nApiSubTitle"/>
        <w:divId w:val="1612978309"/>
        <w:rPr>
          <w:lang w:eastAsia="ja-JP"/>
        </w:rPr>
      </w:pPr>
      <w:r w:rsidRPr="002452AD">
        <w:rPr>
          <w:rFonts w:hint="eastAsia"/>
          <w:lang w:eastAsia="ja-JP"/>
        </w:rPr>
        <w:t>返却値</w:t>
      </w:r>
    </w:p>
    <w:p w:rsidR="00262B9C" w:rsidRPr="00F70230" w:rsidRDefault="0037202F" w:rsidP="00EA5DA3">
      <w:pPr>
        <w:pStyle w:val="nNormal"/>
        <w:autoSpaceDE/>
        <w:autoSpaceDN/>
        <w:divId w:val="1612978309"/>
        <w:rPr>
          <w:lang w:eastAsia="ja-JP"/>
        </w:rPr>
      </w:pPr>
      <w:r w:rsidRPr="008C7B65">
        <w:rPr>
          <w:rFonts w:hint="eastAsia"/>
          <w:lang w:eastAsia="ja-JP"/>
        </w:rPr>
        <w:t>なし</w:t>
      </w:r>
    </w:p>
    <w:p w:rsidR="00262B9C" w:rsidRPr="00FA36DF" w:rsidRDefault="00BA12FC" w:rsidP="00EA5DA3">
      <w:pPr>
        <w:pStyle w:val="nApiSubTitle"/>
        <w:divId w:val="1612978309"/>
        <w:rPr>
          <w:lang w:eastAsia="ja-JP"/>
        </w:rPr>
      </w:pPr>
      <w:r>
        <w:rPr>
          <w:rFonts w:hint="eastAsia"/>
          <w:lang w:eastAsia="ja-JP"/>
        </w:rPr>
        <w:t>サンプルコード</w:t>
      </w:r>
    </w:p>
    <w:p w:rsidR="00103D7D" w:rsidRPr="003515CA" w:rsidRDefault="00103D7D" w:rsidP="00EA5DA3">
      <w:pPr>
        <w:pStyle w:val="nCode"/>
        <w:autoSpaceDE/>
        <w:autoSpaceDN/>
        <w:divId w:val="1612978309"/>
        <w:rPr>
          <w:lang w:eastAsia="ja-JP"/>
        </w:rPr>
      </w:pPr>
      <w:r w:rsidRPr="003515CA">
        <w:rPr>
          <w:lang w:eastAsia="ja-JP"/>
        </w:rPr>
        <w:t xml:space="preserve">// </w:t>
      </w:r>
      <w:r w:rsidR="00775BA2" w:rsidRPr="003515CA">
        <w:rPr>
          <w:rFonts w:hint="eastAsia"/>
          <w:lang w:eastAsia="ja-JP"/>
        </w:rPr>
        <w:t>基本タイトル</w:t>
      </w:r>
      <w:r w:rsidR="003A6818">
        <w:rPr>
          <w:rFonts w:hint="eastAsia"/>
          <w:lang w:eastAsia="ja-JP"/>
        </w:rPr>
        <w:t>と</w:t>
      </w:r>
      <w:r w:rsidR="003515CA">
        <w:rPr>
          <w:rFonts w:hint="eastAsia"/>
          <w:lang w:eastAsia="ja-JP"/>
        </w:rPr>
        <w:t>内容</w:t>
      </w:r>
      <w:r w:rsidR="003A6818">
        <w:rPr>
          <w:rFonts w:hint="eastAsia"/>
          <w:lang w:eastAsia="ja-JP"/>
        </w:rPr>
        <w:t>が入力されていて</w:t>
      </w:r>
      <w:r w:rsidR="00775BA2" w:rsidRPr="003515CA">
        <w:rPr>
          <w:rFonts w:hint="eastAsia"/>
          <w:lang w:eastAsia="ja-JP"/>
        </w:rPr>
        <w:t>、</w:t>
      </w:r>
      <w:r w:rsidR="003A6818">
        <w:rPr>
          <w:rFonts w:hint="eastAsia"/>
          <w:lang w:eastAsia="ja-JP"/>
        </w:rPr>
        <w:t>動画が添付されている状態で</w:t>
      </w:r>
      <w:r w:rsidR="00775BA2" w:rsidRPr="003515CA">
        <w:rPr>
          <w:rFonts w:hint="eastAsia"/>
          <w:lang w:eastAsia="ja-JP"/>
        </w:rPr>
        <w:t>投稿画面を</w:t>
      </w:r>
      <w:r w:rsidR="00E46F2A">
        <w:rPr>
          <w:rFonts w:hint="eastAsia"/>
          <w:lang w:eastAsia="ja-JP"/>
        </w:rPr>
        <w:t>立ち上げます</w:t>
      </w:r>
      <w:r w:rsidR="00775BA2" w:rsidRPr="003515CA">
        <w:rPr>
          <w:rFonts w:hint="eastAsia"/>
          <w:lang w:eastAsia="ja-JP"/>
        </w:rPr>
        <w:t>。</w:t>
      </w:r>
      <w:r w:rsidR="003A6818">
        <w:rPr>
          <w:rFonts w:hint="eastAsia"/>
          <w:lang w:eastAsia="ja-JP"/>
        </w:rPr>
        <w:t>動画ファイルのパスは</w:t>
      </w:r>
      <w:r w:rsidR="00775BA2" w:rsidRPr="003515CA">
        <w:rPr>
          <w:rFonts w:hint="eastAsia"/>
          <w:lang w:eastAsia="ja-JP"/>
        </w:rPr>
        <w:t>、</w:t>
      </w:r>
      <w:r w:rsidR="00F05A71" w:rsidRPr="003515CA">
        <w:rPr>
          <w:lang w:eastAsia="ja-JP"/>
        </w:rPr>
        <w:t>URI</w:t>
      </w:r>
      <w:r w:rsidR="00775BA2" w:rsidRPr="003515CA">
        <w:rPr>
          <w:rFonts w:hint="eastAsia"/>
          <w:lang w:eastAsia="ja-JP"/>
        </w:rPr>
        <w:t>形式で</w:t>
      </w:r>
      <w:r w:rsidR="00E46F2A">
        <w:rPr>
          <w:rFonts w:hint="eastAsia"/>
          <w:lang w:eastAsia="ja-JP"/>
        </w:rPr>
        <w:t>入力してください</w:t>
      </w:r>
      <w:r w:rsidR="00775BA2" w:rsidRPr="003515CA">
        <w:rPr>
          <w:rFonts w:hint="eastAsia"/>
          <w:lang w:eastAsia="ja-JP"/>
        </w:rPr>
        <w:t>。</w:t>
      </w:r>
    </w:p>
    <w:p w:rsidR="00103D7D" w:rsidRPr="003515CA" w:rsidRDefault="00103D7D" w:rsidP="00EA5DA3">
      <w:pPr>
        <w:pStyle w:val="nCode"/>
        <w:autoSpaceDE/>
        <w:autoSpaceDN/>
        <w:divId w:val="1612978309"/>
        <w:rPr>
          <w:lang w:eastAsia="ja-JP"/>
        </w:rPr>
      </w:pPr>
      <w:r w:rsidRPr="003515CA">
        <w:rPr>
          <w:lang w:eastAsia="ja-JP"/>
        </w:rPr>
        <w:t>int menuId = 4; // 0</w:t>
      </w:r>
      <w:r w:rsidR="00775BA2" w:rsidRPr="003515CA">
        <w:rPr>
          <w:rFonts w:hint="eastAsia"/>
          <w:lang w:eastAsia="ja-JP"/>
        </w:rPr>
        <w:t>ならメニューを選択しません。</w:t>
      </w:r>
    </w:p>
    <w:p w:rsidR="00103D7D" w:rsidRPr="003515CA" w:rsidRDefault="00103D7D" w:rsidP="00EA5DA3">
      <w:pPr>
        <w:pStyle w:val="nCode"/>
        <w:autoSpaceDE/>
        <w:autoSpaceDN/>
        <w:divId w:val="1612978309"/>
      </w:pPr>
      <w:r w:rsidRPr="003515CA">
        <w:rPr>
          <w:lang w:eastAsia="ja-JP"/>
        </w:rPr>
        <w:t>String text = "</w:t>
      </w:r>
      <w:r w:rsidR="00775BA2" w:rsidRPr="003515CA">
        <w:rPr>
          <w:rFonts w:hint="eastAsia"/>
          <w:lang w:eastAsia="ja-JP"/>
        </w:rPr>
        <w:t>基本タイトル</w:t>
      </w:r>
      <w:r w:rsidR="003A6818">
        <w:rPr>
          <w:rFonts w:hint="eastAsia"/>
          <w:lang w:eastAsia="ja-JP"/>
        </w:rPr>
        <w:t>と内容が入力されていて、動画が添付されている状態で</w:t>
      </w:r>
      <w:r w:rsidR="00775BA2" w:rsidRPr="003515CA">
        <w:rPr>
          <w:rFonts w:hint="eastAsia"/>
          <w:lang w:eastAsia="ja-JP"/>
        </w:rPr>
        <w:t>投稿作成画面を</w:t>
      </w:r>
      <w:r w:rsidR="00653EAF">
        <w:rPr>
          <w:rFonts w:hint="eastAsia"/>
          <w:lang w:eastAsia="ja-JP"/>
        </w:rPr>
        <w:t>起動</w:t>
      </w:r>
      <w:r w:rsidR="00775BA2" w:rsidRPr="003515CA">
        <w:rPr>
          <w:rFonts w:hint="eastAsia"/>
          <w:lang w:eastAsia="ja-JP"/>
        </w:rPr>
        <w:t>します。</w:t>
      </w:r>
      <w:r w:rsidRPr="003515CA">
        <w:rPr>
          <w:lang w:eastAsia="ja-JP"/>
        </w:rPr>
        <w:t>\n</w:t>
      </w:r>
      <w:r w:rsidR="003A6818">
        <w:rPr>
          <w:rFonts w:hint="eastAsia"/>
          <w:lang w:eastAsia="ja-JP"/>
        </w:rPr>
        <w:t>動画ファイルのパス</w:t>
      </w:r>
      <w:r w:rsidR="00775BA2" w:rsidRPr="003515CA">
        <w:rPr>
          <w:rFonts w:hint="eastAsia"/>
          <w:lang w:eastAsia="ja-JP"/>
        </w:rPr>
        <w:t>は、</w:t>
      </w:r>
      <w:r w:rsidR="00F05A71" w:rsidRPr="003515CA">
        <w:rPr>
          <w:lang w:eastAsia="ja-JP"/>
        </w:rPr>
        <w:t>URI</w:t>
      </w:r>
      <w:r w:rsidR="00775BA2" w:rsidRPr="003515CA">
        <w:rPr>
          <w:rFonts w:hint="eastAsia"/>
          <w:lang w:eastAsia="ja-JP"/>
        </w:rPr>
        <w:t>形式で</w:t>
      </w:r>
      <w:r w:rsidR="00653EAF">
        <w:rPr>
          <w:rFonts w:hint="eastAsia"/>
          <w:lang w:eastAsia="ja-JP"/>
        </w:rPr>
        <w:t>入力</w:t>
      </w:r>
      <w:r w:rsidR="00E46F2A">
        <w:rPr>
          <w:rFonts w:hint="eastAsia"/>
          <w:lang w:eastAsia="ja-JP"/>
        </w:rPr>
        <w:t>してください</w:t>
      </w:r>
      <w:r w:rsidR="00775BA2" w:rsidRPr="003515CA">
        <w:rPr>
          <w:rFonts w:hint="eastAsia"/>
          <w:lang w:eastAsia="ja-JP"/>
        </w:rPr>
        <w:t>。</w:t>
      </w:r>
      <w:r w:rsidRPr="003515CA">
        <w:t>";</w:t>
      </w:r>
    </w:p>
    <w:p w:rsidR="00103D7D" w:rsidRPr="003515CA" w:rsidRDefault="00103D7D" w:rsidP="00EA5DA3">
      <w:pPr>
        <w:pStyle w:val="nCode"/>
        <w:autoSpaceDE/>
        <w:autoSpaceDN/>
        <w:divId w:val="1612978309"/>
      </w:pPr>
      <w:r w:rsidRPr="003515CA">
        <w:t>String path = "your video uri";</w:t>
      </w:r>
    </w:p>
    <w:p w:rsidR="00262B9C" w:rsidRPr="003515CA" w:rsidRDefault="00103D7D" w:rsidP="00EA5DA3">
      <w:pPr>
        <w:pStyle w:val="nCode"/>
        <w:autoSpaceDE/>
        <w:autoSpaceDN/>
        <w:divId w:val="1612978309"/>
      </w:pPr>
      <w:proofErr w:type="gramStart"/>
      <w:r w:rsidRPr="003515CA">
        <w:t>Glink.startVideoWrite(</w:t>
      </w:r>
      <w:proofErr w:type="gramEnd"/>
      <w:r w:rsidRPr="003515CA">
        <w:t>MainActivity.this, menuId, "subject", text, path);</w:t>
      </w:r>
    </w:p>
    <w:p w:rsidR="00877974" w:rsidRPr="003515CA" w:rsidRDefault="00B63917" w:rsidP="00EA5DA3">
      <w:pPr>
        <w:pStyle w:val="31"/>
        <w:divId w:val="1612978309"/>
      </w:pPr>
      <w:bookmarkStart w:id="35" w:name="_Toc438559652"/>
      <w:proofErr w:type="gramStart"/>
      <w:r w:rsidRPr="003515CA">
        <w:t>startWrite()</w:t>
      </w:r>
      <w:bookmarkEnd w:id="35"/>
      <w:proofErr w:type="gramEnd"/>
    </w:p>
    <w:p w:rsidR="00877974" w:rsidRPr="003515CA" w:rsidRDefault="0037202F" w:rsidP="00EA5DA3">
      <w:pPr>
        <w:pStyle w:val="41"/>
        <w:divId w:val="1612978309"/>
      </w:pPr>
      <w:r w:rsidRPr="003515CA">
        <w:rPr>
          <w:rFonts w:hint="eastAsia"/>
        </w:rPr>
        <w:t>説明</w:t>
      </w:r>
    </w:p>
    <w:p w:rsidR="00F05A71" w:rsidRPr="003515CA" w:rsidRDefault="00775BA2" w:rsidP="00EA5DA3">
      <w:pPr>
        <w:pStyle w:val="nNormal"/>
        <w:autoSpaceDE/>
        <w:autoSpaceDN/>
        <w:divId w:val="1612978309"/>
        <w:rPr>
          <w:lang w:eastAsia="ja-JP"/>
        </w:rPr>
      </w:pPr>
      <w:r w:rsidRPr="003515CA">
        <w:rPr>
          <w:rFonts w:hint="eastAsia"/>
          <w:lang w:eastAsia="ja-JP"/>
        </w:rPr>
        <w:t>掲示板</w:t>
      </w:r>
      <w:r w:rsidR="003515CA">
        <w:rPr>
          <w:rFonts w:hint="eastAsia"/>
          <w:lang w:eastAsia="ja-JP"/>
        </w:rPr>
        <w:t>の</w:t>
      </w:r>
      <w:r w:rsidRPr="003515CA">
        <w:rPr>
          <w:rFonts w:hint="eastAsia"/>
          <w:lang w:eastAsia="ja-JP"/>
        </w:rPr>
        <w:t>投稿作成画面を開きます。</w:t>
      </w:r>
    </w:p>
    <w:p w:rsidR="00877974" w:rsidRPr="003515CA" w:rsidRDefault="0037202F" w:rsidP="00EA5DA3">
      <w:pPr>
        <w:pStyle w:val="41"/>
        <w:divId w:val="1612978309"/>
      </w:pPr>
      <w:r w:rsidRPr="003515CA">
        <w:rPr>
          <w:rFonts w:hint="eastAsia"/>
        </w:rPr>
        <w:t>構文</w:t>
      </w:r>
    </w:p>
    <w:p w:rsidR="00877974" w:rsidRPr="003515CA" w:rsidRDefault="00B63917" w:rsidP="00EA5DA3">
      <w:pPr>
        <w:pStyle w:val="nCode"/>
        <w:autoSpaceDE/>
        <w:autoSpaceDN/>
        <w:divId w:val="1612978309"/>
      </w:pPr>
      <w:proofErr w:type="gramStart"/>
      <w:r w:rsidRPr="003515CA">
        <w:t>public</w:t>
      </w:r>
      <w:proofErr w:type="gramEnd"/>
      <w:r w:rsidR="00083213" w:rsidRPr="003515CA">
        <w:t xml:space="preserve"> </w:t>
      </w:r>
      <w:r w:rsidRPr="003515CA">
        <w:t>static</w:t>
      </w:r>
      <w:r w:rsidR="00083213" w:rsidRPr="003515CA">
        <w:t xml:space="preserve"> </w:t>
      </w:r>
      <w:r w:rsidRPr="003515CA">
        <w:t>void</w:t>
      </w:r>
      <w:r w:rsidR="00083213" w:rsidRPr="003515CA">
        <w:t xml:space="preserve"> </w:t>
      </w:r>
      <w:r w:rsidRPr="003515CA">
        <w:t>startWrite(Activity</w:t>
      </w:r>
      <w:r w:rsidR="00083213" w:rsidRPr="003515CA">
        <w:t xml:space="preserve"> </w:t>
      </w:r>
      <w:r w:rsidRPr="003515CA">
        <w:t>activity,</w:t>
      </w:r>
      <w:r w:rsidR="00083213" w:rsidRPr="003515CA">
        <w:t xml:space="preserve"> </w:t>
      </w:r>
      <w:r w:rsidRPr="003515CA">
        <w:t>int</w:t>
      </w:r>
      <w:r w:rsidR="00083213" w:rsidRPr="003515CA">
        <w:t xml:space="preserve"> </w:t>
      </w:r>
      <w:r w:rsidRPr="003515CA">
        <w:t>menuId,</w:t>
      </w:r>
      <w:r w:rsidR="00083213" w:rsidRPr="003515CA">
        <w:t xml:space="preserve"> </w:t>
      </w:r>
      <w:r w:rsidRPr="003515CA">
        <w:t>String</w:t>
      </w:r>
      <w:r w:rsidR="00083213" w:rsidRPr="003515CA">
        <w:t xml:space="preserve"> </w:t>
      </w:r>
      <w:r w:rsidRPr="003515CA">
        <w:t>subject,</w:t>
      </w:r>
      <w:r w:rsidR="00083213" w:rsidRPr="003515CA">
        <w:t xml:space="preserve"> </w:t>
      </w:r>
      <w:r w:rsidRPr="003515CA">
        <w:t>String</w:t>
      </w:r>
      <w:r w:rsidR="00083213" w:rsidRPr="003515CA">
        <w:t xml:space="preserve"> </w:t>
      </w:r>
      <w:r w:rsidRPr="003515CA">
        <w:t>text)</w:t>
      </w:r>
      <w:r w:rsidRPr="003515CA">
        <w:rPr>
          <w:rFonts w:hint="eastAsia"/>
        </w:rPr>
        <w:t>;</w:t>
      </w:r>
    </w:p>
    <w:p w:rsidR="00877974" w:rsidRPr="003515CA" w:rsidRDefault="0037202F" w:rsidP="00EA5DA3">
      <w:pPr>
        <w:pStyle w:val="nApiSubTitle"/>
        <w:divId w:val="1612978309"/>
      </w:pPr>
      <w:r w:rsidRPr="003515CA">
        <w:rPr>
          <w:rFonts w:hint="eastAsia"/>
        </w:rPr>
        <w:lastRenderedPageBreak/>
        <w:t>パラメータ</w:t>
      </w:r>
    </w:p>
    <w:tbl>
      <w:tblPr>
        <w:tblStyle w:val="nTblIndent"/>
        <w:tblW w:w="0" w:type="auto"/>
        <w:tblLook w:val="04A0" w:firstRow="1" w:lastRow="0" w:firstColumn="1" w:lastColumn="0" w:noHBand="0" w:noVBand="1"/>
      </w:tblPr>
      <w:tblGrid>
        <w:gridCol w:w="1860"/>
        <w:gridCol w:w="1063"/>
        <w:gridCol w:w="1063"/>
        <w:gridCol w:w="4704"/>
      </w:tblGrid>
      <w:tr w:rsidR="00B63917" w:rsidRPr="002452AD" w:rsidTr="00B63917">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B63917" w:rsidRPr="003515CA" w:rsidRDefault="0037202F" w:rsidP="00EA5DA3">
            <w:pPr>
              <w:pStyle w:val="nTblHeader"/>
              <w:wordWrap/>
            </w:pPr>
            <w:r w:rsidRPr="003515CA">
              <w:rPr>
                <w:rFonts w:hint="eastAsia"/>
              </w:rPr>
              <w:t>パラメータ</w:t>
            </w:r>
          </w:p>
        </w:tc>
        <w:tc>
          <w:tcPr>
            <w:tcW w:w="1063" w:type="dxa"/>
          </w:tcPr>
          <w:p w:rsidR="00B63917" w:rsidRPr="003515CA" w:rsidRDefault="0037202F" w:rsidP="00EA5DA3">
            <w:pPr>
              <w:pStyle w:val="nTblHeader"/>
              <w:wordWrap/>
            </w:pPr>
            <w:r w:rsidRPr="003515CA">
              <w:rPr>
                <w:rFonts w:hint="eastAsia"/>
              </w:rPr>
              <w:t>タイプ</w:t>
            </w:r>
          </w:p>
        </w:tc>
        <w:tc>
          <w:tcPr>
            <w:tcW w:w="1063" w:type="dxa"/>
          </w:tcPr>
          <w:p w:rsidR="00B63917" w:rsidRPr="003515CA" w:rsidRDefault="0037202F" w:rsidP="00EA5DA3">
            <w:pPr>
              <w:pStyle w:val="nTblHeader"/>
              <w:wordWrap/>
            </w:pPr>
            <w:r w:rsidRPr="003515CA">
              <w:rPr>
                <w:rFonts w:hint="eastAsia"/>
              </w:rPr>
              <w:t>必須</w:t>
            </w:r>
          </w:p>
        </w:tc>
        <w:tc>
          <w:tcPr>
            <w:tcW w:w="4704" w:type="dxa"/>
          </w:tcPr>
          <w:p w:rsidR="00B63917" w:rsidRPr="003515CA" w:rsidRDefault="0037202F" w:rsidP="00EA5DA3">
            <w:pPr>
              <w:pStyle w:val="nTblHeader"/>
              <w:wordWrap/>
            </w:pPr>
            <w:r w:rsidRPr="003515CA">
              <w:rPr>
                <w:rFonts w:hint="eastAsia"/>
              </w:rPr>
              <w:t>説明</w:t>
            </w:r>
          </w:p>
        </w:tc>
      </w:tr>
      <w:tr w:rsidR="00A61E75" w:rsidRPr="002452AD" w:rsidTr="00B63917">
        <w:trPr>
          <w:divId w:val="1612978309"/>
        </w:trPr>
        <w:tc>
          <w:tcPr>
            <w:tcW w:w="1860" w:type="dxa"/>
          </w:tcPr>
          <w:p w:rsidR="00A61E75" w:rsidRPr="002452AD" w:rsidRDefault="00A61E75" w:rsidP="00EA5DA3">
            <w:pPr>
              <w:pStyle w:val="nTblNormal"/>
              <w:wordWrap/>
            </w:pPr>
            <w:r w:rsidRPr="002452AD">
              <w:t>activity</w:t>
            </w:r>
          </w:p>
        </w:tc>
        <w:tc>
          <w:tcPr>
            <w:tcW w:w="1063" w:type="dxa"/>
          </w:tcPr>
          <w:p w:rsidR="00A61E75" w:rsidRPr="00453FED" w:rsidRDefault="00A61E75" w:rsidP="00EA5DA3">
            <w:pPr>
              <w:pStyle w:val="nTblNormal"/>
              <w:wordWrap/>
            </w:pPr>
            <w:r w:rsidRPr="00453FED">
              <w:t>Activity</w:t>
            </w:r>
          </w:p>
        </w:tc>
        <w:tc>
          <w:tcPr>
            <w:tcW w:w="1063" w:type="dxa"/>
          </w:tcPr>
          <w:p w:rsidR="00A61E75" w:rsidRPr="008C7B65" w:rsidRDefault="00A61E75" w:rsidP="00EA5DA3">
            <w:pPr>
              <w:pStyle w:val="nTblNormal"/>
              <w:wordWrap/>
            </w:pPr>
            <w:r w:rsidRPr="008C7B65">
              <w:t>Y</w:t>
            </w:r>
          </w:p>
        </w:tc>
        <w:tc>
          <w:tcPr>
            <w:tcW w:w="4704" w:type="dxa"/>
          </w:tcPr>
          <w:p w:rsidR="00F05A71" w:rsidRPr="003515CA" w:rsidRDefault="00E90F5A" w:rsidP="00EA5DA3">
            <w:pPr>
              <w:pStyle w:val="nTblNormal"/>
              <w:wordWrap/>
              <w:rPr>
                <w:lang w:eastAsia="ja-JP"/>
              </w:rPr>
            </w:pPr>
            <w:r w:rsidRPr="00FA36DF">
              <w:rPr>
                <w:rFonts w:hint="eastAsia"/>
                <w:lang w:eastAsia="ja-JP"/>
              </w:rPr>
              <w:t>メソッド</w:t>
            </w:r>
            <w:r w:rsidR="00775BA2" w:rsidRPr="00FA36DF">
              <w:rPr>
                <w:rFonts w:hint="eastAsia"/>
                <w:lang w:eastAsia="ja-JP"/>
              </w:rPr>
              <w:t>を実行するアクティビティの</w:t>
            </w:r>
            <w:r w:rsidR="00F05A71" w:rsidRPr="006D0CFD">
              <w:rPr>
                <w:lang w:eastAsia="ja-JP"/>
              </w:rPr>
              <w:t>Context</w:t>
            </w:r>
            <w:r w:rsidR="0037202F" w:rsidRPr="003515CA">
              <w:rPr>
                <w:rFonts w:hint="eastAsia"/>
                <w:lang w:eastAsia="ja-JP"/>
              </w:rPr>
              <w:t>オブジェクト</w:t>
            </w:r>
          </w:p>
        </w:tc>
      </w:tr>
      <w:tr w:rsidR="00A61E75" w:rsidRPr="002452AD" w:rsidTr="00B63917">
        <w:trPr>
          <w:divId w:val="1612978309"/>
        </w:trPr>
        <w:tc>
          <w:tcPr>
            <w:tcW w:w="1860" w:type="dxa"/>
          </w:tcPr>
          <w:p w:rsidR="00A61E75" w:rsidRPr="002452AD" w:rsidRDefault="00A61E75" w:rsidP="00EA5DA3">
            <w:pPr>
              <w:pStyle w:val="nTblNormal"/>
              <w:wordWrap/>
            </w:pPr>
            <w:r w:rsidRPr="002452AD">
              <w:t>menuId</w:t>
            </w:r>
          </w:p>
        </w:tc>
        <w:tc>
          <w:tcPr>
            <w:tcW w:w="1063" w:type="dxa"/>
          </w:tcPr>
          <w:p w:rsidR="00A61E75" w:rsidRPr="00453FED" w:rsidRDefault="00A61E75" w:rsidP="00EA5DA3">
            <w:pPr>
              <w:pStyle w:val="nTblNormal"/>
              <w:wordWrap/>
            </w:pPr>
            <w:r w:rsidRPr="00453FED">
              <w:t>int</w:t>
            </w:r>
          </w:p>
        </w:tc>
        <w:tc>
          <w:tcPr>
            <w:tcW w:w="1063" w:type="dxa"/>
          </w:tcPr>
          <w:p w:rsidR="00A61E75" w:rsidRPr="008C7B65" w:rsidRDefault="00A61E75" w:rsidP="00EA5DA3">
            <w:pPr>
              <w:pStyle w:val="nTblNormal"/>
              <w:wordWrap/>
            </w:pPr>
            <w:r w:rsidRPr="008C7B65">
              <w:t>N</w:t>
            </w:r>
          </w:p>
        </w:tc>
        <w:tc>
          <w:tcPr>
            <w:tcW w:w="4704" w:type="dxa"/>
          </w:tcPr>
          <w:p w:rsidR="00F05A71" w:rsidRPr="003515CA" w:rsidRDefault="00775BA2" w:rsidP="00EA5DA3">
            <w:pPr>
              <w:pStyle w:val="nTblNormal"/>
              <w:wordWrap/>
              <w:rPr>
                <w:lang w:eastAsia="ja-JP"/>
              </w:rPr>
            </w:pPr>
            <w:r w:rsidRPr="00FA36DF">
              <w:rPr>
                <w:rFonts w:hint="eastAsia"/>
                <w:lang w:eastAsia="ja-JP"/>
              </w:rPr>
              <w:t>掲示板</w:t>
            </w:r>
            <w:r w:rsidR="006B66EB" w:rsidRPr="00FA36DF">
              <w:rPr>
                <w:rFonts w:hint="eastAsia"/>
                <w:lang w:eastAsia="ja-JP"/>
              </w:rPr>
              <w:t>の</w:t>
            </w:r>
            <w:r w:rsidRPr="003515CA">
              <w:rPr>
                <w:rFonts w:hint="eastAsia"/>
                <w:lang w:eastAsia="ja-JP"/>
              </w:rPr>
              <w:t>ID</w:t>
            </w:r>
            <w:r w:rsidR="00F05A71" w:rsidRPr="003515CA">
              <w:rPr>
                <w:rFonts w:hint="eastAsia"/>
                <w:lang w:eastAsia="ja-JP"/>
              </w:rPr>
              <w:t>(</w:t>
            </w:r>
            <w:r w:rsidRPr="003515CA">
              <w:rPr>
                <w:rFonts w:hint="eastAsia"/>
                <w:lang w:eastAsia="ja-JP"/>
              </w:rPr>
              <w:t>基本値</w:t>
            </w:r>
            <w:r w:rsidR="00F05A71" w:rsidRPr="003515CA">
              <w:rPr>
                <w:rFonts w:hint="eastAsia"/>
                <w:lang w:eastAsia="ja-JP"/>
              </w:rPr>
              <w:t>: -1)</w:t>
            </w:r>
            <w:r w:rsidRPr="003515CA">
              <w:rPr>
                <w:rFonts w:hint="eastAsia"/>
                <w:lang w:eastAsia="ja-JP"/>
              </w:rPr>
              <w:t>。掲示板</w:t>
            </w:r>
            <w:r w:rsidR="006B66EB" w:rsidRPr="003515CA">
              <w:rPr>
                <w:rFonts w:hint="eastAsia"/>
                <w:lang w:eastAsia="ja-JP"/>
              </w:rPr>
              <w:t>の</w:t>
            </w:r>
            <w:r w:rsidRPr="003515CA">
              <w:rPr>
                <w:rFonts w:hint="eastAsia"/>
                <w:lang w:eastAsia="ja-JP"/>
              </w:rPr>
              <w:t>IDは、</w:t>
            </w:r>
            <w:r w:rsidR="00D95CEB">
              <w:rPr>
                <w:rFonts w:hint="eastAsia"/>
                <w:lang w:eastAsia="ja-JP"/>
              </w:rPr>
              <w:t>NAVER Cafe</w:t>
            </w:r>
            <w:r w:rsidRPr="003515CA">
              <w:rPr>
                <w:rFonts w:hint="eastAsia"/>
                <w:lang w:eastAsia="ja-JP"/>
              </w:rPr>
              <w:t>掲示板</w:t>
            </w:r>
            <w:r w:rsidR="00F05A71" w:rsidRPr="003515CA">
              <w:rPr>
                <w:rFonts w:hint="eastAsia"/>
                <w:lang w:eastAsia="ja-JP"/>
              </w:rPr>
              <w:t>URL</w:t>
            </w:r>
            <w:r w:rsidRPr="003515CA">
              <w:rPr>
                <w:rFonts w:hint="eastAsia"/>
                <w:lang w:eastAsia="ja-JP"/>
              </w:rPr>
              <w:t>の</w:t>
            </w:r>
            <w:r w:rsidR="00F05A71" w:rsidRPr="003515CA">
              <w:rPr>
                <w:rStyle w:val="nUI"/>
                <w:rFonts w:hint="eastAsia"/>
                <w:lang w:eastAsia="ja-JP"/>
              </w:rPr>
              <w:t>menuid</w:t>
            </w:r>
            <w:r w:rsidR="0037202F" w:rsidRPr="003515CA">
              <w:rPr>
                <w:rFonts w:hint="eastAsia"/>
                <w:lang w:eastAsia="ja-JP"/>
              </w:rPr>
              <w:t>パラメータ</w:t>
            </w:r>
            <w:r w:rsidRPr="003515CA">
              <w:rPr>
                <w:rFonts w:hint="eastAsia"/>
                <w:lang w:eastAsia="ja-JP"/>
              </w:rPr>
              <w:t>値</w:t>
            </w:r>
            <w:r w:rsidR="003515CA">
              <w:rPr>
                <w:rFonts w:hint="eastAsia"/>
                <w:lang w:eastAsia="ja-JP"/>
              </w:rPr>
              <w:t>にあたります</w:t>
            </w:r>
            <w:r w:rsidRPr="003515CA">
              <w:rPr>
                <w:rFonts w:hint="eastAsia"/>
                <w:lang w:eastAsia="ja-JP"/>
              </w:rPr>
              <w:t>。</w:t>
            </w:r>
          </w:p>
        </w:tc>
      </w:tr>
      <w:tr w:rsidR="00A61E75" w:rsidRPr="002452AD" w:rsidTr="00B63917">
        <w:trPr>
          <w:divId w:val="1612978309"/>
        </w:trPr>
        <w:tc>
          <w:tcPr>
            <w:tcW w:w="1860" w:type="dxa"/>
          </w:tcPr>
          <w:p w:rsidR="00A61E75" w:rsidRPr="002452AD" w:rsidRDefault="00A61E75" w:rsidP="00EA5DA3">
            <w:pPr>
              <w:pStyle w:val="nTblNormal"/>
              <w:wordWrap/>
            </w:pPr>
            <w:r w:rsidRPr="002452AD">
              <w:t>subject</w:t>
            </w:r>
          </w:p>
        </w:tc>
        <w:tc>
          <w:tcPr>
            <w:tcW w:w="1063" w:type="dxa"/>
          </w:tcPr>
          <w:p w:rsidR="00A61E75" w:rsidRPr="00453FED" w:rsidRDefault="00A61E75" w:rsidP="00EA5DA3">
            <w:pPr>
              <w:pStyle w:val="nTblNormal"/>
              <w:wordWrap/>
            </w:pPr>
            <w:r w:rsidRPr="00453FED">
              <w:t>String</w:t>
            </w:r>
          </w:p>
        </w:tc>
        <w:tc>
          <w:tcPr>
            <w:tcW w:w="1063" w:type="dxa"/>
          </w:tcPr>
          <w:p w:rsidR="00A61E75" w:rsidRPr="008C7B65" w:rsidRDefault="00A61E75" w:rsidP="00EA5DA3">
            <w:pPr>
              <w:pStyle w:val="nTblNormal"/>
              <w:wordWrap/>
            </w:pPr>
            <w:r w:rsidRPr="008C7B65">
              <w:t>N</w:t>
            </w:r>
          </w:p>
        </w:tc>
        <w:tc>
          <w:tcPr>
            <w:tcW w:w="4704" w:type="dxa"/>
          </w:tcPr>
          <w:p w:rsidR="00A61E75" w:rsidRPr="00FA36DF" w:rsidRDefault="00775BA2" w:rsidP="00EA5DA3">
            <w:pPr>
              <w:pStyle w:val="nTblNormal"/>
              <w:wordWrap/>
            </w:pPr>
            <w:r w:rsidRPr="00FA36DF">
              <w:rPr>
                <w:rFonts w:hint="eastAsia"/>
              </w:rPr>
              <w:t>投稿</w:t>
            </w:r>
            <w:r w:rsidR="003515CA">
              <w:rPr>
                <w:rFonts w:hint="eastAsia"/>
                <w:lang w:eastAsia="ja-JP"/>
              </w:rPr>
              <w:t>の</w:t>
            </w:r>
            <w:r w:rsidRPr="00FA36DF">
              <w:rPr>
                <w:rFonts w:hint="eastAsia"/>
              </w:rPr>
              <w:t>タイトル</w:t>
            </w:r>
          </w:p>
        </w:tc>
      </w:tr>
      <w:tr w:rsidR="00A61E75" w:rsidRPr="002452AD" w:rsidTr="00B63917">
        <w:trPr>
          <w:divId w:val="1612978309"/>
        </w:trPr>
        <w:tc>
          <w:tcPr>
            <w:tcW w:w="1860" w:type="dxa"/>
          </w:tcPr>
          <w:p w:rsidR="00A61E75" w:rsidRPr="002452AD" w:rsidRDefault="00A61E75" w:rsidP="00EA5DA3">
            <w:pPr>
              <w:pStyle w:val="nTblNormal"/>
              <w:wordWrap/>
            </w:pPr>
            <w:r w:rsidRPr="002452AD">
              <w:t>text</w:t>
            </w:r>
          </w:p>
        </w:tc>
        <w:tc>
          <w:tcPr>
            <w:tcW w:w="1063" w:type="dxa"/>
          </w:tcPr>
          <w:p w:rsidR="00A61E75" w:rsidRPr="00453FED" w:rsidRDefault="00A61E75" w:rsidP="00EA5DA3">
            <w:pPr>
              <w:pStyle w:val="nTblNormal"/>
              <w:wordWrap/>
            </w:pPr>
            <w:r w:rsidRPr="00453FED">
              <w:t>String</w:t>
            </w:r>
          </w:p>
        </w:tc>
        <w:tc>
          <w:tcPr>
            <w:tcW w:w="1063" w:type="dxa"/>
          </w:tcPr>
          <w:p w:rsidR="00A61E75" w:rsidRPr="008C7B65" w:rsidRDefault="00A61E75" w:rsidP="00EA5DA3">
            <w:pPr>
              <w:pStyle w:val="nTblNormal"/>
              <w:wordWrap/>
            </w:pPr>
            <w:r w:rsidRPr="008C7B65">
              <w:t>N</w:t>
            </w:r>
          </w:p>
        </w:tc>
        <w:tc>
          <w:tcPr>
            <w:tcW w:w="4704" w:type="dxa"/>
          </w:tcPr>
          <w:p w:rsidR="00A61E75" w:rsidRPr="00FA36DF" w:rsidRDefault="00775BA2" w:rsidP="00EA5DA3">
            <w:pPr>
              <w:pStyle w:val="nTblNormal"/>
              <w:wordWrap/>
            </w:pPr>
            <w:r w:rsidRPr="00FA36DF">
              <w:rPr>
                <w:rFonts w:hint="eastAsia"/>
              </w:rPr>
              <w:t>投稿</w:t>
            </w:r>
            <w:r w:rsidR="003515CA">
              <w:rPr>
                <w:rFonts w:hint="eastAsia"/>
                <w:lang w:eastAsia="ja-JP"/>
              </w:rPr>
              <w:t>の内容</w:t>
            </w:r>
          </w:p>
        </w:tc>
      </w:tr>
    </w:tbl>
    <w:p w:rsidR="00877974" w:rsidRPr="00453FED" w:rsidRDefault="0037202F" w:rsidP="00EA5DA3">
      <w:pPr>
        <w:pStyle w:val="nApiSubTitle"/>
        <w:divId w:val="1612978309"/>
      </w:pPr>
      <w:r w:rsidRPr="002452AD">
        <w:rPr>
          <w:rFonts w:hint="eastAsia"/>
        </w:rPr>
        <w:t>返却値</w:t>
      </w:r>
    </w:p>
    <w:p w:rsidR="00877974" w:rsidRPr="00F70230" w:rsidRDefault="0037202F" w:rsidP="00EA5DA3">
      <w:pPr>
        <w:pStyle w:val="nNormal"/>
        <w:autoSpaceDE/>
        <w:autoSpaceDN/>
        <w:divId w:val="1612978309"/>
      </w:pPr>
      <w:r w:rsidRPr="008C7B65">
        <w:rPr>
          <w:rFonts w:hint="eastAsia"/>
        </w:rPr>
        <w:t>なし</w:t>
      </w:r>
    </w:p>
    <w:p w:rsidR="00877974" w:rsidRPr="006D0CFD" w:rsidRDefault="00BA12FC" w:rsidP="00EA5DA3">
      <w:pPr>
        <w:pStyle w:val="nApiSubTitle"/>
        <w:divId w:val="1612978309"/>
      </w:pPr>
      <w:r>
        <w:rPr>
          <w:rFonts w:hint="eastAsia"/>
        </w:rPr>
        <w:t>サンプルコード</w:t>
      </w:r>
    </w:p>
    <w:p w:rsidR="00103D7D" w:rsidRPr="003515CA" w:rsidRDefault="00103D7D" w:rsidP="00EA5DA3">
      <w:pPr>
        <w:pStyle w:val="nCode"/>
        <w:autoSpaceDE/>
        <w:autoSpaceDN/>
        <w:divId w:val="1612978309"/>
        <w:rPr>
          <w:lang w:eastAsia="ja-JP"/>
        </w:rPr>
      </w:pPr>
      <w:r w:rsidRPr="003515CA">
        <w:rPr>
          <w:lang w:eastAsia="ja-JP"/>
        </w:rPr>
        <w:t xml:space="preserve">// </w:t>
      </w:r>
      <w:r w:rsidR="00775BA2" w:rsidRPr="003515CA">
        <w:rPr>
          <w:rFonts w:hint="eastAsia"/>
          <w:lang w:eastAsia="ja-JP"/>
        </w:rPr>
        <w:t>基本タイトル、</w:t>
      </w:r>
      <w:r w:rsidR="003515CA">
        <w:rPr>
          <w:rFonts w:hint="eastAsia"/>
          <w:lang w:eastAsia="ja-JP"/>
        </w:rPr>
        <w:t>内容</w:t>
      </w:r>
      <w:r w:rsidR="00775BA2" w:rsidRPr="003515CA">
        <w:rPr>
          <w:rFonts w:hint="eastAsia"/>
          <w:lang w:eastAsia="ja-JP"/>
        </w:rPr>
        <w:t>を入れて投稿作成画面を</w:t>
      </w:r>
      <w:r w:rsidR="00E46F2A">
        <w:rPr>
          <w:rFonts w:hint="eastAsia"/>
          <w:lang w:eastAsia="ja-JP"/>
        </w:rPr>
        <w:t>立ち上げます</w:t>
      </w:r>
      <w:r w:rsidR="00775BA2" w:rsidRPr="003515CA">
        <w:rPr>
          <w:rFonts w:hint="eastAsia"/>
          <w:lang w:eastAsia="ja-JP"/>
        </w:rPr>
        <w:t>。</w:t>
      </w:r>
    </w:p>
    <w:p w:rsidR="00103D7D" w:rsidRPr="003515CA" w:rsidRDefault="00103D7D" w:rsidP="00EA5DA3">
      <w:pPr>
        <w:pStyle w:val="nCode"/>
        <w:autoSpaceDE/>
        <w:autoSpaceDN/>
        <w:divId w:val="1612978309"/>
        <w:rPr>
          <w:lang w:eastAsia="ja-JP"/>
        </w:rPr>
      </w:pPr>
      <w:r w:rsidRPr="003515CA">
        <w:rPr>
          <w:lang w:eastAsia="ja-JP"/>
        </w:rPr>
        <w:t>int menuId = 4; // 0</w:t>
      </w:r>
      <w:r w:rsidR="00775BA2" w:rsidRPr="003515CA">
        <w:rPr>
          <w:rFonts w:hint="eastAsia"/>
          <w:lang w:eastAsia="ja-JP"/>
        </w:rPr>
        <w:t>なら、メニューを選択し</w:t>
      </w:r>
      <w:r w:rsidR="003515CA">
        <w:rPr>
          <w:rFonts w:hint="eastAsia"/>
          <w:lang w:eastAsia="ja-JP"/>
        </w:rPr>
        <w:t>ません</w:t>
      </w:r>
      <w:r w:rsidR="00775BA2" w:rsidRPr="003515CA">
        <w:rPr>
          <w:rFonts w:hint="eastAsia"/>
          <w:lang w:eastAsia="ja-JP"/>
        </w:rPr>
        <w:t>。</w:t>
      </w:r>
    </w:p>
    <w:p w:rsidR="00103D7D" w:rsidRPr="003515CA" w:rsidRDefault="00103D7D" w:rsidP="00EA5DA3">
      <w:pPr>
        <w:pStyle w:val="nCode"/>
        <w:autoSpaceDE/>
        <w:autoSpaceDN/>
        <w:divId w:val="1612978309"/>
      </w:pPr>
      <w:r w:rsidRPr="003515CA">
        <w:rPr>
          <w:lang w:eastAsia="ja-JP"/>
        </w:rPr>
        <w:t>String text = "</w:t>
      </w:r>
      <w:r w:rsidR="00775BA2" w:rsidRPr="003515CA">
        <w:rPr>
          <w:rFonts w:hint="eastAsia"/>
          <w:lang w:eastAsia="ja-JP"/>
        </w:rPr>
        <w:t>基本タイトル、</w:t>
      </w:r>
      <w:r w:rsidR="003515CA">
        <w:rPr>
          <w:rFonts w:hint="eastAsia"/>
          <w:lang w:eastAsia="ja-JP"/>
        </w:rPr>
        <w:t>内容</w:t>
      </w:r>
      <w:r w:rsidR="00775BA2" w:rsidRPr="003515CA">
        <w:rPr>
          <w:rFonts w:hint="eastAsia"/>
          <w:lang w:eastAsia="ja-JP"/>
        </w:rPr>
        <w:t>を入れて投稿作成画面を</w:t>
      </w:r>
      <w:r w:rsidR="00E46F2A">
        <w:rPr>
          <w:rFonts w:hint="eastAsia"/>
          <w:lang w:eastAsia="ja-JP"/>
        </w:rPr>
        <w:t>立ち上げます</w:t>
      </w:r>
      <w:r w:rsidR="00775BA2" w:rsidRPr="003515CA">
        <w:rPr>
          <w:rFonts w:hint="eastAsia"/>
          <w:lang w:eastAsia="ja-JP"/>
        </w:rPr>
        <w:t>。</w:t>
      </w:r>
      <w:r w:rsidRPr="003515CA">
        <w:t>";</w:t>
      </w:r>
    </w:p>
    <w:p w:rsidR="00877974" w:rsidRPr="003515CA" w:rsidRDefault="00103D7D" w:rsidP="00EA5DA3">
      <w:pPr>
        <w:pStyle w:val="nCode"/>
        <w:autoSpaceDE/>
        <w:autoSpaceDN/>
        <w:divId w:val="1612978309"/>
      </w:pPr>
      <w:proofErr w:type="gramStart"/>
      <w:r w:rsidRPr="003515CA">
        <w:t>Glink.startWrite(</w:t>
      </w:r>
      <w:proofErr w:type="gramEnd"/>
      <w:r w:rsidRPr="003515CA">
        <w:t>MainActivity.this, "subject", text);</w:t>
      </w:r>
    </w:p>
    <w:p w:rsidR="00453DCA" w:rsidRPr="003515CA" w:rsidRDefault="00453DCA" w:rsidP="00EA5DA3">
      <w:pPr>
        <w:pStyle w:val="31"/>
        <w:divId w:val="1612978309"/>
      </w:pPr>
      <w:bookmarkStart w:id="36" w:name="_Toc438559653"/>
      <w:proofErr w:type="gramStart"/>
      <w:r w:rsidRPr="003515CA">
        <w:t>stop()</w:t>
      </w:r>
      <w:bookmarkEnd w:id="36"/>
      <w:proofErr w:type="gramEnd"/>
    </w:p>
    <w:p w:rsidR="00453DCA" w:rsidRPr="003515CA" w:rsidRDefault="0037202F" w:rsidP="00EA5DA3">
      <w:pPr>
        <w:pStyle w:val="41"/>
        <w:divId w:val="1612978309"/>
      </w:pPr>
      <w:r w:rsidRPr="003515CA">
        <w:rPr>
          <w:rFonts w:hint="eastAsia"/>
        </w:rPr>
        <w:t>説明</w:t>
      </w:r>
    </w:p>
    <w:p w:rsidR="00103D7D" w:rsidRPr="003515CA" w:rsidRDefault="00D95CEB" w:rsidP="00EA5DA3">
      <w:pPr>
        <w:pStyle w:val="nNormal"/>
        <w:autoSpaceDE/>
        <w:autoSpaceDN/>
        <w:divId w:val="1612978309"/>
        <w:rPr>
          <w:lang w:eastAsia="ja-JP"/>
        </w:rPr>
      </w:pPr>
      <w:r>
        <w:rPr>
          <w:rFonts w:hint="eastAsia"/>
          <w:lang w:eastAsia="ja-JP"/>
        </w:rPr>
        <w:t>NAVER Cafe</w:t>
      </w:r>
      <w:r w:rsidR="00083213" w:rsidRPr="003515CA">
        <w:rPr>
          <w:lang w:eastAsia="ja-JP"/>
        </w:rPr>
        <w:t xml:space="preserve"> </w:t>
      </w:r>
      <w:r w:rsidR="00453DCA" w:rsidRPr="003515CA">
        <w:rPr>
          <w:lang w:eastAsia="ja-JP"/>
        </w:rPr>
        <w:t>SDK</w:t>
      </w:r>
      <w:r w:rsidR="00775BA2" w:rsidRPr="003515CA">
        <w:rPr>
          <w:rFonts w:hint="eastAsia"/>
          <w:lang w:eastAsia="ja-JP"/>
        </w:rPr>
        <w:t>画面を</w:t>
      </w:r>
      <w:r w:rsidR="006B66EB" w:rsidRPr="003515CA">
        <w:rPr>
          <w:rFonts w:hint="eastAsia"/>
          <w:lang w:eastAsia="ja-JP"/>
        </w:rPr>
        <w:t>即時に</w:t>
      </w:r>
      <w:r w:rsidR="00775BA2" w:rsidRPr="003515CA">
        <w:rPr>
          <w:rFonts w:hint="eastAsia"/>
          <w:lang w:eastAsia="ja-JP"/>
        </w:rPr>
        <w:t>閉じ、</w:t>
      </w:r>
      <w:r>
        <w:rPr>
          <w:rFonts w:hint="eastAsia"/>
          <w:lang w:eastAsia="ja-JP"/>
        </w:rPr>
        <w:t>NAVER Cafe</w:t>
      </w:r>
      <w:r w:rsidR="00103D7D" w:rsidRPr="003515CA">
        <w:rPr>
          <w:rFonts w:hint="eastAsia"/>
          <w:lang w:eastAsia="ja-JP"/>
        </w:rPr>
        <w:t xml:space="preserve"> SDK</w:t>
      </w:r>
      <w:r w:rsidR="00775BA2" w:rsidRPr="003515CA">
        <w:rPr>
          <w:rFonts w:hint="eastAsia"/>
          <w:lang w:eastAsia="ja-JP"/>
        </w:rPr>
        <w:t>を終了します。</w:t>
      </w:r>
    </w:p>
    <w:p w:rsidR="00453DCA" w:rsidRPr="003515CA" w:rsidRDefault="0037202F" w:rsidP="00EA5DA3">
      <w:pPr>
        <w:pStyle w:val="41"/>
        <w:divId w:val="1612978309"/>
      </w:pPr>
      <w:r w:rsidRPr="003515CA">
        <w:rPr>
          <w:rFonts w:hint="eastAsia"/>
        </w:rPr>
        <w:t>構文</w:t>
      </w:r>
    </w:p>
    <w:p w:rsidR="00453DCA" w:rsidRPr="00BA60EF" w:rsidRDefault="00453DCA" w:rsidP="00EA5DA3">
      <w:pPr>
        <w:pStyle w:val="nCode"/>
        <w:autoSpaceDE/>
        <w:autoSpaceDN/>
        <w:divId w:val="1612978309"/>
        <w:rPr>
          <w:rFonts w:eastAsiaTheme="minorEastAsia"/>
        </w:rPr>
      </w:pPr>
      <w:proofErr w:type="gramStart"/>
      <w:r w:rsidRPr="003515CA">
        <w:t>public</w:t>
      </w:r>
      <w:proofErr w:type="gramEnd"/>
      <w:r w:rsidR="00083213" w:rsidRPr="003515CA">
        <w:t xml:space="preserve"> </w:t>
      </w:r>
      <w:r w:rsidRPr="003515CA">
        <w:t>static</w:t>
      </w:r>
      <w:r w:rsidR="00083213" w:rsidRPr="003515CA">
        <w:t xml:space="preserve"> </w:t>
      </w:r>
      <w:r w:rsidRPr="003515CA">
        <w:t>void</w:t>
      </w:r>
      <w:r w:rsidR="00083213" w:rsidRPr="003515CA">
        <w:t xml:space="preserve"> </w:t>
      </w:r>
      <w:r w:rsidRPr="003515CA">
        <w:t>stop(final</w:t>
      </w:r>
      <w:r w:rsidR="00083213" w:rsidRPr="003515CA">
        <w:t xml:space="preserve"> </w:t>
      </w:r>
      <w:r w:rsidRPr="003515CA">
        <w:t>Activity</w:t>
      </w:r>
      <w:r w:rsidR="00083213" w:rsidRPr="003515CA">
        <w:t xml:space="preserve"> </w:t>
      </w:r>
      <w:r w:rsidRPr="003515CA">
        <w:t>activity)</w:t>
      </w:r>
      <w:r w:rsidR="00BA60EF">
        <w:rPr>
          <w:rFonts w:eastAsiaTheme="minorEastAsia" w:hint="eastAsia"/>
        </w:rPr>
        <w:t>;</w:t>
      </w:r>
    </w:p>
    <w:p w:rsidR="00453DCA" w:rsidRPr="003515CA" w:rsidRDefault="0037202F" w:rsidP="00EA5DA3">
      <w:pPr>
        <w:pStyle w:val="nApiSubTitle"/>
        <w:divId w:val="1612978309"/>
      </w:pPr>
      <w:r w:rsidRPr="003515CA">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453DCA" w:rsidRPr="002452AD" w:rsidTr="00453DCA">
        <w:trPr>
          <w:cnfStyle w:val="100000000000" w:firstRow="1" w:lastRow="0" w:firstColumn="0" w:lastColumn="0" w:oddVBand="0" w:evenVBand="0" w:oddHBand="0" w:evenHBand="0" w:firstRowFirstColumn="0" w:firstRowLastColumn="0" w:lastRowFirstColumn="0" w:lastRowLastColumn="0"/>
          <w:divId w:val="1612978309"/>
        </w:trPr>
        <w:tc>
          <w:tcPr>
            <w:tcW w:w="1860" w:type="dxa"/>
          </w:tcPr>
          <w:p w:rsidR="00453DCA" w:rsidRPr="003515CA" w:rsidRDefault="0037202F" w:rsidP="00EA5DA3">
            <w:pPr>
              <w:pStyle w:val="nTblHeader"/>
              <w:wordWrap/>
            </w:pPr>
            <w:r w:rsidRPr="003515CA">
              <w:rPr>
                <w:rFonts w:hint="eastAsia"/>
              </w:rPr>
              <w:t>パラメータ</w:t>
            </w:r>
          </w:p>
        </w:tc>
        <w:tc>
          <w:tcPr>
            <w:tcW w:w="1063" w:type="dxa"/>
          </w:tcPr>
          <w:p w:rsidR="00453DCA" w:rsidRPr="003515CA" w:rsidRDefault="0037202F" w:rsidP="00EA5DA3">
            <w:pPr>
              <w:pStyle w:val="nTblHeader"/>
              <w:wordWrap/>
            </w:pPr>
            <w:r w:rsidRPr="003515CA">
              <w:rPr>
                <w:rFonts w:hint="eastAsia"/>
              </w:rPr>
              <w:t>タイプ</w:t>
            </w:r>
          </w:p>
        </w:tc>
        <w:tc>
          <w:tcPr>
            <w:tcW w:w="1063" w:type="dxa"/>
          </w:tcPr>
          <w:p w:rsidR="00453DCA" w:rsidRPr="003515CA" w:rsidRDefault="0037202F" w:rsidP="00EA5DA3">
            <w:pPr>
              <w:pStyle w:val="nTblHeader"/>
              <w:wordWrap/>
            </w:pPr>
            <w:r w:rsidRPr="003515CA">
              <w:rPr>
                <w:rFonts w:hint="eastAsia"/>
              </w:rPr>
              <w:t>必須</w:t>
            </w:r>
          </w:p>
        </w:tc>
        <w:tc>
          <w:tcPr>
            <w:tcW w:w="4704" w:type="dxa"/>
          </w:tcPr>
          <w:p w:rsidR="00453DCA" w:rsidRPr="003515CA" w:rsidRDefault="0037202F" w:rsidP="00EA5DA3">
            <w:pPr>
              <w:pStyle w:val="nTblHeader"/>
              <w:wordWrap/>
            </w:pPr>
            <w:r w:rsidRPr="003515CA">
              <w:rPr>
                <w:rFonts w:hint="eastAsia"/>
              </w:rPr>
              <w:t>説明</w:t>
            </w:r>
          </w:p>
        </w:tc>
      </w:tr>
      <w:tr w:rsidR="00B846FE" w:rsidRPr="002452AD" w:rsidTr="00453DCA">
        <w:trPr>
          <w:divId w:val="1612978309"/>
        </w:trPr>
        <w:tc>
          <w:tcPr>
            <w:tcW w:w="1860" w:type="dxa"/>
          </w:tcPr>
          <w:p w:rsidR="00B846FE" w:rsidRPr="002452AD" w:rsidRDefault="00B846FE" w:rsidP="00EA5DA3">
            <w:pPr>
              <w:pStyle w:val="nTblNormal"/>
              <w:wordWrap/>
            </w:pPr>
            <w:r w:rsidRPr="002452AD">
              <w:t>activity</w:t>
            </w:r>
          </w:p>
        </w:tc>
        <w:tc>
          <w:tcPr>
            <w:tcW w:w="1063" w:type="dxa"/>
          </w:tcPr>
          <w:p w:rsidR="00B846FE" w:rsidRPr="00453FED" w:rsidRDefault="00B846FE" w:rsidP="00EA5DA3">
            <w:pPr>
              <w:pStyle w:val="nTblNormal"/>
              <w:wordWrap/>
            </w:pPr>
            <w:r w:rsidRPr="00453FED">
              <w:t>Activity</w:t>
            </w:r>
          </w:p>
        </w:tc>
        <w:tc>
          <w:tcPr>
            <w:tcW w:w="1063" w:type="dxa"/>
          </w:tcPr>
          <w:p w:rsidR="00B846FE" w:rsidRPr="008C7B65" w:rsidRDefault="00B846FE" w:rsidP="00EA5DA3">
            <w:pPr>
              <w:pStyle w:val="nTblNormal"/>
              <w:wordWrap/>
            </w:pPr>
            <w:r w:rsidRPr="008C7B65">
              <w:t>Y</w:t>
            </w:r>
          </w:p>
        </w:tc>
        <w:tc>
          <w:tcPr>
            <w:tcW w:w="4704" w:type="dxa"/>
          </w:tcPr>
          <w:p w:rsidR="00F05A71" w:rsidRPr="003515CA" w:rsidRDefault="00E90F5A" w:rsidP="00EA5DA3">
            <w:pPr>
              <w:pStyle w:val="nTblNormal"/>
              <w:wordWrap/>
              <w:rPr>
                <w:lang w:eastAsia="ja-JP"/>
              </w:rPr>
            </w:pPr>
            <w:r w:rsidRPr="00FA36DF">
              <w:rPr>
                <w:rFonts w:hint="eastAsia"/>
                <w:lang w:eastAsia="ja-JP"/>
              </w:rPr>
              <w:t>メソッド</w:t>
            </w:r>
            <w:r w:rsidR="00775BA2" w:rsidRPr="00FA36DF">
              <w:rPr>
                <w:rFonts w:hint="eastAsia"/>
                <w:lang w:eastAsia="ja-JP"/>
              </w:rPr>
              <w:t>を実行するアクティビティの</w:t>
            </w:r>
            <w:r w:rsidR="00F05A71" w:rsidRPr="006D0CFD">
              <w:rPr>
                <w:lang w:eastAsia="ja-JP"/>
              </w:rPr>
              <w:t>Context</w:t>
            </w:r>
            <w:r w:rsidR="0037202F" w:rsidRPr="003515CA">
              <w:rPr>
                <w:rFonts w:hint="eastAsia"/>
                <w:lang w:eastAsia="ja-JP"/>
              </w:rPr>
              <w:t>オブジェクト</w:t>
            </w:r>
          </w:p>
        </w:tc>
      </w:tr>
    </w:tbl>
    <w:p w:rsidR="00453DCA" w:rsidRPr="00453FED" w:rsidRDefault="0037202F" w:rsidP="00EA5DA3">
      <w:pPr>
        <w:pStyle w:val="nApiSubTitle"/>
        <w:divId w:val="1612978309"/>
        <w:rPr>
          <w:lang w:eastAsia="ja-JP"/>
        </w:rPr>
      </w:pPr>
      <w:r w:rsidRPr="002452AD">
        <w:rPr>
          <w:rFonts w:hint="eastAsia"/>
          <w:lang w:eastAsia="ja-JP"/>
        </w:rPr>
        <w:t>返却値</w:t>
      </w:r>
    </w:p>
    <w:p w:rsidR="00453DCA" w:rsidRPr="00F70230" w:rsidRDefault="0037202F" w:rsidP="00EA5DA3">
      <w:pPr>
        <w:pStyle w:val="nNormal"/>
        <w:autoSpaceDE/>
        <w:autoSpaceDN/>
        <w:divId w:val="1612978309"/>
        <w:rPr>
          <w:lang w:eastAsia="ja-JP"/>
        </w:rPr>
      </w:pPr>
      <w:r w:rsidRPr="008C7B65">
        <w:rPr>
          <w:rFonts w:hint="eastAsia"/>
          <w:lang w:eastAsia="ja-JP"/>
        </w:rPr>
        <w:t>なし</w:t>
      </w:r>
    </w:p>
    <w:p w:rsidR="00453DCA" w:rsidRPr="00FA36DF" w:rsidRDefault="00BA12FC" w:rsidP="00EA5DA3">
      <w:pPr>
        <w:pStyle w:val="nApiSubTitle"/>
        <w:divId w:val="1612978309"/>
        <w:rPr>
          <w:lang w:eastAsia="ja-JP"/>
        </w:rPr>
      </w:pPr>
      <w:r>
        <w:rPr>
          <w:rFonts w:hint="eastAsia"/>
          <w:lang w:eastAsia="ja-JP"/>
        </w:rPr>
        <w:t>サンプルコード</w:t>
      </w:r>
    </w:p>
    <w:p w:rsidR="00A54A00" w:rsidRPr="003515CA" w:rsidRDefault="00A54A00" w:rsidP="00EA5DA3">
      <w:pPr>
        <w:pStyle w:val="nCode"/>
        <w:autoSpaceDE/>
        <w:autoSpaceDN/>
        <w:divId w:val="1612978309"/>
        <w:rPr>
          <w:lang w:eastAsia="ja-JP"/>
        </w:rPr>
      </w:pPr>
      <w:r w:rsidRPr="003515CA">
        <w:rPr>
          <w:lang w:eastAsia="ja-JP"/>
        </w:rPr>
        <w:t>// stop</w:t>
      </w:r>
      <w:r w:rsidR="00E55BC1">
        <w:rPr>
          <w:rFonts w:hint="eastAsia"/>
          <w:lang w:eastAsia="ja-JP"/>
        </w:rPr>
        <w:t>()</w:t>
      </w:r>
      <w:r w:rsidR="00E90F5A" w:rsidRPr="003515CA">
        <w:rPr>
          <w:rFonts w:hint="eastAsia"/>
          <w:lang w:eastAsia="ja-JP"/>
        </w:rPr>
        <w:t>メソッド</w:t>
      </w:r>
      <w:r w:rsidR="00775BA2" w:rsidRPr="003515CA">
        <w:rPr>
          <w:rFonts w:hint="eastAsia"/>
          <w:lang w:eastAsia="ja-JP"/>
        </w:rPr>
        <w:t>で終了</w:t>
      </w:r>
      <w:r w:rsidR="00E46F2A">
        <w:rPr>
          <w:rFonts w:hint="eastAsia"/>
          <w:lang w:eastAsia="ja-JP"/>
        </w:rPr>
        <w:t>します</w:t>
      </w:r>
      <w:r w:rsidR="00775BA2" w:rsidRPr="003515CA">
        <w:rPr>
          <w:rFonts w:hint="eastAsia"/>
          <w:lang w:eastAsia="ja-JP"/>
        </w:rPr>
        <w:t>。</w:t>
      </w:r>
    </w:p>
    <w:p w:rsidR="00453DCA" w:rsidRPr="003515CA" w:rsidRDefault="00A54A00" w:rsidP="00EA5DA3">
      <w:pPr>
        <w:pStyle w:val="nCode"/>
        <w:autoSpaceDE/>
        <w:autoSpaceDN/>
        <w:divId w:val="1612978309"/>
      </w:pPr>
      <w:proofErr w:type="gramStart"/>
      <w:r w:rsidRPr="003515CA">
        <w:t>Glink.stop(</w:t>
      </w:r>
      <w:proofErr w:type="gramEnd"/>
      <w:r w:rsidRPr="003515CA">
        <w:t>activity);</w:t>
      </w:r>
    </w:p>
    <w:p w:rsidR="0075601E" w:rsidRPr="003515CA" w:rsidRDefault="0075601E" w:rsidP="00EA5DA3">
      <w:pPr>
        <w:pStyle w:val="nNormal"/>
        <w:autoSpaceDE/>
        <w:autoSpaceDN/>
        <w:divId w:val="1612978309"/>
      </w:pPr>
    </w:p>
    <w:p w:rsidR="0075601E" w:rsidRPr="00E63E04" w:rsidRDefault="00016EFC" w:rsidP="00EA5DA3">
      <w:pPr>
        <w:pStyle w:val="1"/>
      </w:pPr>
      <w:bookmarkStart w:id="37" w:name="_Toc438559654"/>
      <w:r w:rsidRPr="00E63E04">
        <w:rPr>
          <w:rFonts w:hint="eastAsia"/>
        </w:rPr>
        <w:lastRenderedPageBreak/>
        <w:t>iOS</w:t>
      </w:r>
      <w:r w:rsidR="005B393D" w:rsidRPr="00E63E04">
        <w:rPr>
          <w:rFonts w:hint="eastAsia"/>
        </w:rPr>
        <w:t>向け</w:t>
      </w:r>
      <w:bookmarkEnd w:id="37"/>
    </w:p>
    <w:p w:rsidR="00016EFC" w:rsidRPr="00E63E04" w:rsidRDefault="00C035F4" w:rsidP="00EA5DA3">
      <w:pPr>
        <w:pStyle w:val="21"/>
      </w:pPr>
      <w:bookmarkStart w:id="38" w:name="_Toc438559655"/>
      <w:r w:rsidRPr="000B6A24">
        <w:rPr>
          <w:rFonts w:hint="eastAsia"/>
        </w:rPr>
        <w:t>開発環境</w:t>
      </w:r>
      <w:bookmarkEnd w:id="38"/>
    </w:p>
    <w:p w:rsidR="00016EFC" w:rsidRPr="00FA3D96" w:rsidRDefault="00C035F4" w:rsidP="00EA5DA3">
      <w:pPr>
        <w:pStyle w:val="31"/>
      </w:pPr>
      <w:bookmarkStart w:id="39" w:name="_Toc438559656"/>
      <w:r w:rsidRPr="00FA3D96">
        <w:rPr>
          <w:rFonts w:hint="eastAsia"/>
          <w:lang w:eastAsia="ja-JP"/>
        </w:rPr>
        <w:t>ソフトウェア要件</w:t>
      </w:r>
      <w:bookmarkEnd w:id="39"/>
    </w:p>
    <w:p w:rsidR="00A478C6" w:rsidRPr="00FA3D96" w:rsidRDefault="00C035F4" w:rsidP="00EA5DA3">
      <w:pPr>
        <w:pStyle w:val="41"/>
      </w:pPr>
      <w:r w:rsidRPr="00FA3D96">
        <w:rPr>
          <w:rFonts w:hint="eastAsia"/>
          <w:lang w:eastAsia="ja-JP"/>
        </w:rPr>
        <w:t>開発ツール</w:t>
      </w:r>
    </w:p>
    <w:p w:rsidR="00016EFC" w:rsidRPr="00FA3D96" w:rsidRDefault="00016EFC" w:rsidP="00EA5DA3">
      <w:pPr>
        <w:pStyle w:val="nListBuld1"/>
        <w:autoSpaceDE/>
        <w:autoSpaceDN/>
      </w:pPr>
      <w:r w:rsidRPr="00FA3D96">
        <w:t>IDE:</w:t>
      </w:r>
      <w:r w:rsidR="00083213" w:rsidRPr="00FA3D96">
        <w:t xml:space="preserve"> </w:t>
      </w:r>
      <w:r w:rsidRPr="00FA3D96">
        <w:t>X</w:t>
      </w:r>
      <w:r w:rsidR="00C96D3E" w:rsidRPr="00FA3D96">
        <w:rPr>
          <w:rFonts w:hint="eastAsia"/>
        </w:rPr>
        <w:t>c</w:t>
      </w:r>
      <w:r w:rsidRPr="00FA3D96">
        <w:t>ode</w:t>
      </w:r>
      <w:r w:rsidR="00083213" w:rsidRPr="00FA3D96">
        <w:t xml:space="preserve"> </w:t>
      </w:r>
      <w:r w:rsidRPr="00FA3D96">
        <w:t>6.0</w:t>
      </w:r>
      <w:r w:rsidR="00C035F4" w:rsidRPr="00FA3D96">
        <w:rPr>
          <w:rFonts w:hint="eastAsia"/>
          <w:lang w:eastAsia="ja-JP"/>
        </w:rPr>
        <w:t>以上</w:t>
      </w:r>
    </w:p>
    <w:p w:rsidR="00A478C6" w:rsidRPr="00FA3D96" w:rsidRDefault="00C035F4" w:rsidP="00EA5DA3">
      <w:pPr>
        <w:pStyle w:val="nBxTitleWarning"/>
        <w:wordWrap/>
        <w:autoSpaceDE/>
        <w:autoSpaceDN/>
      </w:pPr>
      <w:r w:rsidRPr="00FA3D96">
        <w:rPr>
          <w:rFonts w:hint="eastAsia"/>
        </w:rPr>
        <w:t>注意</w:t>
      </w:r>
    </w:p>
    <w:p w:rsidR="00A478C6" w:rsidRPr="00FA3D96" w:rsidRDefault="00C035F4" w:rsidP="00EA5DA3">
      <w:pPr>
        <w:pStyle w:val="nBxText"/>
        <w:wordWrap/>
        <w:autoSpaceDE/>
        <w:autoSpaceDN/>
      </w:pPr>
      <w:r w:rsidRPr="00FA3D96">
        <w:rPr>
          <w:rFonts w:hint="eastAsia"/>
        </w:rPr>
        <w:t>ライブラリに</w:t>
      </w:r>
      <w:r w:rsidR="00A478C6" w:rsidRPr="00FA3D96">
        <w:t>ARC(automatic</w:t>
      </w:r>
      <w:r w:rsidR="00083213" w:rsidRPr="00FA3D96">
        <w:t xml:space="preserve"> </w:t>
      </w:r>
      <w:r w:rsidR="00A478C6" w:rsidRPr="00FA3D96">
        <w:t>reference</w:t>
      </w:r>
      <w:r w:rsidR="00083213" w:rsidRPr="00FA3D96">
        <w:t xml:space="preserve"> </w:t>
      </w:r>
      <w:r w:rsidR="00A478C6" w:rsidRPr="00FA3D96">
        <w:t>counting)</w:t>
      </w:r>
      <w:r w:rsidRPr="00FA3D96">
        <w:rPr>
          <w:rFonts w:hint="eastAsia"/>
        </w:rPr>
        <w:t>が適用され</w:t>
      </w:r>
      <w:r w:rsidR="00FA3D96">
        <w:rPr>
          <w:rFonts w:hint="eastAsia"/>
        </w:rPr>
        <w:t>ています</w:t>
      </w:r>
      <w:r w:rsidRPr="00FA3D96">
        <w:rPr>
          <w:rFonts w:hint="eastAsia"/>
        </w:rPr>
        <w:t>。</w:t>
      </w:r>
    </w:p>
    <w:p w:rsidR="00016EFC" w:rsidRPr="00FA3D96" w:rsidRDefault="00C035F4" w:rsidP="00EA5DA3">
      <w:pPr>
        <w:pStyle w:val="41"/>
      </w:pPr>
      <w:r w:rsidRPr="00FA3D96">
        <w:rPr>
          <w:rFonts w:hint="eastAsia"/>
          <w:lang w:eastAsia="ja-JP"/>
        </w:rPr>
        <w:t>ライブラリ</w:t>
      </w:r>
    </w:p>
    <w:p w:rsidR="000A53F9" w:rsidRPr="00FA3D96" w:rsidRDefault="00D95CEB" w:rsidP="00EA5DA3">
      <w:pPr>
        <w:pStyle w:val="nNormal"/>
        <w:autoSpaceDE/>
        <w:autoSpaceDN/>
        <w:rPr>
          <w:lang w:eastAsia="ja-JP"/>
        </w:rPr>
      </w:pPr>
      <w:r>
        <w:rPr>
          <w:rFonts w:hint="eastAsia"/>
          <w:lang w:eastAsia="ja-JP"/>
        </w:rPr>
        <w:t>NAVER Cafe</w:t>
      </w:r>
      <w:r w:rsidR="00083213" w:rsidRPr="00FA3D96">
        <w:rPr>
          <w:rFonts w:hint="eastAsia"/>
          <w:lang w:eastAsia="ja-JP"/>
        </w:rPr>
        <w:t xml:space="preserve"> </w:t>
      </w:r>
      <w:r w:rsidR="000A53F9" w:rsidRPr="00FA3D96">
        <w:rPr>
          <w:rFonts w:hint="eastAsia"/>
          <w:lang w:eastAsia="ja-JP"/>
        </w:rPr>
        <w:t>SDK</w:t>
      </w:r>
      <w:r w:rsidR="00C035F4" w:rsidRPr="00FA3D96">
        <w:rPr>
          <w:rFonts w:hint="eastAsia"/>
          <w:lang w:eastAsia="ja-JP"/>
        </w:rPr>
        <w:t>を</w:t>
      </w:r>
      <w:r w:rsidR="00FA3D96">
        <w:rPr>
          <w:rFonts w:hint="eastAsia"/>
          <w:lang w:eastAsia="ja-JP"/>
        </w:rPr>
        <w:t>組み込む</w:t>
      </w:r>
      <w:r w:rsidR="00C035F4" w:rsidRPr="00FA3D96">
        <w:rPr>
          <w:rFonts w:hint="eastAsia"/>
          <w:lang w:eastAsia="ja-JP"/>
        </w:rPr>
        <w:t>には</w:t>
      </w:r>
      <w:r w:rsidR="00A267B5" w:rsidRPr="00FA3D96">
        <w:rPr>
          <w:rFonts w:hint="eastAsia"/>
          <w:lang w:eastAsia="ja-JP"/>
        </w:rPr>
        <w:t>下記</w:t>
      </w:r>
      <w:r w:rsidR="00C035F4" w:rsidRPr="00FA3D96">
        <w:rPr>
          <w:rFonts w:hint="eastAsia"/>
          <w:lang w:eastAsia="ja-JP"/>
        </w:rPr>
        <w:t>のライブラリをプロジェクトに追加してビルドします。</w:t>
      </w:r>
    </w:p>
    <w:p w:rsidR="00AB7495" w:rsidRPr="00FA3D96" w:rsidRDefault="00AB7495" w:rsidP="00EA5DA3">
      <w:pPr>
        <w:pStyle w:val="af9"/>
        <w:keepNext/>
        <w:autoSpaceDE/>
        <w:autoSpaceDN/>
        <w:rPr>
          <w:rFonts w:cs="Meiryo UI"/>
          <w:lang w:eastAsia="ja-JP"/>
        </w:rPr>
      </w:pPr>
      <w:bookmarkStart w:id="40" w:name="_Toc438559711"/>
      <w:r w:rsidRPr="00FA3D96">
        <w:rPr>
          <w:rFonts w:cs="Meiryo UI" w:hint="eastAsia"/>
          <w:lang w:eastAsia="ja-JP"/>
        </w:rPr>
        <w:t xml:space="preserve">表 </w:t>
      </w:r>
      <w:r w:rsidRPr="00FA3D96">
        <w:rPr>
          <w:rFonts w:cs="Meiryo UI"/>
        </w:rPr>
        <w:fldChar w:fldCharType="begin"/>
      </w:r>
      <w:r w:rsidRPr="00FA3D96">
        <w:rPr>
          <w:rFonts w:cs="Meiryo UI"/>
          <w:lang w:eastAsia="ja-JP"/>
        </w:rPr>
        <w:instrText xml:space="preserve"> </w:instrText>
      </w:r>
      <w:r w:rsidRPr="00FA3D96">
        <w:rPr>
          <w:rFonts w:cs="Meiryo UI" w:hint="eastAsia"/>
          <w:lang w:eastAsia="ja-JP"/>
        </w:rPr>
        <w:instrText>SEQ 表 \* ARABIC</w:instrText>
      </w:r>
      <w:r w:rsidRPr="00FA3D96">
        <w:rPr>
          <w:rFonts w:cs="Meiryo UI"/>
          <w:lang w:eastAsia="ja-JP"/>
        </w:rPr>
        <w:instrText xml:space="preserve"> </w:instrText>
      </w:r>
      <w:r w:rsidRPr="00FA3D96">
        <w:rPr>
          <w:rFonts w:cs="Meiryo UI"/>
        </w:rPr>
        <w:fldChar w:fldCharType="separate"/>
      </w:r>
      <w:r w:rsidR="00EA5DA3">
        <w:rPr>
          <w:rFonts w:cs="Meiryo UI"/>
          <w:noProof/>
          <w:lang w:eastAsia="ja-JP"/>
        </w:rPr>
        <w:t>2</w:t>
      </w:r>
      <w:r w:rsidRPr="00FA3D96">
        <w:rPr>
          <w:rFonts w:cs="Meiryo UI"/>
        </w:rPr>
        <w:fldChar w:fldCharType="end"/>
      </w:r>
      <w:r w:rsidRPr="00FA3D96">
        <w:rPr>
          <w:rFonts w:cs="Meiryo UI" w:hint="eastAsia"/>
          <w:lang w:eastAsia="ja-JP"/>
        </w:rPr>
        <w:t xml:space="preserve"> iOS向け</w:t>
      </w:r>
      <w:r w:rsidR="00D95CEB">
        <w:rPr>
          <w:rFonts w:cs="Meiryo UI" w:hint="eastAsia"/>
          <w:lang w:eastAsia="ja-JP"/>
        </w:rPr>
        <w:t>NAVER Cafe</w:t>
      </w:r>
      <w:r w:rsidRPr="00FA3D96">
        <w:rPr>
          <w:rFonts w:cs="Meiryo UI" w:hint="eastAsia"/>
          <w:lang w:eastAsia="ja-JP"/>
        </w:rPr>
        <w:t xml:space="preserve"> SDKライブラリ</w:t>
      </w:r>
      <w:bookmarkEnd w:id="40"/>
    </w:p>
    <w:tbl>
      <w:tblPr>
        <w:tblStyle w:val="nTblIndent"/>
        <w:tblW w:w="0" w:type="auto"/>
        <w:tblLayout w:type="fixed"/>
        <w:tblLook w:val="04A0" w:firstRow="1" w:lastRow="0" w:firstColumn="1" w:lastColumn="0" w:noHBand="0" w:noVBand="1"/>
      </w:tblPr>
      <w:tblGrid>
        <w:gridCol w:w="2427"/>
        <w:gridCol w:w="6263"/>
      </w:tblGrid>
      <w:tr w:rsidR="004C76F6" w:rsidRPr="002452AD" w:rsidTr="008C3F42">
        <w:trPr>
          <w:cnfStyle w:val="100000000000" w:firstRow="1" w:lastRow="0" w:firstColumn="0" w:lastColumn="0" w:oddVBand="0" w:evenVBand="0" w:oddHBand="0" w:evenHBand="0" w:firstRowFirstColumn="0" w:firstRowLastColumn="0" w:lastRowFirstColumn="0" w:lastRowLastColumn="0"/>
        </w:trPr>
        <w:tc>
          <w:tcPr>
            <w:tcW w:w="2427" w:type="dxa"/>
          </w:tcPr>
          <w:p w:rsidR="004C76F6" w:rsidRPr="00FA3D96" w:rsidRDefault="00C035F4" w:rsidP="00EA5DA3">
            <w:pPr>
              <w:pStyle w:val="nTblHeader"/>
              <w:wordWrap/>
            </w:pPr>
            <w:r w:rsidRPr="00FA3D96">
              <w:rPr>
                <w:rFonts w:hint="eastAsia"/>
                <w:lang w:eastAsia="ja-JP"/>
              </w:rPr>
              <w:t>ライブラリ</w:t>
            </w:r>
          </w:p>
        </w:tc>
        <w:tc>
          <w:tcPr>
            <w:tcW w:w="6263" w:type="dxa"/>
          </w:tcPr>
          <w:p w:rsidR="004C76F6" w:rsidRPr="00FA3D96" w:rsidRDefault="00C035F4" w:rsidP="00EA5DA3">
            <w:pPr>
              <w:pStyle w:val="nTblHeader"/>
              <w:wordWrap/>
            </w:pPr>
            <w:r w:rsidRPr="00FA3D96">
              <w:rPr>
                <w:rFonts w:hint="eastAsia"/>
                <w:lang w:eastAsia="ja-JP"/>
              </w:rPr>
              <w:t>ダウンロード</w:t>
            </w:r>
            <w:r w:rsidR="004C76F6" w:rsidRPr="00FA3D96">
              <w:rPr>
                <w:rFonts w:hint="eastAsia"/>
              </w:rPr>
              <w:t>URL</w:t>
            </w:r>
          </w:p>
        </w:tc>
      </w:tr>
      <w:tr w:rsidR="004C76F6" w:rsidRPr="00FA3D96" w:rsidTr="008C3F42">
        <w:tc>
          <w:tcPr>
            <w:tcW w:w="2427" w:type="dxa"/>
          </w:tcPr>
          <w:p w:rsidR="004C76F6" w:rsidRPr="00E52861" w:rsidRDefault="0032582E" w:rsidP="00EA5DA3">
            <w:pPr>
              <w:pStyle w:val="nTblNormal"/>
              <w:wordWrap/>
              <w:rPr>
                <w:lang w:eastAsia="ja-JP"/>
              </w:rPr>
            </w:pPr>
            <w:r w:rsidRPr="002452AD">
              <w:rPr>
                <w:lang w:eastAsia="ja-JP"/>
              </w:rPr>
              <w:t>NAVER Login</w:t>
            </w:r>
          </w:p>
        </w:tc>
        <w:tc>
          <w:tcPr>
            <w:tcW w:w="6263" w:type="dxa"/>
          </w:tcPr>
          <w:p w:rsidR="003006B8"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006B8" w:rsidRPr="000B6A24">
              <w:rPr>
                <w:lang w:eastAsia="ja-JP"/>
              </w:rPr>
              <w:t>SDK</w:t>
            </w:r>
            <w:r w:rsidR="00C035F4" w:rsidRPr="000B6A24">
              <w:rPr>
                <w:rFonts w:hint="eastAsia"/>
                <w:lang w:eastAsia="ja-JP"/>
              </w:rPr>
              <w:t>ライブラリファイルに含まれています</w:t>
            </w:r>
            <w:r w:rsidR="003006B8" w:rsidRPr="000B6A24">
              <w:rPr>
                <w:lang w:eastAsia="ja-JP"/>
              </w:rPr>
              <w:t>(4.0.6</w:t>
            </w:r>
            <w:r w:rsidR="00C035F4" w:rsidRPr="000B6A24">
              <w:rPr>
                <w:rFonts w:hint="eastAsia"/>
                <w:lang w:eastAsia="ja-JP"/>
              </w:rPr>
              <w:t>バージョン</w:t>
            </w:r>
            <w:r w:rsidR="003006B8" w:rsidRPr="000B6A24">
              <w:rPr>
                <w:lang w:eastAsia="ja-JP"/>
              </w:rPr>
              <w:t>)</w:t>
            </w:r>
            <w:r w:rsidR="00C035F4" w:rsidRPr="000B6A24">
              <w:rPr>
                <w:rFonts w:hint="eastAsia"/>
                <w:lang w:eastAsia="ja-JP"/>
              </w:rPr>
              <w:t>。</w:t>
            </w:r>
          </w:p>
          <w:p w:rsidR="004C76F6" w:rsidRPr="00FA3D96" w:rsidRDefault="00C035F4" w:rsidP="00EA5DA3">
            <w:pPr>
              <w:pStyle w:val="nTblListBuld1"/>
              <w:wordWrap/>
              <w:rPr>
                <w:lang w:eastAsia="ja-JP"/>
              </w:rPr>
            </w:pPr>
            <w:r w:rsidRPr="000B6A24">
              <w:rPr>
                <w:rFonts w:hint="eastAsia"/>
                <w:lang w:eastAsia="ja-JP"/>
              </w:rPr>
              <w:t>ダウンロード</w:t>
            </w:r>
            <w:r w:rsidR="003006B8"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"https://static.nid.naver.com/images/web/devcenter/3rdparty_login_library_ios_4.0.6.zip" </w:instrText>
            </w:r>
            <w:r w:rsidR="00BA4FAE">
              <w:fldChar w:fldCharType="separate"/>
            </w:r>
            <w:r w:rsidR="00197D03" w:rsidRPr="00D62B3F">
              <w:rPr>
                <w:rStyle w:val="af"/>
                <w:lang w:eastAsia="ja-JP"/>
              </w:rPr>
              <w:t>https://static.nid.naver.com/images/web/devcenter/3rdparty_login_library_ios_4.0.6.zip</w:t>
            </w:r>
            <w:r w:rsidR="00BA4FAE">
              <w:rPr>
                <w:rStyle w:val="af"/>
                <w:lang w:eastAsia="ja-JP"/>
              </w:rPr>
              <w:fldChar w:fldCharType="end"/>
            </w:r>
          </w:p>
        </w:tc>
      </w:tr>
      <w:tr w:rsidR="004C76F6" w:rsidRPr="00FA3D96" w:rsidTr="008C3F42">
        <w:tc>
          <w:tcPr>
            <w:tcW w:w="2427" w:type="dxa"/>
          </w:tcPr>
          <w:p w:rsidR="004C76F6" w:rsidRPr="00E52861" w:rsidRDefault="004C76F6" w:rsidP="00EA5DA3">
            <w:pPr>
              <w:pStyle w:val="nTblNormal"/>
              <w:wordWrap/>
            </w:pPr>
            <w:r w:rsidRPr="002452AD">
              <w:t>AFNetworking</w:t>
            </w:r>
            <w:r w:rsidR="00083213" w:rsidRPr="00E52861">
              <w:t xml:space="preserve"> </w:t>
            </w:r>
            <w:r w:rsidRPr="00E52861">
              <w:t>1.0</w:t>
            </w:r>
            <w:r w:rsidR="00C035F4" w:rsidRPr="00E52861">
              <w:rPr>
                <w:rFonts w:hint="eastAsia"/>
                <w:lang w:eastAsia="ja-JP"/>
              </w:rPr>
              <w:t>以上</w:t>
            </w:r>
          </w:p>
        </w:tc>
        <w:tc>
          <w:tcPr>
            <w:tcW w:w="6263" w:type="dxa"/>
          </w:tcPr>
          <w:p w:rsidR="003006B8" w:rsidRPr="000B6A24" w:rsidRDefault="00D95CEB" w:rsidP="00EA5DA3">
            <w:pPr>
              <w:pStyle w:val="nTblListBuld1"/>
              <w:wordWrap/>
              <w:rPr>
                <w:lang w:eastAsia="ja-JP"/>
              </w:rPr>
            </w:pPr>
            <w:r>
              <w:rPr>
                <w:lang w:eastAsia="ja-JP"/>
              </w:rPr>
              <w:t>NAVER Cafe</w:t>
            </w:r>
            <w:r w:rsidR="00083213" w:rsidRPr="000B6A24">
              <w:rPr>
                <w:lang w:eastAsia="ja-JP"/>
              </w:rPr>
              <w:t xml:space="preserve"> </w:t>
            </w:r>
            <w:r w:rsidR="003006B8" w:rsidRPr="000B6A24">
              <w:rPr>
                <w:lang w:eastAsia="ja-JP"/>
              </w:rPr>
              <w:t>SDK</w:t>
            </w:r>
            <w:r w:rsidR="00C035F4" w:rsidRPr="000B6A24">
              <w:rPr>
                <w:rFonts w:hint="eastAsia"/>
                <w:lang w:eastAsia="ja-JP"/>
              </w:rPr>
              <w:t>ライブラリファイルに含まれています</w:t>
            </w:r>
            <w:r w:rsidR="003006B8" w:rsidRPr="000B6A24">
              <w:rPr>
                <w:lang w:eastAsia="ja-JP"/>
              </w:rPr>
              <w:t>(2.6.1</w:t>
            </w:r>
            <w:r w:rsidR="00C035F4" w:rsidRPr="000B6A24">
              <w:rPr>
                <w:rFonts w:hint="eastAsia"/>
                <w:lang w:eastAsia="ja-JP"/>
              </w:rPr>
              <w:t>バージョン</w:t>
            </w:r>
            <w:r w:rsidR="003006B8" w:rsidRPr="000B6A24">
              <w:rPr>
                <w:lang w:eastAsia="ja-JP"/>
              </w:rPr>
              <w:t>)</w:t>
            </w:r>
            <w:r w:rsidR="00C035F4" w:rsidRPr="000B6A24">
              <w:rPr>
                <w:rFonts w:hint="eastAsia"/>
                <w:lang w:eastAsia="ja-JP"/>
              </w:rPr>
              <w:t>。</w:t>
            </w:r>
          </w:p>
          <w:p w:rsidR="004C76F6" w:rsidRPr="00FA3D96" w:rsidRDefault="00C035F4" w:rsidP="00EA5DA3">
            <w:pPr>
              <w:pStyle w:val="nTblListBuld1"/>
              <w:wordWrap/>
              <w:rPr>
                <w:lang w:eastAsia="ja-JP"/>
              </w:rPr>
            </w:pPr>
            <w:r w:rsidRPr="000B6A24">
              <w:rPr>
                <w:rFonts w:hint="eastAsia"/>
                <w:lang w:eastAsia="ja-JP"/>
              </w:rPr>
              <w:t>ダウンロード</w:t>
            </w:r>
            <w:r w:rsidR="003006B8" w:rsidRPr="000B6A24">
              <w:rPr>
                <w:lang w:eastAsia="ja-JP"/>
              </w:rPr>
              <w:t>URL:</w:t>
            </w:r>
            <w:r w:rsidR="00083213" w:rsidRPr="000B6A24">
              <w:rPr>
                <w:lang w:eastAsia="ja-JP"/>
              </w:rPr>
              <w:t xml:space="preserve"> </w:t>
            </w:r>
            <w:r w:rsidR="00BA4FAE">
              <w:fldChar w:fldCharType="begin"/>
            </w:r>
            <w:r w:rsidR="00BA4FAE">
              <w:rPr>
                <w:lang w:eastAsia="ja-JP"/>
              </w:rPr>
              <w:instrText xml:space="preserve"> HYPERLINK "https://github.com/AFNetworking/AFNetworking" </w:instrText>
            </w:r>
            <w:r w:rsidR="00BA4FAE">
              <w:fldChar w:fldCharType="separate"/>
            </w:r>
            <w:r w:rsidR="004C76F6" w:rsidRPr="00FA3D96">
              <w:rPr>
                <w:rStyle w:val="af"/>
                <w:lang w:eastAsia="ja-JP"/>
              </w:rPr>
              <w:t>https://github.com/AFNetworking/AFNetworking</w:t>
            </w:r>
            <w:r w:rsidR="00BA4FAE">
              <w:rPr>
                <w:rStyle w:val="af"/>
                <w:lang w:eastAsia="ja-JP"/>
              </w:rPr>
              <w:fldChar w:fldCharType="end"/>
            </w:r>
          </w:p>
        </w:tc>
      </w:tr>
    </w:tbl>
    <w:p w:rsidR="004C76F6" w:rsidRPr="00E52861" w:rsidRDefault="00C035F4" w:rsidP="00EA5DA3">
      <w:pPr>
        <w:pStyle w:val="31"/>
      </w:pPr>
      <w:bookmarkStart w:id="41" w:name="_Toc438559657"/>
      <w:r w:rsidRPr="002452AD">
        <w:rPr>
          <w:rFonts w:hint="eastAsia"/>
          <w:lang w:eastAsia="ja-JP"/>
        </w:rPr>
        <w:t>ライブラリの構成</w:t>
      </w:r>
      <w:bookmarkEnd w:id="41"/>
    </w:p>
    <w:p w:rsidR="003006B8" w:rsidRPr="00FA3D96" w:rsidRDefault="003006B8" w:rsidP="00EA5DA3">
      <w:pPr>
        <w:pStyle w:val="nNormal"/>
        <w:autoSpaceDE/>
        <w:autoSpaceDN/>
        <w:rPr>
          <w:lang w:eastAsia="ja-JP"/>
        </w:rPr>
      </w:pPr>
      <w:r w:rsidRPr="00453FED">
        <w:rPr>
          <w:rFonts w:hint="eastAsia"/>
          <w:lang w:eastAsia="ja-JP"/>
        </w:rPr>
        <w:t>iOS</w:t>
      </w:r>
      <w:r w:rsidR="00C035F4" w:rsidRPr="008C7B65">
        <w:rPr>
          <w:rFonts w:hint="eastAsia"/>
          <w:lang w:eastAsia="ja-JP"/>
        </w:rPr>
        <w:t>向け</w:t>
      </w:r>
      <w:r w:rsidR="00D95CEB">
        <w:rPr>
          <w:rFonts w:hint="eastAsia"/>
          <w:lang w:eastAsia="ja-JP"/>
        </w:rPr>
        <w:t>NAVER Cafe</w:t>
      </w:r>
      <w:r w:rsidR="00083213" w:rsidRPr="003515CA">
        <w:rPr>
          <w:rFonts w:hint="eastAsia"/>
          <w:lang w:eastAsia="ja-JP"/>
        </w:rPr>
        <w:t xml:space="preserve"> </w:t>
      </w:r>
      <w:r w:rsidRPr="003515CA">
        <w:rPr>
          <w:rFonts w:hint="eastAsia"/>
          <w:lang w:eastAsia="ja-JP"/>
        </w:rPr>
        <w:t>SDK</w:t>
      </w:r>
      <w:r w:rsidR="00C035F4" w:rsidRPr="00653EAF">
        <w:rPr>
          <w:rFonts w:hint="eastAsia"/>
          <w:lang w:eastAsia="ja-JP"/>
        </w:rPr>
        <w:t>ライブラリは、</w:t>
      </w:r>
      <w:r w:rsidR="00A267B5" w:rsidRPr="00E534CA">
        <w:rPr>
          <w:rFonts w:hint="eastAsia"/>
          <w:lang w:eastAsia="ja-JP"/>
        </w:rPr>
        <w:t>下記</w:t>
      </w:r>
      <w:r w:rsidR="00C035F4" w:rsidRPr="00FA3D96">
        <w:rPr>
          <w:rFonts w:hint="eastAsia"/>
          <w:lang w:eastAsia="ja-JP"/>
        </w:rPr>
        <w:t>のように構成されています。</w:t>
      </w:r>
    </w:p>
    <w:p w:rsidR="003006B8" w:rsidRPr="00FA3D96" w:rsidRDefault="003006B8" w:rsidP="00EA5DA3">
      <w:pPr>
        <w:pStyle w:val="nListBuld1"/>
        <w:autoSpaceDE/>
        <w:autoSpaceDN/>
        <w:rPr>
          <w:lang w:eastAsia="ja-JP"/>
        </w:rPr>
      </w:pPr>
      <w:r w:rsidRPr="00FA3D96">
        <w:rPr>
          <w:lang w:eastAsia="ja-JP"/>
        </w:rPr>
        <w:t>lib</w:t>
      </w:r>
      <w:r w:rsidRPr="00FA3D96">
        <w:rPr>
          <w:rFonts w:hint="eastAsia"/>
          <w:lang w:eastAsia="ja-JP"/>
        </w:rPr>
        <w:t>:</w:t>
      </w:r>
      <w:r w:rsidR="00083213" w:rsidRPr="00FA3D96">
        <w:rPr>
          <w:rFonts w:hint="eastAsia"/>
          <w:lang w:eastAsia="ja-JP"/>
        </w:rPr>
        <w:t xml:space="preserve"> </w:t>
      </w:r>
      <w:r w:rsidR="00D95CEB">
        <w:rPr>
          <w:rFonts w:hint="eastAsia"/>
          <w:lang w:eastAsia="ja-JP"/>
        </w:rPr>
        <w:t>NAVER Cafe</w:t>
      </w:r>
      <w:r w:rsidR="00083213" w:rsidRPr="00FA3D96">
        <w:rPr>
          <w:rFonts w:hint="eastAsia"/>
          <w:lang w:eastAsia="ja-JP"/>
        </w:rPr>
        <w:t xml:space="preserve"> </w:t>
      </w:r>
      <w:r w:rsidRPr="00FA3D96">
        <w:rPr>
          <w:rFonts w:hint="eastAsia"/>
          <w:lang w:eastAsia="ja-JP"/>
        </w:rPr>
        <w:t>SDK</w:t>
      </w:r>
      <w:r w:rsidR="00C035F4" w:rsidRPr="00FA3D96">
        <w:rPr>
          <w:rFonts w:hint="eastAsia"/>
          <w:lang w:eastAsia="ja-JP"/>
        </w:rPr>
        <w:t>ライブラリフォルダ</w:t>
      </w:r>
    </w:p>
    <w:p w:rsidR="003006B8" w:rsidRPr="00541C97" w:rsidRDefault="00D95CEB" w:rsidP="00EA5DA3">
      <w:pPr>
        <w:pStyle w:val="nListBuld2"/>
        <w:autoSpaceDE/>
        <w:autoSpaceDN/>
      </w:pPr>
      <w:r>
        <w:t>NAVER Cafe</w:t>
      </w:r>
      <w:r w:rsidR="003006B8" w:rsidRPr="00541C97">
        <w:t>SDK.bundle</w:t>
      </w:r>
    </w:p>
    <w:p w:rsidR="003006B8" w:rsidRPr="00541C97" w:rsidRDefault="00D95CEB" w:rsidP="00EA5DA3">
      <w:pPr>
        <w:pStyle w:val="nListBuld2"/>
        <w:autoSpaceDE/>
        <w:autoSpaceDN/>
      </w:pPr>
      <w:r>
        <w:t>NAVER Cafe</w:t>
      </w:r>
      <w:r w:rsidR="003006B8" w:rsidRPr="00541C97">
        <w:t>SDK.framework</w:t>
      </w:r>
    </w:p>
    <w:p w:rsidR="005B5FC1" w:rsidRPr="00FA3D96" w:rsidRDefault="003006B8" w:rsidP="00EA5DA3">
      <w:pPr>
        <w:pStyle w:val="nListBuld1"/>
        <w:autoSpaceDE/>
        <w:autoSpaceDN/>
        <w:rPr>
          <w:lang w:eastAsia="ja-JP"/>
        </w:rPr>
      </w:pPr>
      <w:r w:rsidRPr="00FA3D96">
        <w:rPr>
          <w:lang w:eastAsia="ja-JP"/>
        </w:rPr>
        <w:t>sample</w:t>
      </w:r>
      <w:r w:rsidRPr="00FA3D96">
        <w:rPr>
          <w:rFonts w:hint="eastAsia"/>
          <w:lang w:eastAsia="ja-JP"/>
        </w:rPr>
        <w:t>:</w:t>
      </w:r>
      <w:r w:rsidR="00083213" w:rsidRPr="00FA3D96">
        <w:rPr>
          <w:rFonts w:hint="eastAsia"/>
          <w:lang w:eastAsia="ja-JP"/>
        </w:rPr>
        <w:t xml:space="preserve"> </w:t>
      </w:r>
      <w:r w:rsidR="00D95CEB">
        <w:rPr>
          <w:rFonts w:hint="eastAsia"/>
          <w:lang w:eastAsia="ja-JP"/>
        </w:rPr>
        <w:t>NAVER Cafe</w:t>
      </w:r>
      <w:r w:rsidR="00083213" w:rsidRPr="00FA3D96">
        <w:rPr>
          <w:rFonts w:hint="eastAsia"/>
          <w:lang w:eastAsia="ja-JP"/>
        </w:rPr>
        <w:t xml:space="preserve"> </w:t>
      </w:r>
      <w:r w:rsidRPr="00FA3D96">
        <w:rPr>
          <w:rFonts w:hint="eastAsia"/>
          <w:lang w:eastAsia="ja-JP"/>
        </w:rPr>
        <w:t>SDK</w:t>
      </w:r>
      <w:r w:rsidR="00C035F4" w:rsidRPr="00FA3D96">
        <w:rPr>
          <w:rFonts w:hint="eastAsia"/>
          <w:lang w:eastAsia="ja-JP"/>
        </w:rPr>
        <w:t>ライブラリを使用する</w:t>
      </w:r>
      <w:r w:rsidR="002D614B">
        <w:rPr>
          <w:rFonts w:hint="eastAsia"/>
          <w:lang w:eastAsia="ja-JP"/>
        </w:rPr>
        <w:t>サンプル</w:t>
      </w:r>
      <w:r w:rsidR="00C035F4" w:rsidRPr="00FA3D96">
        <w:rPr>
          <w:rFonts w:hint="eastAsia"/>
          <w:lang w:eastAsia="ja-JP"/>
        </w:rPr>
        <w:t>プロジェクトと必須ライブラリフォルダ</w:t>
      </w:r>
    </w:p>
    <w:p w:rsidR="005B5FC1" w:rsidRPr="000B6A24" w:rsidRDefault="005B5FC1" w:rsidP="00EA5DA3">
      <w:pPr>
        <w:pStyle w:val="nListBuld2"/>
        <w:autoSpaceDE/>
        <w:autoSpaceDN/>
      </w:pPr>
      <w:r w:rsidRPr="000B6A24">
        <w:t>external-lib</w:t>
      </w:r>
      <w:r w:rsidR="003006B8" w:rsidRPr="000B6A24">
        <w:t>:</w:t>
      </w:r>
      <w:r w:rsidR="00083213" w:rsidRPr="000B6A24">
        <w:t xml:space="preserve"> </w:t>
      </w:r>
      <w:r w:rsidR="0032582E" w:rsidRPr="000B6A24">
        <w:t>NAVER Login</w:t>
      </w:r>
      <w:r w:rsidR="00C035F4" w:rsidRPr="000B6A24">
        <w:rPr>
          <w:rFonts w:hint="eastAsia"/>
        </w:rPr>
        <w:t>ライブラリと</w:t>
      </w:r>
      <w:r w:rsidR="003006B8" w:rsidRPr="000B6A24">
        <w:t>AFNetworking</w:t>
      </w:r>
      <w:r w:rsidR="00C035F4" w:rsidRPr="000B6A24">
        <w:rPr>
          <w:rFonts w:hint="eastAsia"/>
        </w:rPr>
        <w:t>ライブラリフォルダ</w:t>
      </w:r>
    </w:p>
    <w:p w:rsidR="005B5FC1" w:rsidRPr="00541C97" w:rsidRDefault="00D95CEB" w:rsidP="00EA5DA3">
      <w:pPr>
        <w:pStyle w:val="nListBuld2"/>
        <w:autoSpaceDE/>
        <w:autoSpaceDN/>
      </w:pPr>
      <w:r>
        <w:t>NAVER Cafe</w:t>
      </w:r>
      <w:r w:rsidR="005B5FC1" w:rsidRPr="00541C97">
        <w:t>sdk-sample-ios</w:t>
      </w:r>
      <w:r w:rsidR="003006B8" w:rsidRPr="00541C97">
        <w:t>:</w:t>
      </w:r>
      <w:r w:rsidR="00083213" w:rsidRPr="00541C97">
        <w:t xml:space="preserve"> </w:t>
      </w:r>
      <w:r>
        <w:t>NAVER Cafe</w:t>
      </w:r>
      <w:r w:rsidR="00083213" w:rsidRPr="00541C97">
        <w:t xml:space="preserve"> </w:t>
      </w:r>
      <w:r w:rsidR="003006B8" w:rsidRPr="00541C97">
        <w:t>SDK</w:t>
      </w:r>
      <w:r w:rsidR="002D614B">
        <w:rPr>
          <w:rFonts w:hint="eastAsia"/>
        </w:rPr>
        <w:t>サンプル</w:t>
      </w:r>
      <w:r w:rsidR="00C035F4" w:rsidRPr="000B6A24">
        <w:rPr>
          <w:rFonts w:hint="eastAsia"/>
        </w:rPr>
        <w:t>プロジェクトフォルダ</w:t>
      </w:r>
    </w:p>
    <w:p w:rsidR="00016EFC" w:rsidRPr="00FA3D96" w:rsidRDefault="00C035F4" w:rsidP="00EA5DA3">
      <w:pPr>
        <w:pStyle w:val="31"/>
        <w:rPr>
          <w:lang w:eastAsia="ja-JP"/>
        </w:rPr>
      </w:pPr>
      <w:bookmarkStart w:id="42" w:name="_Toc438559658"/>
      <w:r w:rsidRPr="00FA3D96">
        <w:rPr>
          <w:rFonts w:hint="eastAsia"/>
          <w:lang w:eastAsia="ja-JP"/>
        </w:rPr>
        <w:lastRenderedPageBreak/>
        <w:t>開発環境</w:t>
      </w:r>
      <w:r w:rsidR="00906373">
        <w:rPr>
          <w:rFonts w:hint="eastAsia"/>
          <w:lang w:eastAsia="ja-JP"/>
        </w:rPr>
        <w:t>セットアップ</w:t>
      </w:r>
      <w:bookmarkEnd w:id="42"/>
    </w:p>
    <w:p w:rsidR="001850AB" w:rsidRPr="00FA3D96" w:rsidRDefault="001850AB" w:rsidP="00EA5DA3">
      <w:pPr>
        <w:pStyle w:val="41"/>
      </w:pPr>
      <w:r w:rsidRPr="00FA3D96">
        <w:rPr>
          <w:rFonts w:hint="eastAsia"/>
        </w:rPr>
        <w:t>Xcode</w:t>
      </w:r>
      <w:r w:rsidR="00A267B5" w:rsidRPr="00FA3D96">
        <w:rPr>
          <w:rFonts w:hint="eastAsia"/>
          <w:lang w:eastAsia="ja-JP"/>
        </w:rPr>
        <w:t>の</w:t>
      </w:r>
      <w:r w:rsidR="000C68C3" w:rsidRPr="00FA3D96">
        <w:rPr>
          <w:rFonts w:hint="eastAsia"/>
          <w:lang w:eastAsia="ja-JP"/>
        </w:rPr>
        <w:t>設定</w:t>
      </w:r>
    </w:p>
    <w:p w:rsidR="00016EFC" w:rsidRPr="00FA3D96" w:rsidRDefault="00D95CEB" w:rsidP="00EA5DA3">
      <w:pPr>
        <w:pStyle w:val="nNormal"/>
        <w:autoSpaceDE/>
        <w:autoSpaceDN/>
        <w:rPr>
          <w:lang w:eastAsia="ja-JP"/>
        </w:rPr>
      </w:pPr>
      <w:r>
        <w:rPr>
          <w:rFonts w:hint="eastAsia"/>
          <w:lang w:eastAsia="ja-JP"/>
        </w:rPr>
        <w:t>NAVER Cafe</w:t>
      </w:r>
      <w:r w:rsidR="00083213" w:rsidRPr="00FA3D96">
        <w:rPr>
          <w:rFonts w:hint="eastAsia"/>
          <w:lang w:eastAsia="ja-JP"/>
        </w:rPr>
        <w:t xml:space="preserve"> </w:t>
      </w:r>
      <w:r w:rsidR="00790BAD" w:rsidRPr="00FA3D96">
        <w:rPr>
          <w:rFonts w:hint="eastAsia"/>
          <w:lang w:eastAsia="ja-JP"/>
        </w:rPr>
        <w:t>SDK</w:t>
      </w:r>
      <w:r w:rsidR="000C68C3" w:rsidRPr="00FA3D96">
        <w:rPr>
          <w:rFonts w:hint="eastAsia"/>
          <w:lang w:eastAsia="ja-JP"/>
        </w:rPr>
        <w:t>を</w:t>
      </w:r>
      <w:r w:rsidR="00A267B5" w:rsidRPr="00FA3D96">
        <w:rPr>
          <w:rFonts w:hint="eastAsia"/>
          <w:lang w:eastAsia="ja-JP"/>
        </w:rPr>
        <w:t>組み込むには</w:t>
      </w:r>
      <w:r w:rsidR="001850AB" w:rsidRPr="00FA3D96">
        <w:rPr>
          <w:rFonts w:hint="eastAsia"/>
          <w:lang w:eastAsia="ja-JP"/>
        </w:rPr>
        <w:t>Xcode</w:t>
      </w:r>
      <w:r w:rsidR="00DF4B80">
        <w:rPr>
          <w:rFonts w:hint="eastAsia"/>
          <w:lang w:eastAsia="ja-JP"/>
        </w:rPr>
        <w:t>にて</w:t>
      </w:r>
      <w:r w:rsidR="00A267B5" w:rsidRPr="00FA3D96">
        <w:rPr>
          <w:rFonts w:hint="eastAsia"/>
          <w:lang w:eastAsia="ja-JP"/>
        </w:rPr>
        <w:t>下記</w:t>
      </w:r>
      <w:r w:rsidR="000C68C3" w:rsidRPr="00FA3D96">
        <w:rPr>
          <w:rFonts w:hint="eastAsia"/>
          <w:lang w:eastAsia="ja-JP"/>
        </w:rPr>
        <w:t>のように開発環境を</w:t>
      </w:r>
      <w:r w:rsidR="00906373">
        <w:rPr>
          <w:rFonts w:hint="eastAsia"/>
          <w:lang w:eastAsia="ja-JP"/>
        </w:rPr>
        <w:t>セットアップ</w:t>
      </w:r>
      <w:r w:rsidR="000C68C3" w:rsidRPr="00FA3D96">
        <w:rPr>
          <w:rFonts w:hint="eastAsia"/>
          <w:lang w:eastAsia="ja-JP"/>
        </w:rPr>
        <w:t>します。</w:t>
      </w:r>
    </w:p>
    <w:p w:rsidR="00016EFC" w:rsidRPr="00FA3D96" w:rsidRDefault="0032582E" w:rsidP="00EA5DA3">
      <w:pPr>
        <w:pStyle w:val="nListNumd1"/>
        <w:autoSpaceDE/>
        <w:autoSpaceDN/>
        <w:rPr>
          <w:lang w:eastAsia="ja-JP"/>
        </w:rPr>
      </w:pPr>
      <w:r w:rsidRPr="00FA3D96">
        <w:rPr>
          <w:lang w:eastAsia="ja-JP"/>
        </w:rPr>
        <w:t>NAVER Login</w:t>
      </w:r>
      <w:r w:rsidR="000C68C3" w:rsidRPr="00FA3D96">
        <w:rPr>
          <w:rFonts w:hint="eastAsia"/>
          <w:lang w:eastAsia="ja-JP"/>
        </w:rPr>
        <w:t>ライブラリを解凍します。</w:t>
      </w:r>
    </w:p>
    <w:p w:rsidR="00016EFC" w:rsidRPr="00FA3D96" w:rsidRDefault="00A267B5" w:rsidP="00EA5DA3">
      <w:pPr>
        <w:pStyle w:val="nListNumd1"/>
        <w:autoSpaceDE/>
        <w:autoSpaceDN/>
        <w:rPr>
          <w:lang w:eastAsia="ja-JP"/>
        </w:rPr>
      </w:pPr>
      <w:r w:rsidRPr="00FA3D96">
        <w:rPr>
          <w:lang w:eastAsia="ja-JP"/>
        </w:rPr>
        <w:t>Xcode</w:t>
      </w:r>
      <w:r w:rsidRPr="00FA3D96">
        <w:rPr>
          <w:rFonts w:hint="eastAsia"/>
          <w:lang w:eastAsia="ja-JP"/>
        </w:rPr>
        <w:t>で</w:t>
      </w:r>
      <w:r w:rsidR="0032582E" w:rsidRPr="00FA3D96">
        <w:rPr>
          <w:lang w:eastAsia="ja-JP"/>
        </w:rPr>
        <w:t>NAVER Login</w:t>
      </w:r>
      <w:r w:rsidR="000C68C3" w:rsidRPr="00FA3D96">
        <w:rPr>
          <w:rFonts w:hint="eastAsia"/>
          <w:lang w:eastAsia="ja-JP"/>
        </w:rPr>
        <w:t>ライブラリをプロジェクトに追加します。</w:t>
      </w:r>
    </w:p>
    <w:p w:rsidR="00016EFC" w:rsidRPr="00FA3D96" w:rsidRDefault="00016EFC" w:rsidP="00EA5DA3">
      <w:pPr>
        <w:pStyle w:val="nNormald1"/>
        <w:wordWrap/>
        <w:autoSpaceDE/>
        <w:autoSpaceDN/>
      </w:pPr>
      <w:r w:rsidRPr="00FA3D96">
        <w:rPr>
          <w:noProof/>
        </w:rPr>
        <w:drawing>
          <wp:inline distT="0" distB="0" distL="0" distR="0" wp14:anchorId="229F56AB" wp14:editId="55CC9784">
            <wp:extent cx="5191200" cy="2419200"/>
            <wp:effectExtent l="0" t="0" r="0" b="635"/>
            <wp:docPr id="4" name="그림 4" descr="C:\8eb327fec30a565d87d68b035908d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eb327fec30a565d87d68b035908d6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200" cy="2419200"/>
                    </a:xfrm>
                    <a:prstGeom prst="rect">
                      <a:avLst/>
                    </a:prstGeom>
                    <a:noFill/>
                    <a:ln>
                      <a:noFill/>
                    </a:ln>
                  </pic:spPr>
                </pic:pic>
              </a:graphicData>
            </a:graphic>
          </wp:inline>
        </w:drawing>
      </w:r>
    </w:p>
    <w:p w:rsidR="003D5DC6" w:rsidRPr="00FA3D96" w:rsidRDefault="00A267B5" w:rsidP="00EA5DA3">
      <w:pPr>
        <w:pStyle w:val="nListNumd1"/>
        <w:autoSpaceDE/>
        <w:autoSpaceDN/>
        <w:rPr>
          <w:lang w:eastAsia="ja-JP"/>
        </w:rPr>
      </w:pPr>
      <w:r w:rsidRPr="00FA3D96">
        <w:rPr>
          <w:lang w:eastAsia="ja-JP"/>
        </w:rPr>
        <w:t>Xcode</w:t>
      </w:r>
      <w:r w:rsidRPr="00FA3D96">
        <w:rPr>
          <w:rFonts w:hint="eastAsia"/>
          <w:lang w:eastAsia="ja-JP"/>
        </w:rPr>
        <w:t>で</w:t>
      </w:r>
      <w:r w:rsidR="005C70EE" w:rsidRPr="000B6A24">
        <w:rPr>
          <w:rStyle w:val="nUI"/>
          <w:lang w:eastAsia="ja-JP"/>
        </w:rPr>
        <w:t>AFNetworking</w:t>
      </w:r>
      <w:r w:rsidR="000C68C3" w:rsidRPr="00FA3D96">
        <w:rPr>
          <w:rFonts w:hint="eastAsia"/>
          <w:lang w:eastAsia="ja-JP"/>
        </w:rPr>
        <w:t>ライブラリをプロジェクトに追加します。</w:t>
      </w:r>
    </w:p>
    <w:p w:rsidR="00C96D3E" w:rsidRPr="00FA3D96" w:rsidRDefault="00D95CEB" w:rsidP="00EA5DA3">
      <w:pPr>
        <w:pStyle w:val="nListNumd1"/>
        <w:autoSpaceDE/>
        <w:autoSpaceDN/>
        <w:rPr>
          <w:lang w:eastAsia="ja-JP"/>
        </w:rPr>
      </w:pPr>
      <w:r>
        <w:rPr>
          <w:rFonts w:hint="eastAsia"/>
          <w:lang w:eastAsia="ja-JP"/>
        </w:rPr>
        <w:t>NAVER Cafe</w:t>
      </w:r>
      <w:r w:rsidR="00083213" w:rsidRPr="00FA3D96">
        <w:rPr>
          <w:rFonts w:hint="eastAsia"/>
          <w:lang w:eastAsia="ja-JP"/>
        </w:rPr>
        <w:t xml:space="preserve"> </w:t>
      </w:r>
      <w:r w:rsidR="00C96D3E" w:rsidRPr="00FA3D96">
        <w:rPr>
          <w:rFonts w:hint="eastAsia"/>
          <w:lang w:eastAsia="ja-JP"/>
        </w:rPr>
        <w:t>SDK</w:t>
      </w:r>
      <w:r w:rsidR="000C68C3" w:rsidRPr="00FA3D96">
        <w:rPr>
          <w:rFonts w:hint="eastAsia"/>
          <w:lang w:eastAsia="ja-JP"/>
        </w:rPr>
        <w:t>ライブイラリを解凍します。</w:t>
      </w:r>
    </w:p>
    <w:p w:rsidR="00016EFC" w:rsidRPr="00FA3D96" w:rsidRDefault="00FA3D96" w:rsidP="00EA5DA3">
      <w:pPr>
        <w:pStyle w:val="nListNumd1"/>
        <w:autoSpaceDE/>
        <w:autoSpaceDN/>
      </w:pPr>
      <w:r w:rsidRPr="00FA3D96">
        <w:rPr>
          <w:rFonts w:hint="eastAsia"/>
        </w:rPr>
        <w:t>Xcode</w:t>
      </w:r>
      <w:r>
        <w:rPr>
          <w:rFonts w:hint="eastAsia"/>
          <w:lang w:eastAsia="ja-JP"/>
        </w:rPr>
        <w:t>で</w:t>
      </w:r>
      <w:r w:rsidR="00D95CEB">
        <w:rPr>
          <w:rStyle w:val="nUI"/>
        </w:rPr>
        <w:t>NAVER Cafe</w:t>
      </w:r>
      <w:r w:rsidR="00016EFC" w:rsidRPr="00FA3D96">
        <w:rPr>
          <w:rStyle w:val="nUI"/>
        </w:rPr>
        <w:t>SDK.framework</w:t>
      </w:r>
      <w:r w:rsidR="000C68C3" w:rsidRPr="00FA3D96">
        <w:rPr>
          <w:rFonts w:hint="eastAsia"/>
          <w:lang w:eastAsia="ja-JP"/>
        </w:rPr>
        <w:t>と</w:t>
      </w:r>
      <w:r w:rsidR="00D95CEB">
        <w:rPr>
          <w:rStyle w:val="nUI"/>
        </w:rPr>
        <w:t>NAVER Cafe</w:t>
      </w:r>
      <w:r w:rsidR="00016EFC" w:rsidRPr="00FA3D96">
        <w:rPr>
          <w:rStyle w:val="nUI"/>
        </w:rPr>
        <w:t>SDK.bundle</w:t>
      </w:r>
      <w:r w:rsidR="000C68C3" w:rsidRPr="00FA3D96">
        <w:rPr>
          <w:rFonts w:hint="eastAsia"/>
          <w:lang w:eastAsia="ja-JP"/>
        </w:rPr>
        <w:t>をプロジェクトに追加します。</w:t>
      </w:r>
    </w:p>
    <w:p w:rsidR="00016EFC" w:rsidRPr="00FA3D96" w:rsidRDefault="00016EFC" w:rsidP="00EA5DA3">
      <w:pPr>
        <w:pStyle w:val="nNormald1"/>
        <w:wordWrap/>
        <w:autoSpaceDE/>
        <w:autoSpaceDN/>
      </w:pPr>
      <w:r w:rsidRPr="00FA3D96">
        <w:rPr>
          <w:noProof/>
        </w:rPr>
        <w:drawing>
          <wp:inline distT="0" distB="0" distL="0" distR="0" wp14:anchorId="24DD820A" wp14:editId="60D2805D">
            <wp:extent cx="4734000" cy="1897200"/>
            <wp:effectExtent l="0" t="0" r="0" b="8255"/>
            <wp:docPr id="5" name="그림 5" descr="C:\e46d967e7a3f2387212706a5cdcab5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46d967e7a3f2387212706a5cdcab50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4000" cy="1897200"/>
                    </a:xfrm>
                    <a:prstGeom prst="rect">
                      <a:avLst/>
                    </a:prstGeom>
                    <a:noFill/>
                    <a:ln>
                      <a:noFill/>
                    </a:ln>
                  </pic:spPr>
                </pic:pic>
              </a:graphicData>
            </a:graphic>
          </wp:inline>
        </w:drawing>
      </w:r>
    </w:p>
    <w:p w:rsidR="00016EFC" w:rsidRPr="00FA3D96" w:rsidRDefault="0032582E" w:rsidP="00EA5DA3">
      <w:pPr>
        <w:pStyle w:val="nListNumd1"/>
        <w:autoSpaceDE/>
        <w:autoSpaceDN/>
        <w:rPr>
          <w:lang w:eastAsia="ja-JP"/>
        </w:rPr>
      </w:pPr>
      <w:r w:rsidRPr="00FA3D96">
        <w:rPr>
          <w:lang w:eastAsia="ja-JP"/>
        </w:rPr>
        <w:t>NAVER Login</w:t>
      </w:r>
      <w:r w:rsidR="000C68C3" w:rsidRPr="00FA3D96">
        <w:rPr>
          <w:rFonts w:hint="eastAsia"/>
          <w:lang w:eastAsia="ja-JP"/>
        </w:rPr>
        <w:t>でアプリケーション</w:t>
      </w:r>
      <w:r w:rsidR="002E3AC6">
        <w:rPr>
          <w:rFonts w:hint="eastAsia"/>
          <w:lang w:eastAsia="ja-JP"/>
        </w:rPr>
        <w:t>登録時に入力した</w:t>
      </w:r>
      <w:r w:rsidR="00530520" w:rsidRPr="00FA3D96">
        <w:rPr>
          <w:rFonts w:hint="eastAsia"/>
          <w:lang w:eastAsia="ja-JP"/>
        </w:rPr>
        <w:t>URL</w:t>
      </w:r>
      <w:r w:rsidR="00083213" w:rsidRPr="00FA3D96">
        <w:rPr>
          <w:rFonts w:hint="eastAsia"/>
          <w:lang w:eastAsia="ja-JP"/>
        </w:rPr>
        <w:t xml:space="preserve"> </w:t>
      </w:r>
      <w:r w:rsidR="00530520" w:rsidRPr="00FA3D96">
        <w:rPr>
          <w:rFonts w:hint="eastAsia"/>
          <w:lang w:eastAsia="ja-JP"/>
        </w:rPr>
        <w:t>Scheme</w:t>
      </w:r>
      <w:r w:rsidR="000C68C3" w:rsidRPr="00FA3D96">
        <w:rPr>
          <w:rFonts w:hint="eastAsia"/>
          <w:lang w:eastAsia="ja-JP"/>
        </w:rPr>
        <w:t>をプロジェクトに登録します。</w:t>
      </w:r>
    </w:p>
    <w:p w:rsidR="00016EFC" w:rsidRPr="00FA3D96" w:rsidRDefault="00016EFC" w:rsidP="00EA5DA3">
      <w:pPr>
        <w:pStyle w:val="nNormald1"/>
        <w:wordWrap/>
        <w:autoSpaceDE/>
        <w:autoSpaceDN/>
      </w:pPr>
      <w:r w:rsidRPr="00FA3D96">
        <w:rPr>
          <w:noProof/>
        </w:rPr>
        <w:lastRenderedPageBreak/>
        <w:drawing>
          <wp:inline distT="0" distB="0" distL="0" distR="0" wp14:anchorId="06935B9C" wp14:editId="5E2E31C2">
            <wp:extent cx="5007600" cy="2376000"/>
            <wp:effectExtent l="0" t="0" r="3175" b="5715"/>
            <wp:docPr id="6" name="그림 6" descr="C:\37e3b715cf5e3b55774f11df95bfc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7e3b715cf5e3b55774f11df95bfc3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7600" cy="2376000"/>
                    </a:xfrm>
                    <a:prstGeom prst="rect">
                      <a:avLst/>
                    </a:prstGeom>
                    <a:noFill/>
                    <a:ln>
                      <a:noFill/>
                    </a:ln>
                  </pic:spPr>
                </pic:pic>
              </a:graphicData>
            </a:graphic>
          </wp:inline>
        </w:drawing>
      </w:r>
    </w:p>
    <w:p w:rsidR="00016EFC" w:rsidRPr="00FA3D96" w:rsidRDefault="00A267B5" w:rsidP="00EA5DA3">
      <w:pPr>
        <w:pStyle w:val="nListNumd1"/>
        <w:autoSpaceDE/>
        <w:autoSpaceDN/>
      </w:pPr>
      <w:r w:rsidRPr="00FA3D96">
        <w:rPr>
          <w:rFonts w:hint="eastAsia"/>
          <w:lang w:eastAsia="ja-JP"/>
        </w:rPr>
        <w:t>スタティック</w:t>
      </w:r>
      <w:r w:rsidR="000C68C3" w:rsidRPr="00453FED">
        <w:rPr>
          <w:rFonts w:hint="eastAsia"/>
          <w:lang w:eastAsia="ja-JP"/>
        </w:rPr>
        <w:t>ライブラリ</w:t>
      </w:r>
      <w:r w:rsidR="000C68C3" w:rsidRPr="008C7B65">
        <w:rPr>
          <w:rFonts w:hint="eastAsia"/>
          <w:lang w:eastAsia="ja-JP"/>
        </w:rPr>
        <w:t>を使</w:t>
      </w:r>
      <w:r w:rsidRPr="00FA36DF">
        <w:rPr>
          <w:rFonts w:hint="eastAsia"/>
          <w:lang w:eastAsia="ja-JP"/>
        </w:rPr>
        <w:t>えるように</w:t>
      </w:r>
      <w:r w:rsidR="00D545B0" w:rsidRPr="006D0CFD">
        <w:rPr>
          <w:rStyle w:val="nUI"/>
        </w:rPr>
        <w:t>Build</w:t>
      </w:r>
      <w:r w:rsidR="00083213" w:rsidRPr="00FA3D96">
        <w:rPr>
          <w:rStyle w:val="nUI"/>
        </w:rPr>
        <w:t xml:space="preserve"> </w:t>
      </w:r>
      <w:r w:rsidR="00D545B0" w:rsidRPr="00FA3D96">
        <w:rPr>
          <w:rStyle w:val="nUI"/>
        </w:rPr>
        <w:t>Settings</w:t>
      </w:r>
      <w:r w:rsidR="000C68C3" w:rsidRPr="00FA3D96">
        <w:rPr>
          <w:rFonts w:hint="eastAsia"/>
          <w:lang w:eastAsia="ja-JP"/>
        </w:rPr>
        <w:t>の</w:t>
      </w:r>
      <w:r w:rsidR="00D545B0" w:rsidRPr="00FA3D96">
        <w:rPr>
          <w:rStyle w:val="nUI"/>
        </w:rPr>
        <w:t>Other</w:t>
      </w:r>
      <w:r w:rsidR="00083213" w:rsidRPr="00FA3D96">
        <w:rPr>
          <w:rStyle w:val="nUI"/>
        </w:rPr>
        <w:t xml:space="preserve"> </w:t>
      </w:r>
      <w:r w:rsidR="00D545B0" w:rsidRPr="00FA3D96">
        <w:rPr>
          <w:rStyle w:val="nUI"/>
        </w:rPr>
        <w:t>Linker</w:t>
      </w:r>
      <w:r w:rsidR="00083213" w:rsidRPr="00FA3D96">
        <w:rPr>
          <w:rStyle w:val="nUI"/>
        </w:rPr>
        <w:t xml:space="preserve"> </w:t>
      </w:r>
      <w:r w:rsidR="00D545B0" w:rsidRPr="00FA3D96">
        <w:rPr>
          <w:rStyle w:val="nUI"/>
        </w:rPr>
        <w:t>Flags</w:t>
      </w:r>
      <w:r w:rsidR="000C68C3" w:rsidRPr="00FA3D96">
        <w:rPr>
          <w:rFonts w:hint="eastAsia"/>
          <w:lang w:eastAsia="ja-JP"/>
        </w:rPr>
        <w:t>に</w:t>
      </w:r>
      <w:r w:rsidR="00D545B0" w:rsidRPr="00FA3D96">
        <w:rPr>
          <w:rStyle w:val="nUI"/>
        </w:rPr>
        <w:t>-ObjC</w:t>
      </w:r>
      <w:r w:rsidR="00083213" w:rsidRPr="00FA3D96">
        <w:rPr>
          <w:rStyle w:val="nUI"/>
        </w:rPr>
        <w:t xml:space="preserve"> </w:t>
      </w:r>
      <w:r w:rsidR="00D545B0" w:rsidRPr="00FA3D96">
        <w:rPr>
          <w:rStyle w:val="nUI"/>
        </w:rPr>
        <w:t>–all_load</w:t>
      </w:r>
      <w:r w:rsidR="000C68C3" w:rsidRPr="00FA3D96">
        <w:rPr>
          <w:rFonts w:hint="eastAsia"/>
          <w:lang w:eastAsia="ja-JP"/>
        </w:rPr>
        <w:t>オプションを設定します。</w:t>
      </w:r>
    </w:p>
    <w:p w:rsidR="00016EFC" w:rsidRPr="00FA3D96" w:rsidRDefault="00016EFC" w:rsidP="00EA5DA3">
      <w:pPr>
        <w:pStyle w:val="nNormald1"/>
        <w:wordWrap/>
        <w:autoSpaceDE/>
        <w:autoSpaceDN/>
      </w:pPr>
      <w:r w:rsidRPr="00FA3D96">
        <w:rPr>
          <w:noProof/>
        </w:rPr>
        <w:drawing>
          <wp:inline distT="0" distB="0" distL="0" distR="0" wp14:anchorId="2D37C142" wp14:editId="4EFDDC63">
            <wp:extent cx="5068800" cy="1713600"/>
            <wp:effectExtent l="0" t="0" r="0" b="1270"/>
            <wp:docPr id="7" name="그림 7" descr="C:\97d37994b572bc30d283aae1e89c8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7d37994b572bc30d283aae1e89c8ca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8800" cy="1713600"/>
                    </a:xfrm>
                    <a:prstGeom prst="rect">
                      <a:avLst/>
                    </a:prstGeom>
                    <a:noFill/>
                    <a:ln>
                      <a:noFill/>
                    </a:ln>
                  </pic:spPr>
                </pic:pic>
              </a:graphicData>
            </a:graphic>
          </wp:inline>
        </w:drawing>
      </w:r>
    </w:p>
    <w:p w:rsidR="00016EFC" w:rsidRPr="00FA3D96" w:rsidRDefault="00016EFC" w:rsidP="00EA5DA3">
      <w:pPr>
        <w:pStyle w:val="nListNumd1"/>
        <w:autoSpaceDE/>
        <w:autoSpaceDN/>
      </w:pPr>
      <w:r w:rsidRPr="00FA3D96">
        <w:rPr>
          <w:rStyle w:val="nUI"/>
        </w:rPr>
        <w:t>Build</w:t>
      </w:r>
      <w:r w:rsidR="00083213" w:rsidRPr="00FA3D96">
        <w:rPr>
          <w:rStyle w:val="nUI"/>
        </w:rPr>
        <w:t xml:space="preserve"> </w:t>
      </w:r>
      <w:r w:rsidRPr="00FA3D96">
        <w:rPr>
          <w:rStyle w:val="nUI"/>
        </w:rPr>
        <w:t>Phases</w:t>
      </w:r>
      <w:r w:rsidR="000C68C3" w:rsidRPr="00FA3D96">
        <w:rPr>
          <w:rFonts w:hint="eastAsia"/>
          <w:lang w:eastAsia="ja-JP"/>
        </w:rPr>
        <w:t>の</w:t>
      </w:r>
      <w:r w:rsidRPr="00FA3D96">
        <w:rPr>
          <w:rStyle w:val="nUI"/>
        </w:rPr>
        <w:t>Link</w:t>
      </w:r>
      <w:r w:rsidR="00083213" w:rsidRPr="00FA3D96">
        <w:rPr>
          <w:rStyle w:val="nUI"/>
        </w:rPr>
        <w:t xml:space="preserve"> </w:t>
      </w:r>
      <w:r w:rsidRPr="00FA3D96">
        <w:rPr>
          <w:rStyle w:val="nUI"/>
        </w:rPr>
        <w:t>Binary</w:t>
      </w:r>
      <w:r w:rsidR="00083213" w:rsidRPr="00FA3D96">
        <w:rPr>
          <w:rStyle w:val="nUI"/>
        </w:rPr>
        <w:t xml:space="preserve"> </w:t>
      </w:r>
      <w:r w:rsidRPr="00FA3D96">
        <w:rPr>
          <w:rStyle w:val="nUI"/>
        </w:rPr>
        <w:t>With</w:t>
      </w:r>
      <w:r w:rsidR="00083213" w:rsidRPr="00FA3D96">
        <w:rPr>
          <w:rStyle w:val="nUI"/>
        </w:rPr>
        <w:t xml:space="preserve"> </w:t>
      </w:r>
      <w:r w:rsidRPr="00FA3D96">
        <w:rPr>
          <w:rStyle w:val="nUI"/>
        </w:rPr>
        <w:t>Libraries</w:t>
      </w:r>
      <w:r w:rsidR="000C68C3" w:rsidRPr="00FA3D96">
        <w:rPr>
          <w:rFonts w:hint="eastAsia"/>
          <w:lang w:eastAsia="ja-JP"/>
        </w:rPr>
        <w:t>に</w:t>
      </w:r>
      <w:r w:rsidR="00A267B5" w:rsidRPr="00FA3D96">
        <w:rPr>
          <w:rFonts w:hint="eastAsia"/>
          <w:lang w:eastAsia="ja-JP"/>
        </w:rPr>
        <w:t>下記</w:t>
      </w:r>
      <w:r w:rsidR="000C68C3" w:rsidRPr="00FA3D96">
        <w:rPr>
          <w:rFonts w:hint="eastAsia"/>
          <w:lang w:eastAsia="ja-JP"/>
        </w:rPr>
        <w:t>のライブラリを追加します。</w:t>
      </w:r>
    </w:p>
    <w:p w:rsidR="00016EFC" w:rsidRPr="00541C97" w:rsidRDefault="00016EFC" w:rsidP="00EA5DA3">
      <w:pPr>
        <w:pStyle w:val="nListBuld2"/>
        <w:autoSpaceDE/>
        <w:autoSpaceDN/>
      </w:pPr>
      <w:r w:rsidRPr="00541C97">
        <w:t>MobileCoreServices.framework</w:t>
      </w:r>
    </w:p>
    <w:p w:rsidR="00016EFC" w:rsidRPr="00541C97" w:rsidRDefault="00016EFC" w:rsidP="00EA5DA3">
      <w:pPr>
        <w:pStyle w:val="nListBuld2"/>
        <w:autoSpaceDE/>
        <w:autoSpaceDN/>
      </w:pPr>
      <w:r w:rsidRPr="00541C97">
        <w:t>SystemConfiguration.framework</w:t>
      </w:r>
    </w:p>
    <w:p w:rsidR="00016EFC" w:rsidRPr="00541C97" w:rsidRDefault="00016EFC" w:rsidP="00EA5DA3">
      <w:pPr>
        <w:pStyle w:val="nListBuld2"/>
        <w:autoSpaceDE/>
        <w:autoSpaceDN/>
      </w:pPr>
      <w:r w:rsidRPr="00541C97">
        <w:t>MediaPlayer.framework</w:t>
      </w:r>
    </w:p>
    <w:p w:rsidR="00016EFC" w:rsidRPr="00541C97" w:rsidRDefault="00016EFC" w:rsidP="00EA5DA3">
      <w:pPr>
        <w:pStyle w:val="nListBuld2"/>
        <w:autoSpaceDE/>
        <w:autoSpaceDN/>
      </w:pPr>
      <w:r w:rsidRPr="00541C97">
        <w:t>AVFoundation.framework</w:t>
      </w:r>
    </w:p>
    <w:p w:rsidR="00016EFC" w:rsidRPr="00541C97" w:rsidRDefault="00016EFC" w:rsidP="00EA5DA3">
      <w:pPr>
        <w:pStyle w:val="nListBuld2"/>
        <w:autoSpaceDE/>
        <w:autoSpaceDN/>
      </w:pPr>
      <w:r w:rsidRPr="00541C97">
        <w:t>CoreMedia.framework</w:t>
      </w:r>
    </w:p>
    <w:p w:rsidR="00016EFC" w:rsidRPr="00FA3D96" w:rsidRDefault="00016EFC" w:rsidP="00EA5DA3">
      <w:pPr>
        <w:pStyle w:val="nNormald1"/>
        <w:wordWrap/>
        <w:autoSpaceDE/>
        <w:autoSpaceDN/>
      </w:pPr>
      <w:r w:rsidRPr="00FA3D96">
        <w:rPr>
          <w:noProof/>
        </w:rPr>
        <w:lastRenderedPageBreak/>
        <w:drawing>
          <wp:inline distT="0" distB="0" distL="0" distR="0" wp14:anchorId="7BFCB2E1" wp14:editId="286757AD">
            <wp:extent cx="4690800" cy="2804400"/>
            <wp:effectExtent l="0" t="0" r="0" b="0"/>
            <wp:docPr id="8" name="그림 8" descr="C:\2d6b8e8ca62421750fb4e95e5434c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2d6b8e8ca62421750fb4e95e5434c4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800" cy="2804400"/>
                    </a:xfrm>
                    <a:prstGeom prst="rect">
                      <a:avLst/>
                    </a:prstGeom>
                    <a:noFill/>
                    <a:ln>
                      <a:noFill/>
                    </a:ln>
                  </pic:spPr>
                </pic:pic>
              </a:graphicData>
            </a:graphic>
          </wp:inline>
        </w:drawing>
      </w:r>
    </w:p>
    <w:p w:rsidR="001E5A19" w:rsidRPr="00541C97" w:rsidRDefault="001E5A19" w:rsidP="00EA5DA3">
      <w:pPr>
        <w:pStyle w:val="nNormald1"/>
        <w:wordWrap/>
        <w:autoSpaceDE/>
        <w:autoSpaceDN/>
      </w:pPr>
      <w:r w:rsidRPr="00541C97">
        <w:rPr>
          <w:rFonts w:hint="eastAsia"/>
        </w:rPr>
        <w:t>Cocos2d-x</w:t>
      </w:r>
      <w:r w:rsidR="000C68C3" w:rsidRPr="00541C97">
        <w:rPr>
          <w:rFonts w:hint="eastAsia"/>
        </w:rPr>
        <w:t>エンジンを</w:t>
      </w:r>
      <w:r w:rsidR="00FA3D96" w:rsidRPr="00541C97">
        <w:rPr>
          <w:rFonts w:hint="eastAsia"/>
        </w:rPr>
        <w:t>使用する場合は、</w:t>
      </w:r>
      <w:r w:rsidR="00A267B5" w:rsidRPr="00541C97">
        <w:rPr>
          <w:rFonts w:hint="eastAsia"/>
        </w:rPr>
        <w:t>下記</w:t>
      </w:r>
      <w:r w:rsidR="000C68C3" w:rsidRPr="00541C97">
        <w:rPr>
          <w:rFonts w:hint="eastAsia"/>
        </w:rPr>
        <w:t>のライブラリを追加します。</w:t>
      </w:r>
    </w:p>
    <w:p w:rsidR="001E5A19" w:rsidRPr="00541C97" w:rsidRDefault="001E5A19" w:rsidP="00EA5DA3">
      <w:pPr>
        <w:pStyle w:val="nListBuld2"/>
        <w:autoSpaceDE/>
        <w:autoSpaceDN/>
      </w:pPr>
      <w:r w:rsidRPr="00541C97">
        <w:t>MobileCoreServices.framework</w:t>
      </w:r>
    </w:p>
    <w:p w:rsidR="001E5A19" w:rsidRPr="00541C97" w:rsidRDefault="001E5A19" w:rsidP="00EA5DA3">
      <w:pPr>
        <w:pStyle w:val="nListBuld2"/>
        <w:autoSpaceDE/>
        <w:autoSpaceDN/>
      </w:pPr>
      <w:r w:rsidRPr="00541C97">
        <w:t>SystemConfiguration.framework</w:t>
      </w:r>
    </w:p>
    <w:p w:rsidR="001E5A19" w:rsidRPr="00541C97" w:rsidRDefault="001E5A19" w:rsidP="00EA5DA3">
      <w:pPr>
        <w:pStyle w:val="nListBuld2"/>
        <w:autoSpaceDE/>
        <w:autoSpaceDN/>
      </w:pPr>
      <w:r w:rsidRPr="00541C97">
        <w:t>MediaPlayer.framework</w:t>
      </w:r>
    </w:p>
    <w:p w:rsidR="001E5A19" w:rsidRPr="00541C97" w:rsidRDefault="001E5A19" w:rsidP="00EA5DA3">
      <w:pPr>
        <w:pStyle w:val="nListBuld2"/>
        <w:autoSpaceDE/>
        <w:autoSpaceDN/>
      </w:pPr>
      <w:r w:rsidRPr="00541C97">
        <w:t>AVFoundation.framework</w:t>
      </w:r>
    </w:p>
    <w:p w:rsidR="001E5A19" w:rsidRPr="00E63E04" w:rsidRDefault="001E5A19" w:rsidP="00EA5DA3">
      <w:pPr>
        <w:pStyle w:val="nListBuld2"/>
        <w:autoSpaceDE/>
        <w:autoSpaceDN/>
      </w:pPr>
      <w:r w:rsidRPr="00541C97">
        <w:t>CoreMedia.framework</w:t>
      </w:r>
    </w:p>
    <w:p w:rsidR="001E5A19" w:rsidRPr="00E63E04" w:rsidRDefault="001E5A19" w:rsidP="00EA5DA3">
      <w:pPr>
        <w:pStyle w:val="nListBuld2"/>
        <w:autoSpaceDE/>
        <w:autoSpaceDN/>
      </w:pPr>
      <w:r w:rsidRPr="00E63E04">
        <w:t>GameController.framework</w:t>
      </w:r>
    </w:p>
    <w:p w:rsidR="001E5A19" w:rsidRPr="00E63E04" w:rsidRDefault="001E5A19" w:rsidP="00EA5DA3">
      <w:pPr>
        <w:pStyle w:val="nListBuld2"/>
        <w:autoSpaceDE/>
        <w:autoSpaceDN/>
      </w:pPr>
      <w:r w:rsidRPr="00E63E04">
        <w:t>AssetsLibrary.framework</w:t>
      </w:r>
    </w:p>
    <w:p w:rsidR="001E5A19" w:rsidRPr="00541C97" w:rsidRDefault="001E5A19" w:rsidP="00EA5DA3">
      <w:pPr>
        <w:pStyle w:val="nListBuld2"/>
        <w:autoSpaceDE/>
        <w:autoSpaceDN/>
      </w:pPr>
      <w:r w:rsidRPr="00541C97">
        <w:t>Security.framework</w:t>
      </w:r>
    </w:p>
    <w:p w:rsidR="001850AB" w:rsidRPr="00FA3D96" w:rsidRDefault="001850AB" w:rsidP="00EA5DA3">
      <w:pPr>
        <w:pStyle w:val="41"/>
        <w:rPr>
          <w:lang w:eastAsia="ja-JP"/>
        </w:rPr>
      </w:pPr>
      <w:bookmarkStart w:id="43" w:name="_Toc436324257"/>
      <w:r w:rsidRPr="00FA3D96">
        <w:rPr>
          <w:lang w:eastAsia="ja-JP"/>
        </w:rPr>
        <w:t>MRC</w:t>
      </w:r>
      <w:r w:rsidR="000C68C3" w:rsidRPr="00FA3D96">
        <w:rPr>
          <w:rFonts w:hint="eastAsia"/>
          <w:lang w:eastAsia="ja-JP"/>
        </w:rPr>
        <w:t>環境を</w:t>
      </w:r>
      <w:r w:rsidRPr="00FA3D96">
        <w:rPr>
          <w:lang w:eastAsia="ja-JP"/>
        </w:rPr>
        <w:t>ARC</w:t>
      </w:r>
      <w:bookmarkEnd w:id="43"/>
      <w:r w:rsidR="000C68C3" w:rsidRPr="00FA3D96">
        <w:rPr>
          <w:rFonts w:hint="eastAsia"/>
          <w:lang w:eastAsia="ja-JP"/>
        </w:rPr>
        <w:t>環境に切り替える</w:t>
      </w:r>
    </w:p>
    <w:p w:rsidR="001850AB" w:rsidRPr="00FA3D96" w:rsidRDefault="003E1632" w:rsidP="00EA5DA3">
      <w:pPr>
        <w:pStyle w:val="nNormal"/>
        <w:autoSpaceDE/>
        <w:autoSpaceDN/>
      </w:pPr>
      <w:r w:rsidRPr="00FA3D96">
        <w:rPr>
          <w:rFonts w:hint="eastAsia"/>
        </w:rPr>
        <w:t>Cocos2d-x</w:t>
      </w:r>
      <w:r w:rsidR="000C68C3" w:rsidRPr="00FA3D96">
        <w:rPr>
          <w:rFonts w:hint="eastAsia"/>
          <w:lang w:eastAsia="ja-JP"/>
        </w:rPr>
        <w:t>エンジンを使用するプロジェクトが</w:t>
      </w:r>
      <w:r w:rsidR="001850AB" w:rsidRPr="00FA3D96">
        <w:t>MRC(manual reference counting)</w:t>
      </w:r>
      <w:r w:rsidR="000C68C3" w:rsidRPr="00FA3D96">
        <w:rPr>
          <w:rFonts w:hint="eastAsia"/>
          <w:lang w:eastAsia="ja-JP"/>
        </w:rPr>
        <w:t>環境</w:t>
      </w:r>
      <w:r w:rsidR="00A267B5" w:rsidRPr="00FA3D96">
        <w:rPr>
          <w:rFonts w:hint="eastAsia"/>
          <w:lang w:eastAsia="ja-JP"/>
        </w:rPr>
        <w:t>であれば、下記</w:t>
      </w:r>
      <w:r w:rsidR="000C68C3" w:rsidRPr="00FA3D96">
        <w:rPr>
          <w:rFonts w:hint="eastAsia"/>
          <w:lang w:eastAsia="ja-JP"/>
        </w:rPr>
        <w:t>の方法で</w:t>
      </w:r>
      <w:r w:rsidR="001850AB" w:rsidRPr="00FA3D96">
        <w:t>ARC(automatic reference counting)</w:t>
      </w:r>
      <w:r w:rsidR="000C68C3" w:rsidRPr="00FA3D96">
        <w:rPr>
          <w:rFonts w:hint="eastAsia"/>
          <w:lang w:eastAsia="ja-JP"/>
        </w:rPr>
        <w:t>環境に切り替えます。</w:t>
      </w:r>
    </w:p>
    <w:p w:rsidR="001850AB" w:rsidRPr="00FA3D96" w:rsidRDefault="001850AB" w:rsidP="00EA5DA3">
      <w:pPr>
        <w:pStyle w:val="nListNumd1"/>
        <w:autoSpaceDE/>
        <w:autoSpaceDN/>
      </w:pPr>
      <w:r w:rsidRPr="00FA3D96">
        <w:rPr>
          <w:rStyle w:val="nUI"/>
        </w:rPr>
        <w:t xml:space="preserve">Build </w:t>
      </w:r>
      <w:r w:rsidR="003A6818">
        <w:rPr>
          <w:rStyle w:val="nUI"/>
          <w:rFonts w:hint="eastAsia"/>
          <w:lang w:eastAsia="ja-JP"/>
        </w:rPr>
        <w:t>S</w:t>
      </w:r>
      <w:r w:rsidRPr="00FA3D96">
        <w:rPr>
          <w:rStyle w:val="nUI"/>
        </w:rPr>
        <w:t>ettings</w:t>
      </w:r>
      <w:r w:rsidR="000C68C3" w:rsidRPr="00FA3D96">
        <w:rPr>
          <w:rFonts w:hint="eastAsia"/>
          <w:lang w:eastAsia="ja-JP"/>
        </w:rPr>
        <w:t>の</w:t>
      </w:r>
      <w:r w:rsidRPr="00FA3D96">
        <w:rPr>
          <w:rStyle w:val="nUI"/>
        </w:rPr>
        <w:t>Objective-C Automatic Reference Counting</w:t>
      </w:r>
      <w:r w:rsidR="000C68C3" w:rsidRPr="00FA3D96">
        <w:rPr>
          <w:rFonts w:hint="eastAsia"/>
          <w:lang w:eastAsia="ja-JP"/>
        </w:rPr>
        <w:t>を</w:t>
      </w:r>
      <w:r w:rsidRPr="00FA3D96">
        <w:rPr>
          <w:rStyle w:val="nUI"/>
        </w:rPr>
        <w:t>YES</w:t>
      </w:r>
      <w:r w:rsidR="000C68C3" w:rsidRPr="00FA3D96">
        <w:rPr>
          <w:rFonts w:hint="eastAsia"/>
          <w:lang w:eastAsia="ja-JP"/>
        </w:rPr>
        <w:t>に設定します。</w:t>
      </w:r>
    </w:p>
    <w:p w:rsidR="001850AB" w:rsidRPr="00FA3D96" w:rsidRDefault="001850AB" w:rsidP="00EA5DA3">
      <w:pPr>
        <w:pStyle w:val="nNormald1"/>
        <w:wordWrap/>
        <w:autoSpaceDE/>
        <w:autoSpaceDN/>
      </w:pPr>
      <w:r w:rsidRPr="00FA3D96">
        <w:rPr>
          <w:noProof/>
        </w:rPr>
        <w:drawing>
          <wp:inline distT="0" distB="0" distL="0" distR="0" wp14:anchorId="1F9B5E18" wp14:editId="267574D2">
            <wp:extent cx="4590000" cy="1573200"/>
            <wp:effectExtent l="0" t="0" r="1270" b="8255"/>
            <wp:docPr id="15" name="그림 15" descr="C:\6846fce8a6d59af236eff6306e5f9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6846fce8a6d59af236eff6306e5f916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000" cy="1573200"/>
                    </a:xfrm>
                    <a:prstGeom prst="rect">
                      <a:avLst/>
                    </a:prstGeom>
                    <a:noFill/>
                    <a:ln>
                      <a:noFill/>
                    </a:ln>
                  </pic:spPr>
                </pic:pic>
              </a:graphicData>
            </a:graphic>
          </wp:inline>
        </w:drawing>
      </w:r>
    </w:p>
    <w:p w:rsidR="001850AB" w:rsidRPr="00FA3D96" w:rsidRDefault="001850AB" w:rsidP="00EA5DA3">
      <w:pPr>
        <w:pStyle w:val="nListNumd1"/>
        <w:autoSpaceDE/>
        <w:autoSpaceDN/>
      </w:pPr>
      <w:r w:rsidRPr="00FA3D96">
        <w:rPr>
          <w:rStyle w:val="nUI"/>
        </w:rPr>
        <w:t>Build Phases</w:t>
      </w:r>
      <w:r w:rsidR="000C68C3" w:rsidRPr="00FA3D96">
        <w:rPr>
          <w:rFonts w:hint="eastAsia"/>
          <w:lang w:eastAsia="ja-JP"/>
        </w:rPr>
        <w:t>の</w:t>
      </w:r>
      <w:r w:rsidRPr="00FA3D96">
        <w:rPr>
          <w:rStyle w:val="nUI"/>
        </w:rPr>
        <w:t>Compile Sources</w:t>
      </w:r>
      <w:r w:rsidR="000C68C3" w:rsidRPr="00FA3D96">
        <w:rPr>
          <w:rFonts w:hint="eastAsia"/>
          <w:lang w:eastAsia="ja-JP"/>
        </w:rPr>
        <w:t>にてコンパイルするファイルの</w:t>
      </w:r>
      <w:r w:rsidRPr="00FA3D96">
        <w:rPr>
          <w:rStyle w:val="nUI"/>
          <w:rFonts w:hint="eastAsia"/>
        </w:rPr>
        <w:t>Compile Flags</w:t>
      </w:r>
      <w:r w:rsidR="000C68C3" w:rsidRPr="00FA3D96">
        <w:rPr>
          <w:rFonts w:hint="eastAsia"/>
          <w:lang w:eastAsia="ja-JP"/>
        </w:rPr>
        <w:t>を</w:t>
      </w:r>
      <w:r w:rsidRPr="00FA3D96">
        <w:rPr>
          <w:rStyle w:val="nUI"/>
        </w:rPr>
        <w:t>-fno-objc-arc</w:t>
      </w:r>
      <w:r w:rsidR="000C68C3" w:rsidRPr="00FA3D96">
        <w:rPr>
          <w:rFonts w:hint="eastAsia"/>
          <w:lang w:eastAsia="ja-JP"/>
        </w:rPr>
        <w:t>に設定します。</w:t>
      </w:r>
    </w:p>
    <w:p w:rsidR="001850AB" w:rsidRPr="00FA3D96" w:rsidRDefault="001850AB" w:rsidP="00EA5DA3">
      <w:pPr>
        <w:pStyle w:val="nNormald1"/>
        <w:wordWrap/>
        <w:autoSpaceDE/>
        <w:autoSpaceDN/>
      </w:pPr>
      <w:r w:rsidRPr="00FA3D96">
        <w:rPr>
          <w:noProof/>
        </w:rPr>
        <w:lastRenderedPageBreak/>
        <w:drawing>
          <wp:inline distT="0" distB="0" distL="0" distR="0" wp14:anchorId="030F5550" wp14:editId="7E489A4D">
            <wp:extent cx="4791600" cy="2242800"/>
            <wp:effectExtent l="0" t="0" r="0" b="5715"/>
            <wp:docPr id="16" name="그림 16" descr="C:\5546f9cfbf3bfb59da3ae5dce4a0e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5546f9cfbf3bfb59da3ae5dce4a0e5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600" cy="2242800"/>
                    </a:xfrm>
                    <a:prstGeom prst="rect">
                      <a:avLst/>
                    </a:prstGeom>
                    <a:noFill/>
                    <a:ln>
                      <a:noFill/>
                    </a:ln>
                  </pic:spPr>
                </pic:pic>
              </a:graphicData>
            </a:graphic>
          </wp:inline>
        </w:drawing>
      </w:r>
    </w:p>
    <w:p w:rsidR="00016EFC" w:rsidRPr="00E63E04" w:rsidRDefault="00D95CEB" w:rsidP="00EA5DA3">
      <w:pPr>
        <w:pStyle w:val="21"/>
      </w:pPr>
      <w:bookmarkStart w:id="44" w:name="_Toc438559659"/>
      <w:r>
        <w:rPr>
          <w:rFonts w:hint="eastAsia"/>
        </w:rPr>
        <w:t>NAVER Cafe</w:t>
      </w:r>
      <w:r w:rsidR="00083213" w:rsidRPr="00E63E04">
        <w:rPr>
          <w:rFonts w:hint="eastAsia"/>
        </w:rPr>
        <w:t xml:space="preserve"> </w:t>
      </w:r>
      <w:r w:rsidR="005C60A7" w:rsidRPr="00E63E04">
        <w:t>SDK</w:t>
      </w:r>
      <w:r w:rsidR="00A267B5" w:rsidRPr="000B6A24">
        <w:rPr>
          <w:rFonts w:hint="eastAsia"/>
        </w:rPr>
        <w:t>の組み込み手順</w:t>
      </w:r>
      <w:bookmarkEnd w:id="44"/>
    </w:p>
    <w:p w:rsidR="00016EFC" w:rsidRDefault="00D95CEB" w:rsidP="00EA5DA3">
      <w:pPr>
        <w:pStyle w:val="31"/>
        <w:rPr>
          <w:lang w:eastAsia="ja-JP"/>
        </w:rPr>
      </w:pPr>
      <w:bookmarkStart w:id="45" w:name="_Toc438559660"/>
      <w:r>
        <w:rPr>
          <w:rFonts w:hint="eastAsia"/>
        </w:rPr>
        <w:t>NAVER Cafe</w:t>
      </w:r>
      <w:r w:rsidR="00083213" w:rsidRPr="00FA3D96">
        <w:t xml:space="preserve"> </w:t>
      </w:r>
      <w:r w:rsidR="00016EFC" w:rsidRPr="00FA3D96">
        <w:t>SDK</w:t>
      </w:r>
      <w:r w:rsidR="00A267B5" w:rsidRPr="00FA3D96">
        <w:rPr>
          <w:rFonts w:hint="eastAsia"/>
          <w:lang w:eastAsia="ja-JP"/>
        </w:rPr>
        <w:t>の</w:t>
      </w:r>
      <w:r w:rsidR="008C371F" w:rsidRPr="00FA3D96">
        <w:rPr>
          <w:rFonts w:hint="eastAsia"/>
          <w:lang w:eastAsia="ja-JP"/>
        </w:rPr>
        <w:t>初期化</w:t>
      </w:r>
      <w:bookmarkEnd w:id="45"/>
    </w:p>
    <w:p w:rsidR="002E3AC6" w:rsidRDefault="008C371F" w:rsidP="00EA5DA3">
      <w:pPr>
        <w:pStyle w:val="nNormal"/>
        <w:autoSpaceDE/>
        <w:autoSpaceDN/>
        <w:rPr>
          <w:lang w:eastAsia="ja-JP"/>
        </w:rPr>
      </w:pPr>
      <w:r w:rsidRPr="00FA3D96">
        <w:rPr>
          <w:rFonts w:hint="eastAsia"/>
          <w:lang w:eastAsia="ja-JP"/>
        </w:rPr>
        <w:t>下記の</w:t>
      </w:r>
      <w:r w:rsidR="00FA3D96">
        <w:rPr>
          <w:rFonts w:hint="eastAsia"/>
          <w:lang w:eastAsia="ja-JP"/>
        </w:rPr>
        <w:t>ように</w:t>
      </w:r>
      <w:r w:rsidR="00D95CEB">
        <w:rPr>
          <w:rFonts w:hint="eastAsia"/>
          <w:lang w:eastAsia="ja-JP"/>
        </w:rPr>
        <w:t>NAVER Cafe</w:t>
      </w:r>
      <w:r w:rsidR="004369A5" w:rsidRPr="00FA3D96">
        <w:rPr>
          <w:rFonts w:hint="eastAsia"/>
          <w:lang w:eastAsia="ja-JP"/>
        </w:rPr>
        <w:t xml:space="preserve"> SDK</w:t>
      </w:r>
      <w:r w:rsidR="002E3AC6">
        <w:rPr>
          <w:rFonts w:hint="eastAsia"/>
          <w:lang w:eastAsia="ja-JP"/>
        </w:rPr>
        <w:t>の</w:t>
      </w:r>
      <w:r w:rsidRPr="00FA3D96">
        <w:rPr>
          <w:rFonts w:hint="eastAsia"/>
          <w:lang w:eastAsia="ja-JP"/>
        </w:rPr>
        <w:t>初期化</w:t>
      </w:r>
      <w:r w:rsidR="002E3AC6">
        <w:rPr>
          <w:rFonts w:hint="eastAsia"/>
          <w:lang w:eastAsia="ja-JP"/>
        </w:rPr>
        <w:t>処理を行います</w:t>
      </w:r>
      <w:r w:rsidRPr="00FA3D96">
        <w:rPr>
          <w:rFonts w:hint="eastAsia"/>
          <w:lang w:eastAsia="ja-JP"/>
        </w:rPr>
        <w:t>。クライアント</w:t>
      </w:r>
      <w:r w:rsidR="00775BA2" w:rsidRPr="00FA3D96">
        <w:rPr>
          <w:rFonts w:hint="eastAsia"/>
          <w:lang w:eastAsia="ja-JP"/>
        </w:rPr>
        <w:t>ID</w:t>
      </w:r>
      <w:r w:rsidRPr="00FA3D96">
        <w:rPr>
          <w:rFonts w:hint="eastAsia"/>
          <w:lang w:eastAsia="ja-JP"/>
        </w:rPr>
        <w:t>とクライアントシークレットは、</w:t>
      </w:r>
      <w:r w:rsidR="0032582E" w:rsidRPr="00FA3D96">
        <w:rPr>
          <w:lang w:eastAsia="ja-JP"/>
        </w:rPr>
        <w:t>NAVER Login</w:t>
      </w:r>
      <w:r w:rsidRPr="00FA3D96">
        <w:rPr>
          <w:rFonts w:hint="eastAsia"/>
          <w:lang w:eastAsia="ja-JP"/>
        </w:rPr>
        <w:t>にアプリケーショ</w:t>
      </w:r>
      <w:r w:rsidR="00056A1A" w:rsidRPr="00FA3D96">
        <w:rPr>
          <w:rFonts w:hint="eastAsia"/>
          <w:lang w:eastAsia="ja-JP"/>
        </w:rPr>
        <w:t>ン</w:t>
      </w:r>
      <w:r w:rsidRPr="00FA3D96">
        <w:rPr>
          <w:rFonts w:hint="eastAsia"/>
          <w:lang w:eastAsia="ja-JP"/>
        </w:rPr>
        <w:t>を登録</w:t>
      </w:r>
      <w:r w:rsidR="00FA3D96">
        <w:rPr>
          <w:rFonts w:hint="eastAsia"/>
          <w:lang w:eastAsia="ja-JP"/>
        </w:rPr>
        <w:t>し</w:t>
      </w:r>
      <w:r w:rsidR="00DF4B80">
        <w:rPr>
          <w:rFonts w:hint="eastAsia"/>
          <w:lang w:eastAsia="ja-JP"/>
        </w:rPr>
        <w:t>た際に</w:t>
      </w:r>
      <w:r w:rsidR="00FA3D96">
        <w:rPr>
          <w:rFonts w:hint="eastAsia"/>
          <w:lang w:eastAsia="ja-JP"/>
        </w:rPr>
        <w:t>発行された</w:t>
      </w:r>
      <w:r w:rsidRPr="00FA3D96">
        <w:rPr>
          <w:rFonts w:hint="eastAsia"/>
          <w:lang w:eastAsia="ja-JP"/>
        </w:rPr>
        <w:t>値です。</w:t>
      </w:r>
    </w:p>
    <w:p w:rsidR="00016EFC" w:rsidRPr="00FA3D96" w:rsidRDefault="00016EFC" w:rsidP="00EA5DA3">
      <w:pPr>
        <w:pStyle w:val="nCode"/>
        <w:autoSpaceDE/>
        <w:autoSpaceDN/>
        <w:rPr>
          <w:lang w:eastAsia="ja-JP"/>
        </w:rPr>
      </w:pPr>
      <w:r w:rsidRPr="00FA3D96">
        <w:rPr>
          <w:lang w:eastAsia="ja-JP"/>
        </w:rPr>
        <w:t>//ViewController</w:t>
      </w:r>
    </w:p>
    <w:p w:rsidR="00016EFC" w:rsidRPr="00FA3D96" w:rsidRDefault="00016EFC" w:rsidP="00EA5DA3">
      <w:pPr>
        <w:pStyle w:val="nCode"/>
        <w:autoSpaceDE/>
        <w:autoSpaceDN/>
        <w:rPr>
          <w:lang w:eastAsia="ja-JP"/>
        </w:rPr>
      </w:pPr>
      <w:r w:rsidRPr="00FA3D96">
        <w:rPr>
          <w:lang w:eastAsia="ja-JP"/>
        </w:rPr>
        <w:t>#import</w:t>
      </w:r>
      <w:r w:rsidR="00083213" w:rsidRPr="00FA3D96">
        <w:rPr>
          <w:lang w:eastAsia="ja-JP"/>
        </w:rPr>
        <w:t xml:space="preserve"> </w:t>
      </w:r>
      <w:r w:rsidRPr="00FA3D96">
        <w:rPr>
          <w:lang w:eastAsia="ja-JP"/>
        </w:rPr>
        <w:t>&lt;</w:t>
      </w:r>
      <w:r w:rsidR="00D95CEB">
        <w:rPr>
          <w:lang w:eastAsia="ja-JP"/>
        </w:rPr>
        <w:t>NAVER Cafe</w:t>
      </w:r>
      <w:r w:rsidRPr="00FA3D96">
        <w:rPr>
          <w:lang w:eastAsia="ja-JP"/>
        </w:rPr>
        <w:t>SDK/NCSDKManager.h&gt;</w:t>
      </w:r>
    </w:p>
    <w:p w:rsidR="00016EFC" w:rsidRPr="00FA3D96" w:rsidRDefault="00016EFC" w:rsidP="00EA5DA3">
      <w:pPr>
        <w:pStyle w:val="nCode"/>
        <w:autoSpaceDE/>
        <w:autoSpaceDN/>
        <w:rPr>
          <w:lang w:eastAsia="ja-JP"/>
        </w:rPr>
      </w:pPr>
    </w:p>
    <w:p w:rsidR="00016EFC" w:rsidRPr="00FA3D96" w:rsidRDefault="00016EFC" w:rsidP="00EA5DA3">
      <w:pPr>
        <w:pStyle w:val="nCode"/>
        <w:autoSpaceDE/>
        <w:autoSpaceDN/>
        <w:rPr>
          <w:lang w:eastAsia="ja-JP"/>
        </w:rPr>
      </w:pPr>
      <w:r w:rsidRPr="00FA3D96">
        <w:rPr>
          <w:lang w:eastAsia="ja-JP"/>
        </w:rPr>
        <w:t>-</w:t>
      </w:r>
      <w:r w:rsidR="00083213" w:rsidRPr="00FA3D96">
        <w:rPr>
          <w:lang w:eastAsia="ja-JP"/>
        </w:rPr>
        <w:t xml:space="preserve"> </w:t>
      </w:r>
      <w:r w:rsidRPr="00FA3D96">
        <w:rPr>
          <w:lang w:eastAsia="ja-JP"/>
        </w:rPr>
        <w:t>(void</w:t>
      </w:r>
      <w:proofErr w:type="gramStart"/>
      <w:r w:rsidRPr="00FA3D96">
        <w:rPr>
          <w:lang w:eastAsia="ja-JP"/>
        </w:rPr>
        <w:t>)viewDidLoad</w:t>
      </w:r>
      <w:proofErr w:type="gramEnd"/>
      <w:r w:rsidR="00083213" w:rsidRPr="00FA3D96">
        <w:rPr>
          <w:lang w:eastAsia="ja-JP"/>
        </w:rPr>
        <w:t xml:space="preserve"> </w:t>
      </w:r>
      <w:r w:rsidRPr="00FA3D96">
        <w:rPr>
          <w:lang w:eastAsia="ja-JP"/>
        </w:rPr>
        <w:t>{</w:t>
      </w:r>
    </w:p>
    <w:p w:rsidR="0060703B" w:rsidRPr="00FA3D96" w:rsidRDefault="0060703B" w:rsidP="00EA5DA3">
      <w:pPr>
        <w:pStyle w:val="nCode"/>
        <w:autoSpaceDE/>
        <w:autoSpaceDN/>
        <w:rPr>
          <w:lang w:eastAsia="ja-JP"/>
        </w:rPr>
      </w:pPr>
      <w:r w:rsidRPr="00FA3D96">
        <w:rPr>
          <w:rFonts w:hint="eastAsia"/>
          <w:lang w:eastAsia="ja-JP"/>
        </w:rPr>
        <w:t>//</w:t>
      </w:r>
      <w:r w:rsidR="0032582E" w:rsidRPr="00FA3D96">
        <w:rPr>
          <w:lang w:eastAsia="ja-JP"/>
        </w:rPr>
        <w:t xml:space="preserve"> NAVER Login</w:t>
      </w:r>
      <w:r w:rsidR="008C371F" w:rsidRPr="00FA3D96">
        <w:rPr>
          <w:rFonts w:hint="eastAsia"/>
          <w:lang w:eastAsia="ja-JP"/>
        </w:rPr>
        <w:t>登録情報</w:t>
      </w:r>
      <w:r w:rsidR="002E3AC6">
        <w:rPr>
          <w:rFonts w:hint="eastAsia"/>
          <w:lang w:eastAsia="ja-JP"/>
        </w:rPr>
        <w:t>と</w:t>
      </w:r>
      <w:r w:rsidR="0037202F" w:rsidRPr="00FA3D96">
        <w:rPr>
          <w:rFonts w:hint="eastAsia"/>
          <w:lang w:eastAsia="ja-JP"/>
        </w:rPr>
        <w:t>Cafe</w:t>
      </w:r>
      <w:r w:rsidR="00FD6950" w:rsidRPr="00FA3D96">
        <w:rPr>
          <w:rFonts w:hint="eastAsia"/>
          <w:lang w:eastAsia="ja-JP"/>
        </w:rPr>
        <w:t xml:space="preserve"> </w:t>
      </w:r>
      <w:r w:rsidRPr="00FA3D96">
        <w:rPr>
          <w:rFonts w:hint="eastAsia"/>
          <w:lang w:eastAsia="ja-JP"/>
        </w:rPr>
        <w:t>ID</w:t>
      </w:r>
      <w:r w:rsidR="008C371F" w:rsidRPr="00FA3D96">
        <w:rPr>
          <w:rFonts w:hint="eastAsia"/>
          <w:lang w:eastAsia="ja-JP"/>
        </w:rPr>
        <w:t>で</w:t>
      </w:r>
      <w:r w:rsidR="00D95CEB">
        <w:rPr>
          <w:rFonts w:hint="eastAsia"/>
          <w:lang w:eastAsia="ja-JP"/>
        </w:rPr>
        <w:t>NAVER Cafe</w:t>
      </w:r>
      <w:r w:rsidR="00FD6950" w:rsidRPr="00FA3D96">
        <w:rPr>
          <w:rFonts w:hint="eastAsia"/>
          <w:lang w:eastAsia="ja-JP"/>
        </w:rPr>
        <w:t xml:space="preserve"> </w:t>
      </w:r>
      <w:r w:rsidRPr="00FA3D96">
        <w:rPr>
          <w:rFonts w:hint="eastAsia"/>
          <w:lang w:eastAsia="ja-JP"/>
        </w:rPr>
        <w:t>SDK</w:t>
      </w:r>
      <w:r w:rsidR="002E3AC6">
        <w:rPr>
          <w:rFonts w:hint="eastAsia"/>
          <w:lang w:eastAsia="ja-JP"/>
        </w:rPr>
        <w:t>の</w:t>
      </w:r>
      <w:r w:rsidR="008C371F" w:rsidRPr="00FA3D96">
        <w:rPr>
          <w:rFonts w:hint="eastAsia"/>
          <w:lang w:eastAsia="ja-JP"/>
        </w:rPr>
        <w:t>初期化</w:t>
      </w:r>
      <w:r w:rsidR="002E3AC6">
        <w:rPr>
          <w:rFonts w:hint="eastAsia"/>
          <w:lang w:eastAsia="ja-JP"/>
        </w:rPr>
        <w:t>処理を行います</w:t>
      </w:r>
      <w:r w:rsidR="008C371F" w:rsidRPr="00FA3D96">
        <w:rPr>
          <w:rFonts w:hint="eastAsia"/>
          <w:lang w:eastAsia="ja-JP"/>
        </w:rPr>
        <w:t>。</w:t>
      </w:r>
    </w:p>
    <w:p w:rsidR="00016EFC" w:rsidRPr="00FA3D96" w:rsidRDefault="00083213" w:rsidP="00EA5DA3">
      <w:pPr>
        <w:pStyle w:val="nCode"/>
        <w:autoSpaceDE/>
        <w:autoSpaceDN/>
      </w:pPr>
      <w:r w:rsidRPr="00FA3D96">
        <w:rPr>
          <w:lang w:eastAsia="ja-JP"/>
        </w:rPr>
        <w:t xml:space="preserve">    </w:t>
      </w:r>
      <w:r w:rsidR="00016EFC" w:rsidRPr="00FA3D96">
        <w:t>[[NCSDKManager</w:t>
      </w:r>
      <w:r w:rsidRPr="00FA3D96">
        <w:t xml:space="preserve"> </w:t>
      </w:r>
      <w:r w:rsidR="00016EFC" w:rsidRPr="00FA3D96">
        <w:t>getSharedInstance]</w:t>
      </w:r>
      <w:r w:rsidRPr="00FA3D96">
        <w:t xml:space="preserve"> </w:t>
      </w:r>
      <w:r w:rsidR="00016EFC" w:rsidRPr="00FA3D96">
        <w:t>setNaverLoginConsumerKey:@"</w:t>
      </w:r>
      <w:r w:rsidR="008C371F" w:rsidRPr="00FA3D96">
        <w:rPr>
          <w:rFonts w:hint="eastAsia"/>
          <w:lang w:eastAsia="ja-JP"/>
        </w:rPr>
        <w:t>クライアント</w:t>
      </w:r>
      <w:r w:rsidR="00775BA2" w:rsidRPr="00FA3D96">
        <w:rPr>
          <w:rFonts w:hint="eastAsia"/>
        </w:rPr>
        <w:t>ID</w:t>
      </w:r>
      <w:r w:rsidR="00016EFC" w:rsidRPr="00FA3D96">
        <w:t>"</w:t>
      </w:r>
    </w:p>
    <w:p w:rsidR="00016EFC" w:rsidRPr="00FA3D96" w:rsidRDefault="00083213" w:rsidP="00EA5DA3">
      <w:pPr>
        <w:pStyle w:val="nCode"/>
        <w:autoSpaceDE/>
        <w:autoSpaceDN/>
      </w:pPr>
      <w:r w:rsidRPr="00FA3D96">
        <w:t xml:space="preserve">                                      </w:t>
      </w:r>
      <w:r w:rsidR="00016EFC" w:rsidRPr="00FA3D96">
        <w:t>naverLoginConsumerSecret:@"</w:t>
      </w:r>
      <w:r w:rsidR="008C371F" w:rsidRPr="00FA3D96">
        <w:rPr>
          <w:rFonts w:hint="eastAsia"/>
          <w:lang w:eastAsia="ja-JP"/>
        </w:rPr>
        <w:t>クライアントシークレット</w:t>
      </w:r>
      <w:r w:rsidR="00016EFC" w:rsidRPr="00FA3D96">
        <w:t>"</w:t>
      </w:r>
    </w:p>
    <w:p w:rsidR="00016EFC" w:rsidRPr="00FA3D96" w:rsidRDefault="00083213" w:rsidP="00EA5DA3">
      <w:pPr>
        <w:pStyle w:val="nCode"/>
        <w:autoSpaceDE/>
        <w:autoSpaceDN/>
      </w:pPr>
      <w:r w:rsidRPr="00FA3D96">
        <w:t xml:space="preserve">                                                        </w:t>
      </w:r>
      <w:proofErr w:type="gramStart"/>
      <w:r w:rsidR="00016EFC" w:rsidRPr="00FA3D96">
        <w:t>cafeId:</w:t>
      </w:r>
      <w:proofErr w:type="gramEnd"/>
      <w:r w:rsidR="00016EFC" w:rsidRPr="00FA3D96">
        <w:t>00000000];</w:t>
      </w:r>
    </w:p>
    <w:p w:rsidR="00016EFC" w:rsidRPr="00FA3D96" w:rsidRDefault="00016EFC" w:rsidP="00EA5DA3">
      <w:pPr>
        <w:pStyle w:val="nCode"/>
        <w:autoSpaceDE/>
        <w:autoSpaceDN/>
      </w:pPr>
    </w:p>
    <w:p w:rsidR="00016EFC" w:rsidRPr="00FA3D96" w:rsidRDefault="00016EFC" w:rsidP="00EA5DA3">
      <w:pPr>
        <w:pStyle w:val="nCode"/>
        <w:autoSpaceDE/>
        <w:autoSpaceDN/>
      </w:pPr>
      <w:r w:rsidRPr="00FA3D96">
        <w:t>}</w:t>
      </w:r>
    </w:p>
    <w:p w:rsidR="004369A5" w:rsidRPr="00FA3D96" w:rsidRDefault="0032582E" w:rsidP="00EA5DA3">
      <w:pPr>
        <w:pStyle w:val="31"/>
        <w:rPr>
          <w:lang w:eastAsia="ja-JP"/>
        </w:rPr>
      </w:pPr>
      <w:bookmarkStart w:id="46" w:name="_Toc423014188"/>
      <w:bookmarkStart w:id="47" w:name="_Toc438559661"/>
      <w:r w:rsidRPr="00FA3D96">
        <w:rPr>
          <w:lang w:eastAsia="ja-JP"/>
        </w:rPr>
        <w:t>NAVER Login</w:t>
      </w:r>
      <w:r w:rsidR="008C371F" w:rsidRPr="00FA3D96">
        <w:rPr>
          <w:rFonts w:hint="eastAsia"/>
          <w:lang w:eastAsia="ja-JP"/>
        </w:rPr>
        <w:t>の設定</w:t>
      </w:r>
      <w:bookmarkEnd w:id="46"/>
      <w:bookmarkEnd w:id="47"/>
    </w:p>
    <w:p w:rsidR="00016EFC" w:rsidRPr="00FA3D96" w:rsidRDefault="008C371F" w:rsidP="00EA5DA3">
      <w:pPr>
        <w:pStyle w:val="nNormal"/>
        <w:autoSpaceDE/>
        <w:autoSpaceDN/>
        <w:rPr>
          <w:lang w:eastAsia="ja-JP"/>
        </w:rPr>
      </w:pPr>
      <w:r w:rsidRPr="00FA3D96">
        <w:rPr>
          <w:rFonts w:hint="eastAsia"/>
          <w:lang w:eastAsia="ja-JP"/>
        </w:rPr>
        <w:t>下記のようにアプリデリゲートを設定し</w:t>
      </w:r>
      <w:r w:rsidR="00DF4B80">
        <w:rPr>
          <w:rFonts w:hint="eastAsia"/>
          <w:lang w:eastAsia="ja-JP"/>
        </w:rPr>
        <w:t>、</w:t>
      </w:r>
      <w:r w:rsidR="0032582E" w:rsidRPr="00FA3D96">
        <w:rPr>
          <w:lang w:eastAsia="ja-JP"/>
        </w:rPr>
        <w:t>NAVER Login</w:t>
      </w:r>
      <w:r w:rsidR="00DF4B80">
        <w:rPr>
          <w:rFonts w:hint="eastAsia"/>
          <w:lang w:eastAsia="ja-JP"/>
        </w:rPr>
        <w:t>処理</w:t>
      </w:r>
      <w:r w:rsidRPr="00FA3D96">
        <w:rPr>
          <w:rFonts w:hint="eastAsia"/>
          <w:lang w:eastAsia="ja-JP"/>
        </w:rPr>
        <w:t>が完了したら</w:t>
      </w:r>
      <w:r w:rsidR="00D95CEB">
        <w:rPr>
          <w:rFonts w:hint="eastAsia"/>
          <w:lang w:eastAsia="ja-JP"/>
        </w:rPr>
        <w:t>NAVER Cafe</w:t>
      </w:r>
      <w:r w:rsidR="00B13209" w:rsidRPr="00FA3D96">
        <w:rPr>
          <w:rFonts w:hint="eastAsia"/>
          <w:lang w:eastAsia="ja-JP"/>
        </w:rPr>
        <w:t xml:space="preserve"> SDK</w:t>
      </w:r>
      <w:r w:rsidRPr="00FA3D96">
        <w:rPr>
          <w:rFonts w:hint="eastAsia"/>
          <w:lang w:eastAsia="ja-JP"/>
        </w:rPr>
        <w:t>にログイン情報</w:t>
      </w:r>
      <w:r w:rsidR="00FA3D96">
        <w:rPr>
          <w:rFonts w:hint="eastAsia"/>
          <w:lang w:eastAsia="ja-JP"/>
        </w:rPr>
        <w:t>を</w:t>
      </w:r>
      <w:r w:rsidRPr="00FA3D96">
        <w:rPr>
          <w:rFonts w:hint="eastAsia"/>
          <w:lang w:eastAsia="ja-JP"/>
        </w:rPr>
        <w:t>設定</w:t>
      </w:r>
      <w:r w:rsidR="00FA3D96">
        <w:rPr>
          <w:rFonts w:hint="eastAsia"/>
          <w:lang w:eastAsia="ja-JP"/>
        </w:rPr>
        <w:t>します</w:t>
      </w:r>
      <w:r w:rsidRPr="00FA3D96">
        <w:rPr>
          <w:rFonts w:hint="eastAsia"/>
          <w:lang w:eastAsia="ja-JP"/>
        </w:rPr>
        <w:t>。</w:t>
      </w:r>
    </w:p>
    <w:p w:rsidR="00016EFC" w:rsidRPr="00FA3D96" w:rsidRDefault="00016EFC" w:rsidP="00EA5DA3">
      <w:pPr>
        <w:pStyle w:val="nCode"/>
        <w:autoSpaceDE/>
        <w:autoSpaceDN/>
      </w:pPr>
      <w:r w:rsidRPr="00FA3D96">
        <w:t>//AppDelegate</w:t>
      </w:r>
    </w:p>
    <w:p w:rsidR="00016EFC" w:rsidRPr="00FA3D96" w:rsidRDefault="00016EFC" w:rsidP="00EA5DA3">
      <w:pPr>
        <w:pStyle w:val="nCode"/>
        <w:autoSpaceDE/>
        <w:autoSpaceDN/>
      </w:pPr>
      <w:r w:rsidRPr="00FA3D96">
        <w:t>#import</w:t>
      </w:r>
      <w:r w:rsidR="00083213" w:rsidRPr="00FA3D96">
        <w:t xml:space="preserve"> </w:t>
      </w:r>
      <w:r w:rsidRPr="00FA3D96">
        <w:t>&lt;</w:t>
      </w:r>
      <w:r w:rsidR="00D95CEB">
        <w:t>NAVER Cafe</w:t>
      </w:r>
      <w:r w:rsidRPr="00FA3D96">
        <w:t>SDK/NCSDKLoginManager.h&gt;</w:t>
      </w:r>
    </w:p>
    <w:p w:rsidR="00016EFC" w:rsidRPr="00FA3D96" w:rsidRDefault="00016EFC" w:rsidP="00EA5DA3">
      <w:pPr>
        <w:pStyle w:val="nCode"/>
        <w:autoSpaceDE/>
        <w:autoSpaceDN/>
      </w:pPr>
    </w:p>
    <w:p w:rsidR="00016EFC" w:rsidRPr="00FA3D96" w:rsidRDefault="00016EFC" w:rsidP="00EA5DA3">
      <w:pPr>
        <w:pStyle w:val="nCode"/>
        <w:autoSpaceDE/>
        <w:autoSpaceDN/>
      </w:pPr>
      <w:r w:rsidRPr="00FA3D96">
        <w:t>-</w:t>
      </w:r>
      <w:r w:rsidR="00083213" w:rsidRPr="00FA3D96">
        <w:t xml:space="preserve"> </w:t>
      </w:r>
      <w:r w:rsidRPr="00FA3D96">
        <w:t>(BOOL)application:(UIApplication</w:t>
      </w:r>
      <w:r w:rsidR="00083213" w:rsidRPr="00FA3D96">
        <w:t xml:space="preserve"> </w:t>
      </w:r>
      <w:r w:rsidRPr="00FA3D96">
        <w:t>*)application</w:t>
      </w:r>
      <w:r w:rsidR="00083213" w:rsidRPr="00FA3D96">
        <w:t xml:space="preserve"> </w:t>
      </w:r>
      <w:r w:rsidRPr="00FA3D96">
        <w:t>openURL:(NSURL</w:t>
      </w:r>
      <w:r w:rsidR="00083213" w:rsidRPr="00FA3D96">
        <w:t xml:space="preserve"> </w:t>
      </w:r>
      <w:r w:rsidRPr="00FA3D96">
        <w:t>*)url</w:t>
      </w:r>
      <w:r w:rsidR="00083213" w:rsidRPr="00FA3D96">
        <w:t xml:space="preserve"> </w:t>
      </w:r>
      <w:r w:rsidRPr="00FA3D96">
        <w:t>sourceApplication:(NSString</w:t>
      </w:r>
      <w:r w:rsidR="00083213" w:rsidRPr="00FA3D96">
        <w:t xml:space="preserve"> </w:t>
      </w:r>
      <w:r w:rsidRPr="00FA3D96">
        <w:t>*)sourceApplication</w:t>
      </w:r>
      <w:r w:rsidR="00083213" w:rsidRPr="00FA3D96">
        <w:t xml:space="preserve"> </w:t>
      </w:r>
      <w:r w:rsidRPr="00FA3D96">
        <w:t>annotation:(id)annotation</w:t>
      </w:r>
      <w:r w:rsidR="00083213" w:rsidRPr="00FA3D96">
        <w:t xml:space="preserve"> </w:t>
      </w:r>
      <w:r w:rsidRPr="00FA3D96">
        <w:t>{</w:t>
      </w:r>
    </w:p>
    <w:p w:rsidR="0060703B" w:rsidRPr="00FA3D96" w:rsidRDefault="0060703B" w:rsidP="00EA5DA3">
      <w:pPr>
        <w:pStyle w:val="nCode"/>
        <w:autoSpaceDE/>
        <w:autoSpaceDN/>
        <w:rPr>
          <w:lang w:eastAsia="ja-JP"/>
        </w:rPr>
      </w:pPr>
      <w:r w:rsidRPr="00FA3D96">
        <w:rPr>
          <w:rFonts w:hint="eastAsia"/>
          <w:lang w:eastAsia="ja-JP"/>
        </w:rPr>
        <w:t>//</w:t>
      </w:r>
      <w:r w:rsidR="008C371F" w:rsidRPr="00FA3D96">
        <w:rPr>
          <w:rFonts w:hint="eastAsia"/>
          <w:lang w:eastAsia="ja-JP"/>
        </w:rPr>
        <w:t>ログイン情報を</w:t>
      </w:r>
      <w:r w:rsidR="0032582E" w:rsidRPr="00FA3D96">
        <w:rPr>
          <w:lang w:eastAsia="ja-JP"/>
        </w:rPr>
        <w:t>NAVER Login</w:t>
      </w:r>
      <w:r w:rsidR="0037202F" w:rsidRPr="00FA3D96">
        <w:rPr>
          <w:rFonts w:hint="eastAsia"/>
          <w:lang w:eastAsia="ja-JP"/>
        </w:rPr>
        <w:t>オブジェクト</w:t>
      </w:r>
      <w:r w:rsidR="008C371F" w:rsidRPr="00FA3D96">
        <w:rPr>
          <w:rFonts w:hint="eastAsia"/>
          <w:lang w:eastAsia="ja-JP"/>
        </w:rPr>
        <w:t>に設定します。</w:t>
      </w:r>
    </w:p>
    <w:p w:rsidR="00016EFC" w:rsidRPr="00FA3D96" w:rsidRDefault="00083213" w:rsidP="00EA5DA3">
      <w:pPr>
        <w:pStyle w:val="nCode"/>
        <w:autoSpaceDE/>
        <w:autoSpaceDN/>
      </w:pPr>
      <w:r w:rsidRPr="00FA3D96">
        <w:rPr>
          <w:lang w:eastAsia="ja-JP"/>
        </w:rPr>
        <w:t xml:space="preserve">    </w:t>
      </w:r>
      <w:proofErr w:type="gramStart"/>
      <w:r w:rsidR="00016EFC" w:rsidRPr="00FA3D96">
        <w:t>return</w:t>
      </w:r>
      <w:proofErr w:type="gramEnd"/>
      <w:r w:rsidRPr="00FA3D96">
        <w:t xml:space="preserve"> </w:t>
      </w:r>
      <w:r w:rsidR="00016EFC" w:rsidRPr="00FA3D96">
        <w:t>[[NCSDKLoginManager</w:t>
      </w:r>
      <w:r w:rsidRPr="00FA3D96">
        <w:t xml:space="preserve"> </w:t>
      </w:r>
      <w:r w:rsidR="00016EFC" w:rsidRPr="00FA3D96">
        <w:t>getSharedInstance]</w:t>
      </w:r>
      <w:r w:rsidRPr="00FA3D96">
        <w:t xml:space="preserve"> </w:t>
      </w:r>
      <w:r w:rsidR="00016EFC" w:rsidRPr="00FA3D96">
        <w:t>finishNaverLoginWithURL:url];</w:t>
      </w:r>
    </w:p>
    <w:p w:rsidR="00016EFC" w:rsidRPr="00FA3D96" w:rsidRDefault="00016EFC" w:rsidP="00EA5DA3">
      <w:pPr>
        <w:pStyle w:val="nCode"/>
        <w:autoSpaceDE/>
        <w:autoSpaceDN/>
      </w:pPr>
    </w:p>
    <w:p w:rsidR="00016EFC" w:rsidRPr="00FA3D96" w:rsidRDefault="00016EFC" w:rsidP="00EA5DA3">
      <w:pPr>
        <w:pStyle w:val="nCode"/>
        <w:autoSpaceDE/>
        <w:autoSpaceDN/>
      </w:pPr>
      <w:r w:rsidRPr="00FA3D96">
        <w:t>}</w:t>
      </w:r>
    </w:p>
    <w:p w:rsidR="00016EFC" w:rsidRPr="00FA3D96" w:rsidRDefault="00D95CEB" w:rsidP="00EA5DA3">
      <w:pPr>
        <w:pStyle w:val="31"/>
      </w:pPr>
      <w:bookmarkStart w:id="48" w:name="_Toc438559662"/>
      <w:r>
        <w:rPr>
          <w:rFonts w:hint="eastAsia"/>
        </w:rPr>
        <w:t>NAVER Cafe</w:t>
      </w:r>
      <w:r w:rsidR="002E5973" w:rsidRPr="00FA3D96">
        <w:rPr>
          <w:rFonts w:hint="eastAsia"/>
        </w:rPr>
        <w:t xml:space="preserve"> SDK</w:t>
      </w:r>
      <w:r w:rsidR="008C371F" w:rsidRPr="00FA3D96">
        <w:rPr>
          <w:rFonts w:hint="eastAsia"/>
          <w:lang w:eastAsia="ja-JP"/>
        </w:rPr>
        <w:t>画面</w:t>
      </w:r>
      <w:r w:rsidR="00FA3D96">
        <w:rPr>
          <w:rFonts w:hint="eastAsia"/>
          <w:lang w:eastAsia="ja-JP"/>
        </w:rPr>
        <w:t>を</w:t>
      </w:r>
      <w:r w:rsidR="00E46F2A">
        <w:rPr>
          <w:rFonts w:hint="eastAsia"/>
          <w:lang w:eastAsia="ja-JP"/>
        </w:rPr>
        <w:t>開く</w:t>
      </w:r>
      <w:bookmarkEnd w:id="48"/>
    </w:p>
    <w:p w:rsidR="00EA5DA3" w:rsidRDefault="00D95CEB" w:rsidP="00EA5DA3">
      <w:pPr>
        <w:pStyle w:val="nNormal"/>
        <w:autoSpaceDE/>
        <w:autoSpaceDN/>
        <w:rPr>
          <w:lang w:eastAsia="ja-JP"/>
        </w:rPr>
      </w:pPr>
      <w:r>
        <w:rPr>
          <w:rFonts w:hint="eastAsia"/>
          <w:lang w:eastAsia="ja-JP"/>
        </w:rPr>
        <w:t>NAVER Cafe</w:t>
      </w:r>
      <w:r w:rsidR="00584CFA" w:rsidRPr="00FA3D96">
        <w:rPr>
          <w:rFonts w:hint="eastAsia"/>
          <w:lang w:eastAsia="ja-JP"/>
        </w:rPr>
        <w:t xml:space="preserve"> SDK</w:t>
      </w:r>
      <w:r w:rsidR="008C371F" w:rsidRPr="00FA3D96">
        <w:rPr>
          <w:rFonts w:hint="eastAsia"/>
          <w:lang w:eastAsia="ja-JP"/>
        </w:rPr>
        <w:t>画面を</w:t>
      </w:r>
      <w:r w:rsidR="002E3AC6">
        <w:rPr>
          <w:rFonts w:hint="eastAsia"/>
          <w:lang w:eastAsia="ja-JP"/>
        </w:rPr>
        <w:t>立ち上げる</w:t>
      </w:r>
      <w:r w:rsidR="008C371F" w:rsidRPr="00FA3D96">
        <w:rPr>
          <w:rFonts w:hint="eastAsia"/>
          <w:lang w:eastAsia="ja-JP"/>
        </w:rPr>
        <w:t>には</w:t>
      </w:r>
      <w:r>
        <w:rPr>
          <w:rFonts w:hint="eastAsia"/>
          <w:lang w:eastAsia="ja-JP"/>
        </w:rPr>
        <w:t>NAVER Cafe</w:t>
      </w:r>
      <w:r w:rsidR="008059E7" w:rsidRPr="00FA3D96">
        <w:rPr>
          <w:rFonts w:hint="eastAsia"/>
          <w:lang w:eastAsia="ja-JP"/>
        </w:rPr>
        <w:t xml:space="preserve"> SDK</w:t>
      </w:r>
      <w:r w:rsidR="008C371F" w:rsidRPr="00FA3D96">
        <w:rPr>
          <w:rFonts w:hint="eastAsia"/>
          <w:lang w:eastAsia="ja-JP"/>
        </w:rPr>
        <w:t>ビューコントローラを設定</w:t>
      </w:r>
      <w:r w:rsidR="00DF4B80">
        <w:rPr>
          <w:rFonts w:hint="eastAsia"/>
          <w:lang w:eastAsia="ja-JP"/>
        </w:rPr>
        <w:t>し</w:t>
      </w:r>
      <w:r w:rsidR="002E3AC6">
        <w:rPr>
          <w:rFonts w:hint="eastAsia"/>
          <w:lang w:eastAsia="ja-JP"/>
        </w:rPr>
        <w:t>、</w:t>
      </w:r>
      <w:r w:rsidR="008059E7" w:rsidRPr="00FA3D96">
        <w:rPr>
          <w:rFonts w:hint="eastAsia"/>
          <w:lang w:eastAsia="ja-JP"/>
        </w:rPr>
        <w:t xml:space="preserve"> </w:t>
      </w:r>
      <w:r w:rsidR="00584CFA" w:rsidRPr="00FA3D96">
        <w:rPr>
          <w:lang w:eastAsia="ja-JP"/>
        </w:rPr>
        <w:t>presentMainViewController</w:t>
      </w:r>
      <w:r w:rsidR="00E90F5A" w:rsidRPr="00FA3D96">
        <w:rPr>
          <w:rFonts w:hint="eastAsia"/>
          <w:lang w:eastAsia="ja-JP"/>
        </w:rPr>
        <w:t>メソッド</w:t>
      </w:r>
      <w:r w:rsidR="008C371F" w:rsidRPr="00FA3D96">
        <w:rPr>
          <w:rFonts w:hint="eastAsia"/>
          <w:lang w:eastAsia="ja-JP"/>
        </w:rPr>
        <w:t>を実行します。</w:t>
      </w:r>
    </w:p>
    <w:p w:rsidR="00EA5DA3" w:rsidRPr="00EA5DA3" w:rsidRDefault="00EA5DA3" w:rsidP="00EA5DA3">
      <w:pPr>
        <w:pStyle w:val="nNormal"/>
      </w:pPr>
      <w:r>
        <w:rPr>
          <w:lang w:eastAsia="ja-JP"/>
        </w:rPr>
        <w:br w:type="page"/>
      </w:r>
    </w:p>
    <w:p w:rsidR="00016EFC" w:rsidRPr="00FA3D96" w:rsidRDefault="00016EFC" w:rsidP="00EA5DA3">
      <w:pPr>
        <w:pStyle w:val="nCode"/>
        <w:autoSpaceDE/>
        <w:autoSpaceDN/>
      </w:pPr>
      <w:r w:rsidRPr="00FA3D96">
        <w:lastRenderedPageBreak/>
        <w:t>#import</w:t>
      </w:r>
      <w:r w:rsidR="00083213" w:rsidRPr="00FA3D96">
        <w:t xml:space="preserve"> </w:t>
      </w:r>
      <w:r w:rsidRPr="00FA3D96">
        <w:t>&lt;</w:t>
      </w:r>
      <w:r w:rsidR="00D95CEB">
        <w:t>NAVER Cafe</w:t>
      </w:r>
      <w:r w:rsidRPr="00FA3D96">
        <w:t>SDK/NCSDKManager.h&gt;</w:t>
      </w:r>
    </w:p>
    <w:p w:rsidR="00016EFC" w:rsidRPr="00FA3D96" w:rsidRDefault="00083213" w:rsidP="00EA5DA3">
      <w:pPr>
        <w:pStyle w:val="nCode"/>
        <w:autoSpaceDE/>
        <w:autoSpaceDN/>
      </w:pPr>
      <w:r w:rsidRPr="00FA3D96">
        <w:t xml:space="preserve"> </w:t>
      </w:r>
    </w:p>
    <w:p w:rsidR="00016EFC" w:rsidRPr="00FA3D96" w:rsidRDefault="00016EFC" w:rsidP="00EA5DA3">
      <w:pPr>
        <w:pStyle w:val="nCode"/>
        <w:autoSpaceDE/>
        <w:autoSpaceDN/>
        <w:rPr>
          <w:lang w:eastAsia="ja-JP"/>
        </w:rPr>
      </w:pPr>
      <w:r w:rsidRPr="00FA3D96">
        <w:rPr>
          <w:lang w:eastAsia="ja-JP"/>
        </w:rPr>
        <w:t>//</w:t>
      </w:r>
      <w:r w:rsidR="00D95CEB">
        <w:rPr>
          <w:rFonts w:hint="eastAsia"/>
          <w:lang w:eastAsia="ja-JP"/>
        </w:rPr>
        <w:t>NAVER Cafe</w:t>
      </w:r>
      <w:r w:rsidR="002E3AC6">
        <w:rPr>
          <w:rFonts w:hint="eastAsia"/>
          <w:lang w:eastAsia="ja-JP"/>
        </w:rPr>
        <w:t>トップを実行します</w:t>
      </w:r>
      <w:r w:rsidR="008C371F" w:rsidRPr="00FA3D96">
        <w:rPr>
          <w:rFonts w:hint="eastAsia"/>
          <w:lang w:eastAsia="ja-JP"/>
        </w:rPr>
        <w:t>。</w:t>
      </w:r>
    </w:p>
    <w:p w:rsidR="00016EFC" w:rsidRPr="00FA3D96" w:rsidRDefault="00016EFC" w:rsidP="00EA5DA3">
      <w:pPr>
        <w:pStyle w:val="nCode"/>
        <w:autoSpaceDE/>
        <w:autoSpaceDN/>
      </w:pPr>
      <w:r w:rsidRPr="00FA3D96">
        <w:t>[[NCSDKManager</w:t>
      </w:r>
      <w:r w:rsidR="00083213" w:rsidRPr="00FA3D96">
        <w:t xml:space="preserve"> </w:t>
      </w:r>
      <w:r w:rsidRPr="00FA3D96">
        <w:t>getSharedInstance]</w:t>
      </w:r>
      <w:r w:rsidR="00083213" w:rsidRPr="00FA3D96">
        <w:t xml:space="preserve"> </w:t>
      </w:r>
      <w:r w:rsidRPr="00FA3D96">
        <w:t>setParentViewController</w:t>
      </w:r>
      <w:proofErr w:type="gramStart"/>
      <w:r w:rsidRPr="00FA3D96">
        <w:t>:self</w:t>
      </w:r>
      <w:proofErr w:type="gramEnd"/>
      <w:r w:rsidRPr="00FA3D96">
        <w:t>];</w:t>
      </w:r>
    </w:p>
    <w:p w:rsidR="00016EFC" w:rsidRPr="00FA3D96" w:rsidRDefault="00016EFC" w:rsidP="00EA5DA3">
      <w:pPr>
        <w:pStyle w:val="nCode"/>
        <w:autoSpaceDE/>
        <w:autoSpaceDN/>
      </w:pPr>
      <w:r w:rsidRPr="00FA3D96">
        <w:t>[[NCSDKManager</w:t>
      </w:r>
      <w:r w:rsidR="00083213" w:rsidRPr="00FA3D96">
        <w:t xml:space="preserve"> </w:t>
      </w:r>
      <w:r w:rsidRPr="00FA3D96">
        <w:t>getSharedInstance]</w:t>
      </w:r>
      <w:r w:rsidR="00083213" w:rsidRPr="00FA3D96">
        <w:t xml:space="preserve"> </w:t>
      </w:r>
      <w:r w:rsidRPr="00FA3D96">
        <w:t>presentMainViewController];</w:t>
      </w:r>
    </w:p>
    <w:p w:rsidR="00584CFA" w:rsidRPr="00FA3D96" w:rsidRDefault="00EC27CE" w:rsidP="00EA5DA3">
      <w:pPr>
        <w:pStyle w:val="nNormal"/>
        <w:autoSpaceDE/>
        <w:autoSpaceDN/>
        <w:rPr>
          <w:lang w:eastAsia="ja-JP"/>
        </w:rPr>
      </w:pPr>
      <w:r w:rsidRPr="00FA3D96">
        <w:t>presentMainViewController</w:t>
      </w:r>
      <w:r w:rsidR="00E90F5A" w:rsidRPr="00FA3D96">
        <w:rPr>
          <w:rFonts w:hint="eastAsia"/>
        </w:rPr>
        <w:t>メソッド</w:t>
      </w:r>
      <w:r w:rsidR="008C371F" w:rsidRPr="00FA3D96">
        <w:rPr>
          <w:rFonts w:hint="eastAsia"/>
          <w:lang w:eastAsia="ja-JP"/>
        </w:rPr>
        <w:t>の代わりに</w:t>
      </w:r>
      <w:r w:rsidR="00584CFA" w:rsidRPr="00FA3D96">
        <w:t>presentMainViewControllerWithTabIndex</w:t>
      </w:r>
      <w:r w:rsidR="00E90F5A" w:rsidRPr="00FA3D96">
        <w:rPr>
          <w:rFonts w:hint="eastAsia"/>
        </w:rPr>
        <w:t>メソッド</w:t>
      </w:r>
      <w:r w:rsidR="008C371F" w:rsidRPr="00FA3D96">
        <w:rPr>
          <w:rFonts w:hint="eastAsia"/>
          <w:lang w:eastAsia="ja-JP"/>
        </w:rPr>
        <w:t>を使</w:t>
      </w:r>
      <w:r w:rsidR="002E3AC6">
        <w:rPr>
          <w:rFonts w:hint="eastAsia"/>
          <w:lang w:eastAsia="ja-JP"/>
        </w:rPr>
        <w:t>えば</w:t>
      </w:r>
      <w:r w:rsidR="00D95CEB">
        <w:rPr>
          <w:rFonts w:hint="eastAsia"/>
        </w:rPr>
        <w:t>NAVER Cafe</w:t>
      </w:r>
      <w:r w:rsidRPr="00FA3D96">
        <w:rPr>
          <w:rFonts w:hint="eastAsia"/>
        </w:rPr>
        <w:t xml:space="preserve"> SDK</w:t>
      </w:r>
      <w:r w:rsidR="008C371F" w:rsidRPr="00FA3D96">
        <w:rPr>
          <w:rFonts w:hint="eastAsia"/>
          <w:lang w:eastAsia="ja-JP"/>
        </w:rPr>
        <w:t>画面の特定</w:t>
      </w:r>
      <w:r w:rsidR="00FA3D96">
        <w:rPr>
          <w:rFonts w:hint="eastAsia"/>
          <w:lang w:eastAsia="ja-JP"/>
        </w:rPr>
        <w:t>の</w:t>
      </w:r>
      <w:r w:rsidR="00056A1A" w:rsidRPr="00FA3D96">
        <w:rPr>
          <w:rFonts w:hint="eastAsia"/>
          <w:lang w:eastAsia="ja-JP"/>
        </w:rPr>
        <w:t>メニュー</w:t>
      </w:r>
      <w:r w:rsidR="008C371F" w:rsidRPr="00FA3D96">
        <w:rPr>
          <w:rFonts w:hint="eastAsia"/>
          <w:lang w:eastAsia="ja-JP"/>
        </w:rPr>
        <w:t>を選択し</w:t>
      </w:r>
      <w:r w:rsidR="00FA3D96">
        <w:rPr>
          <w:rFonts w:hint="eastAsia"/>
          <w:lang w:eastAsia="ja-JP"/>
        </w:rPr>
        <w:t>て</w:t>
      </w:r>
      <w:r w:rsidR="00D95CEB">
        <w:rPr>
          <w:rFonts w:hint="eastAsia"/>
        </w:rPr>
        <w:t>NAVER Cafe</w:t>
      </w:r>
      <w:r w:rsidRPr="00FA3D96">
        <w:rPr>
          <w:rFonts w:hint="eastAsia"/>
        </w:rPr>
        <w:t xml:space="preserve"> SDK</w:t>
      </w:r>
      <w:r w:rsidR="00954C1E" w:rsidRPr="00FA3D96">
        <w:rPr>
          <w:rFonts w:hint="eastAsia"/>
          <w:lang w:eastAsia="ja-JP"/>
        </w:rPr>
        <w:t>画面を</w:t>
      </w:r>
      <w:r w:rsidR="002E3AC6">
        <w:rPr>
          <w:rFonts w:hint="eastAsia"/>
          <w:lang w:eastAsia="ja-JP"/>
        </w:rPr>
        <w:t>立ち上げる</w:t>
      </w:r>
      <w:r w:rsidR="00056A1A" w:rsidRPr="00FA3D96">
        <w:rPr>
          <w:rFonts w:hint="eastAsia"/>
          <w:lang w:eastAsia="ja-JP"/>
        </w:rPr>
        <w:t>ことが</w:t>
      </w:r>
      <w:r w:rsidR="00954C1E" w:rsidRPr="00FA3D96">
        <w:rPr>
          <w:rFonts w:hint="eastAsia"/>
          <w:lang w:eastAsia="ja-JP"/>
        </w:rPr>
        <w:t>できます。</w:t>
      </w:r>
      <w:r w:rsidR="002E3AC6">
        <w:rPr>
          <w:rFonts w:hint="eastAsia"/>
          <w:lang w:eastAsia="ja-JP"/>
        </w:rPr>
        <w:t>なお、</w:t>
      </w:r>
      <w:r w:rsidRPr="00FA3D96">
        <w:rPr>
          <w:lang w:eastAsia="ja-JP"/>
        </w:rPr>
        <w:t>presentMainViewControllerWithArticleId</w:t>
      </w:r>
      <w:r w:rsidR="00E90F5A" w:rsidRPr="00FA3D96">
        <w:rPr>
          <w:rFonts w:hint="eastAsia"/>
          <w:lang w:eastAsia="ja-JP"/>
        </w:rPr>
        <w:t>メソッド</w:t>
      </w:r>
      <w:r w:rsidR="00954C1E" w:rsidRPr="00FA3D96">
        <w:rPr>
          <w:rFonts w:hint="eastAsia"/>
          <w:lang w:eastAsia="ja-JP"/>
        </w:rPr>
        <w:t>を</w:t>
      </w:r>
      <w:r w:rsidR="002E3AC6">
        <w:rPr>
          <w:rFonts w:hint="eastAsia"/>
          <w:lang w:eastAsia="ja-JP"/>
        </w:rPr>
        <w:t>使用すると、</w:t>
      </w:r>
      <w:r w:rsidR="00954C1E" w:rsidRPr="00FA3D96">
        <w:rPr>
          <w:rFonts w:hint="eastAsia"/>
          <w:lang w:eastAsia="ja-JP"/>
        </w:rPr>
        <w:t>特定</w:t>
      </w:r>
      <w:r w:rsidR="00775BA2" w:rsidRPr="00FA3D96">
        <w:rPr>
          <w:rFonts w:hint="eastAsia"/>
          <w:lang w:eastAsia="ja-JP"/>
        </w:rPr>
        <w:t>掲示板</w:t>
      </w:r>
      <w:r w:rsidR="00954C1E" w:rsidRPr="00FA3D96">
        <w:rPr>
          <w:rFonts w:hint="eastAsia"/>
          <w:lang w:eastAsia="ja-JP"/>
        </w:rPr>
        <w:t>の投稿</w:t>
      </w:r>
      <w:r w:rsidR="00DF4B80">
        <w:rPr>
          <w:rFonts w:hint="eastAsia"/>
          <w:lang w:eastAsia="ja-JP"/>
        </w:rPr>
        <w:t>を</w:t>
      </w:r>
      <w:r w:rsidR="00954C1E" w:rsidRPr="00FA3D96">
        <w:rPr>
          <w:rFonts w:hint="eastAsia"/>
          <w:lang w:eastAsia="ja-JP"/>
        </w:rPr>
        <w:t>開いた状態で</w:t>
      </w:r>
      <w:r w:rsidR="00D95CEB">
        <w:rPr>
          <w:rFonts w:hint="eastAsia"/>
          <w:lang w:eastAsia="ja-JP"/>
        </w:rPr>
        <w:t>NAVER Cafe</w:t>
      </w:r>
      <w:r w:rsidRPr="00FA3D96">
        <w:rPr>
          <w:rFonts w:hint="eastAsia"/>
          <w:lang w:eastAsia="ja-JP"/>
        </w:rPr>
        <w:t xml:space="preserve"> SDK</w:t>
      </w:r>
      <w:r w:rsidR="00954C1E" w:rsidRPr="00FA3D96">
        <w:rPr>
          <w:rFonts w:hint="eastAsia"/>
          <w:lang w:eastAsia="ja-JP"/>
        </w:rPr>
        <w:t>画面を</w:t>
      </w:r>
      <w:r w:rsidR="002E3AC6">
        <w:rPr>
          <w:rFonts w:hint="eastAsia"/>
          <w:lang w:eastAsia="ja-JP"/>
        </w:rPr>
        <w:t>立ち上げる</w:t>
      </w:r>
      <w:r w:rsidR="00FA3D96">
        <w:rPr>
          <w:rFonts w:hint="eastAsia"/>
          <w:lang w:eastAsia="ja-JP"/>
        </w:rPr>
        <w:t>ことが</w:t>
      </w:r>
      <w:r w:rsidR="00954C1E" w:rsidRPr="00FA3D96">
        <w:rPr>
          <w:rFonts w:hint="eastAsia"/>
          <w:lang w:eastAsia="ja-JP"/>
        </w:rPr>
        <w:t>できます。</w:t>
      </w:r>
    </w:p>
    <w:p w:rsidR="00016EFC" w:rsidRPr="00FA3D96" w:rsidRDefault="00775BA2" w:rsidP="00EA5DA3">
      <w:pPr>
        <w:pStyle w:val="31"/>
      </w:pPr>
      <w:bookmarkStart w:id="49" w:name="_Toc438559663"/>
      <w:r w:rsidRPr="00FA3D96">
        <w:rPr>
          <w:rFonts w:hint="eastAsia"/>
        </w:rPr>
        <w:t>投稿</w:t>
      </w:r>
      <w:r w:rsidR="00954C1E" w:rsidRPr="00FA3D96">
        <w:rPr>
          <w:rFonts w:hint="eastAsia"/>
          <w:lang w:eastAsia="ja-JP"/>
        </w:rPr>
        <w:t>作成</w:t>
      </w:r>
      <w:bookmarkEnd w:id="49"/>
    </w:p>
    <w:p w:rsidR="002E5973" w:rsidRPr="00FA3D96" w:rsidRDefault="0037202F" w:rsidP="00EA5DA3">
      <w:pPr>
        <w:pStyle w:val="nNormal"/>
        <w:autoSpaceDE/>
        <w:autoSpaceDN/>
      </w:pPr>
      <w:r w:rsidRPr="00FA3D96">
        <w:rPr>
          <w:rFonts w:hint="eastAsia"/>
        </w:rPr>
        <w:t>Cafe</w:t>
      </w:r>
      <w:r w:rsidR="00775BA2" w:rsidRPr="00FA3D96">
        <w:rPr>
          <w:rFonts w:hint="eastAsia"/>
        </w:rPr>
        <w:t>掲示板</w:t>
      </w:r>
      <w:r w:rsidR="002E3AC6">
        <w:rPr>
          <w:rFonts w:hint="eastAsia"/>
          <w:lang w:eastAsia="ja-JP"/>
        </w:rPr>
        <w:t>の</w:t>
      </w:r>
      <w:r w:rsidR="00954C1E" w:rsidRPr="00FA3D96">
        <w:rPr>
          <w:rFonts w:hint="eastAsia"/>
          <w:lang w:eastAsia="ja-JP"/>
        </w:rPr>
        <w:t>投稿作成画面を</w:t>
      </w:r>
      <w:r w:rsidR="002E3AC6">
        <w:rPr>
          <w:rFonts w:hint="eastAsia"/>
          <w:lang w:eastAsia="ja-JP"/>
        </w:rPr>
        <w:t>開く</w:t>
      </w:r>
      <w:r w:rsidR="00954C1E" w:rsidRPr="00FA3D96">
        <w:rPr>
          <w:rFonts w:hint="eastAsia"/>
          <w:lang w:eastAsia="ja-JP"/>
        </w:rPr>
        <w:t>には、下記のように</w:t>
      </w:r>
      <w:r w:rsidR="00421212" w:rsidRPr="00FA3D96">
        <w:t>presentArticlePostViewControllerWithMenuId</w:t>
      </w:r>
      <w:r w:rsidR="00E90F5A" w:rsidRPr="00FA3D96">
        <w:rPr>
          <w:rFonts w:hint="eastAsia"/>
        </w:rPr>
        <w:t>メソッド</w:t>
      </w:r>
      <w:r w:rsidR="00954C1E" w:rsidRPr="00FA3D96">
        <w:rPr>
          <w:rFonts w:hint="eastAsia"/>
          <w:lang w:eastAsia="ja-JP"/>
        </w:rPr>
        <w:t>を使用します。</w:t>
      </w:r>
    </w:p>
    <w:p w:rsidR="00016EFC" w:rsidRPr="00FA3D96" w:rsidRDefault="00016EFC" w:rsidP="00EA5DA3">
      <w:pPr>
        <w:pStyle w:val="nCode"/>
        <w:autoSpaceDE/>
        <w:autoSpaceDN/>
        <w:rPr>
          <w:lang w:eastAsia="ja-JP"/>
        </w:rPr>
      </w:pPr>
      <w:r w:rsidRPr="00FA3D96">
        <w:rPr>
          <w:lang w:eastAsia="ja-JP"/>
        </w:rPr>
        <w:t>//</w:t>
      </w:r>
      <w:r w:rsidR="00954C1E" w:rsidRPr="00FA3D96">
        <w:rPr>
          <w:rFonts w:hint="eastAsia"/>
          <w:lang w:eastAsia="ja-JP"/>
        </w:rPr>
        <w:t>投稿作成画面を実行します。</w:t>
      </w:r>
    </w:p>
    <w:p w:rsidR="00016EFC" w:rsidRPr="00FA3D96" w:rsidRDefault="00016EFC" w:rsidP="00EA5DA3">
      <w:pPr>
        <w:pStyle w:val="nCode"/>
        <w:autoSpaceDE/>
        <w:autoSpaceDN/>
      </w:pPr>
      <w:r w:rsidRPr="00FA3D96">
        <w:t>[[NCSDKManager</w:t>
      </w:r>
      <w:r w:rsidR="00083213" w:rsidRPr="00FA3D96">
        <w:t xml:space="preserve"> </w:t>
      </w:r>
      <w:r w:rsidRPr="00FA3D96">
        <w:t>getSharedInstance]</w:t>
      </w:r>
      <w:r w:rsidR="00083213" w:rsidRPr="00FA3D96">
        <w:t xml:space="preserve"> </w:t>
      </w:r>
      <w:r w:rsidRPr="00FA3D96">
        <w:t>setParentViewController</w:t>
      </w:r>
      <w:proofErr w:type="gramStart"/>
      <w:r w:rsidRPr="00FA3D96">
        <w:t>:self</w:t>
      </w:r>
      <w:proofErr w:type="gramEnd"/>
      <w:r w:rsidRPr="00FA3D96">
        <w:t>];</w:t>
      </w:r>
    </w:p>
    <w:p w:rsidR="00A44E19" w:rsidRPr="00FA3D96" w:rsidRDefault="00016EFC" w:rsidP="00EA5DA3">
      <w:pPr>
        <w:pStyle w:val="nCode"/>
        <w:autoSpaceDE/>
        <w:autoSpaceDN/>
      </w:pPr>
      <w:r w:rsidRPr="00FA3D96">
        <w:t>[[NCSDKManager</w:t>
      </w:r>
      <w:r w:rsidR="00083213" w:rsidRPr="00FA3D96">
        <w:t xml:space="preserve"> </w:t>
      </w:r>
      <w:r w:rsidRPr="00FA3D96">
        <w:t>getSharedInstance]</w:t>
      </w:r>
      <w:r w:rsidR="00083213" w:rsidRPr="00FA3D96">
        <w:t xml:space="preserve"> </w:t>
      </w:r>
      <w:r w:rsidRPr="00FA3D96">
        <w:t>presentArticlePostViewControllerWithMenuId:0</w:t>
      </w:r>
      <w:r w:rsidR="00083213" w:rsidRPr="00FA3D96">
        <w:t xml:space="preserve"> </w:t>
      </w:r>
      <w:r w:rsidRPr="00FA3D96">
        <w:t>subject:@"</w:t>
      </w:r>
      <w:r w:rsidR="00954C1E" w:rsidRPr="00FA3D96">
        <w:rPr>
          <w:rFonts w:hint="eastAsia"/>
          <w:lang w:eastAsia="ja-JP"/>
        </w:rPr>
        <w:t>投稿の</w:t>
      </w:r>
      <w:r w:rsidR="00775BA2" w:rsidRPr="00FA3D96">
        <w:rPr>
          <w:rFonts w:hint="eastAsia"/>
        </w:rPr>
        <w:t>タイトル</w:t>
      </w:r>
      <w:r w:rsidRPr="00FA3D96">
        <w:t>"</w:t>
      </w:r>
      <w:r w:rsidR="00083213" w:rsidRPr="00FA3D96">
        <w:t xml:space="preserve"> </w:t>
      </w:r>
      <w:r w:rsidRPr="00FA3D96">
        <w:t>content:@"</w:t>
      </w:r>
      <w:r w:rsidR="00954C1E" w:rsidRPr="00FA3D96">
        <w:rPr>
          <w:rFonts w:hint="eastAsia"/>
          <w:lang w:eastAsia="ja-JP"/>
        </w:rPr>
        <w:t>投稿の内容</w:t>
      </w:r>
      <w:r w:rsidRPr="00FA3D96">
        <w:t>"</w:t>
      </w:r>
      <w:r w:rsidR="00083213" w:rsidRPr="00FA3D96">
        <w:t xml:space="preserve"> </w:t>
      </w:r>
      <w:r w:rsidRPr="00FA3D96">
        <w:t>filePath:@"document"];</w:t>
      </w:r>
    </w:p>
    <w:p w:rsidR="00016EFC" w:rsidRDefault="00016EFC" w:rsidP="00EA5DA3">
      <w:pPr>
        <w:pStyle w:val="21"/>
        <w:rPr>
          <w:lang w:eastAsia="ja-JP"/>
        </w:rPr>
      </w:pPr>
      <w:bookmarkStart w:id="50" w:name="_Toc438559664"/>
      <w:r w:rsidRPr="00E63E04">
        <w:rPr>
          <w:rFonts w:hint="eastAsia"/>
        </w:rPr>
        <w:t>API</w:t>
      </w:r>
      <w:r w:rsidR="00954C1E" w:rsidRPr="000B6A24">
        <w:rPr>
          <w:rFonts w:hint="eastAsia"/>
        </w:rPr>
        <w:t>リファレンス</w:t>
      </w:r>
      <w:bookmarkEnd w:id="50"/>
    </w:p>
    <w:p w:rsidR="00016EFC" w:rsidRPr="00FA3D96" w:rsidRDefault="00016EFC" w:rsidP="00EA5DA3">
      <w:pPr>
        <w:pStyle w:val="31"/>
      </w:pPr>
      <w:bookmarkStart w:id="51" w:name="_Toc438559665"/>
      <w:r w:rsidRPr="00FA3D96">
        <w:t>NCSDKManager</w:t>
      </w:r>
      <w:bookmarkEnd w:id="51"/>
    </w:p>
    <w:p w:rsidR="00CE52B3" w:rsidRPr="00FA3D96" w:rsidRDefault="00D95CEB" w:rsidP="00EA5DA3">
      <w:pPr>
        <w:pStyle w:val="nNormal"/>
        <w:autoSpaceDE/>
        <w:autoSpaceDN/>
        <w:rPr>
          <w:lang w:eastAsia="ja-JP"/>
        </w:rPr>
      </w:pPr>
      <w:r>
        <w:rPr>
          <w:rFonts w:hint="eastAsia"/>
          <w:lang w:eastAsia="ja-JP"/>
        </w:rPr>
        <w:t>NAVER Cafe</w:t>
      </w:r>
      <w:r w:rsidR="007472A1" w:rsidRPr="00FA3D96">
        <w:rPr>
          <w:rFonts w:hint="eastAsia"/>
          <w:lang w:eastAsia="ja-JP"/>
        </w:rPr>
        <w:t xml:space="preserve"> </w:t>
      </w:r>
      <w:r w:rsidR="007472A1" w:rsidRPr="00FA3D96">
        <w:rPr>
          <w:lang w:eastAsia="ja-JP"/>
        </w:rPr>
        <w:t>SDK</w:t>
      </w:r>
      <w:r w:rsidR="00FE72EE">
        <w:rPr>
          <w:rFonts w:hint="eastAsia"/>
          <w:lang w:eastAsia="ja-JP"/>
        </w:rPr>
        <w:t>のコントロール</w:t>
      </w:r>
      <w:r w:rsidR="00954C1E" w:rsidRPr="00FA3D96">
        <w:rPr>
          <w:rFonts w:hint="eastAsia"/>
          <w:lang w:eastAsia="ja-JP"/>
        </w:rPr>
        <w:t>クラス。</w:t>
      </w:r>
      <w:r w:rsidR="007472A1" w:rsidRPr="00FA3D96">
        <w:rPr>
          <w:lang w:eastAsia="ja-JP"/>
        </w:rPr>
        <w:t>NCSDKManager</w:t>
      </w:r>
      <w:r w:rsidR="00954C1E" w:rsidRPr="00FA3D96">
        <w:rPr>
          <w:rFonts w:hint="eastAsia"/>
          <w:lang w:eastAsia="ja-JP"/>
        </w:rPr>
        <w:t>クラスの</w:t>
      </w:r>
      <w:r w:rsidR="00E90F5A" w:rsidRPr="00FA3D96">
        <w:rPr>
          <w:rFonts w:hint="eastAsia"/>
          <w:lang w:eastAsia="ja-JP"/>
        </w:rPr>
        <w:t>メソッド</w:t>
      </w:r>
      <w:r w:rsidR="00954C1E" w:rsidRPr="00FA3D96">
        <w:rPr>
          <w:rFonts w:hint="eastAsia"/>
          <w:lang w:eastAsia="ja-JP"/>
        </w:rPr>
        <w:t>を使</w:t>
      </w:r>
      <w:r w:rsidR="007A69F9">
        <w:rPr>
          <w:rFonts w:hint="eastAsia"/>
          <w:lang w:eastAsia="ja-JP"/>
        </w:rPr>
        <w:t>って</w:t>
      </w:r>
      <w:r>
        <w:rPr>
          <w:rFonts w:hint="eastAsia"/>
          <w:lang w:eastAsia="ja-JP"/>
        </w:rPr>
        <w:t>NAVER Cafe</w:t>
      </w:r>
      <w:r w:rsidR="007472A1" w:rsidRPr="00FA3D96">
        <w:rPr>
          <w:rFonts w:hint="eastAsia"/>
          <w:lang w:eastAsia="ja-JP"/>
        </w:rPr>
        <w:t xml:space="preserve"> SDK</w:t>
      </w:r>
      <w:r w:rsidR="00550509">
        <w:rPr>
          <w:rFonts w:hint="eastAsia"/>
          <w:lang w:eastAsia="ja-JP"/>
        </w:rPr>
        <w:t>を</w:t>
      </w:r>
      <w:r w:rsidR="00954C1E" w:rsidRPr="00FA3D96">
        <w:rPr>
          <w:rFonts w:hint="eastAsia"/>
          <w:lang w:eastAsia="ja-JP"/>
        </w:rPr>
        <w:t>初期化</w:t>
      </w:r>
      <w:r w:rsidR="00550509">
        <w:rPr>
          <w:rFonts w:hint="eastAsia"/>
          <w:lang w:eastAsia="ja-JP"/>
        </w:rPr>
        <w:t>したり</w:t>
      </w:r>
      <w:r w:rsidR="007A69F9">
        <w:rPr>
          <w:rFonts w:hint="eastAsia"/>
          <w:lang w:eastAsia="ja-JP"/>
        </w:rPr>
        <w:t>、開始、</w:t>
      </w:r>
      <w:r w:rsidR="00954C1E" w:rsidRPr="00FA3D96">
        <w:rPr>
          <w:rFonts w:hint="eastAsia"/>
          <w:lang w:eastAsia="ja-JP"/>
        </w:rPr>
        <w:t>中止</w:t>
      </w:r>
      <w:r w:rsidR="00550509">
        <w:rPr>
          <w:rFonts w:hint="eastAsia"/>
          <w:lang w:eastAsia="ja-JP"/>
        </w:rPr>
        <w:t>する</w:t>
      </w:r>
      <w:r w:rsidR="00954C1E" w:rsidRPr="00FA3D96">
        <w:rPr>
          <w:rFonts w:hint="eastAsia"/>
          <w:lang w:eastAsia="ja-JP"/>
        </w:rPr>
        <w:t>機能を実装します。</w:t>
      </w:r>
      <w:r>
        <w:rPr>
          <w:rFonts w:hint="eastAsia"/>
          <w:lang w:eastAsia="ja-JP"/>
        </w:rPr>
        <w:t>NAVER Cafe</w:t>
      </w:r>
      <w:r w:rsidR="00CE52B3" w:rsidRPr="00FA3D96">
        <w:rPr>
          <w:rFonts w:hint="eastAsia"/>
          <w:lang w:eastAsia="ja-JP"/>
        </w:rPr>
        <w:t xml:space="preserve"> </w:t>
      </w:r>
      <w:r w:rsidR="00CE52B3" w:rsidRPr="00FA3D96">
        <w:rPr>
          <w:lang w:eastAsia="ja-JP"/>
        </w:rPr>
        <w:t>SDK</w:t>
      </w:r>
      <w:r w:rsidR="00954C1E" w:rsidRPr="00FA3D96">
        <w:rPr>
          <w:rFonts w:hint="eastAsia"/>
          <w:lang w:eastAsia="ja-JP"/>
        </w:rPr>
        <w:t>を実行する最上位</w:t>
      </w:r>
      <w:r w:rsidR="00056A1A" w:rsidRPr="00FA3D96">
        <w:rPr>
          <w:rFonts w:hint="eastAsia"/>
          <w:lang w:eastAsia="ja-JP"/>
        </w:rPr>
        <w:t>の</w:t>
      </w:r>
      <w:r w:rsidR="00954C1E" w:rsidRPr="00FA3D96">
        <w:rPr>
          <w:rFonts w:hint="eastAsia"/>
          <w:lang w:eastAsia="ja-JP"/>
        </w:rPr>
        <w:t>ビューコントローラである</w:t>
      </w:r>
      <w:r w:rsidR="00CE52B3" w:rsidRPr="00FA3D96">
        <w:rPr>
          <w:lang w:eastAsia="ja-JP"/>
        </w:rPr>
        <w:t>parentViewController</w:t>
      </w:r>
      <w:r w:rsidR="00954C1E" w:rsidRPr="00FA3D96">
        <w:rPr>
          <w:rFonts w:hint="eastAsia"/>
          <w:lang w:eastAsia="ja-JP"/>
        </w:rPr>
        <w:t>クラスを持</w:t>
      </w:r>
      <w:r w:rsidR="007A69F9">
        <w:rPr>
          <w:rFonts w:hint="eastAsia"/>
          <w:lang w:eastAsia="ja-JP"/>
        </w:rPr>
        <w:t>っています</w:t>
      </w:r>
      <w:r w:rsidR="00954C1E" w:rsidRPr="00FA3D96">
        <w:rPr>
          <w:rFonts w:hint="eastAsia"/>
          <w:lang w:eastAsia="ja-JP"/>
        </w:rPr>
        <w:t>。</w:t>
      </w:r>
    </w:p>
    <w:p w:rsidR="00CE52B3" w:rsidRPr="00FA3D96" w:rsidRDefault="00CE52B3" w:rsidP="00EA5DA3">
      <w:pPr>
        <w:pStyle w:val="nNormal"/>
        <w:autoSpaceDE/>
        <w:autoSpaceDN/>
        <w:rPr>
          <w:lang w:eastAsia="ja-JP"/>
        </w:rPr>
      </w:pPr>
      <w:r w:rsidRPr="00FA3D96">
        <w:rPr>
          <w:lang w:eastAsia="ja-JP"/>
        </w:rPr>
        <w:t>NCSDKManager</w:t>
      </w:r>
      <w:r w:rsidR="00954C1E" w:rsidRPr="00FA3D96">
        <w:rPr>
          <w:rFonts w:hint="eastAsia"/>
          <w:lang w:eastAsia="ja-JP"/>
        </w:rPr>
        <w:t>クラスの</w:t>
      </w:r>
      <w:r w:rsidR="00E90F5A" w:rsidRPr="00FA3D96">
        <w:rPr>
          <w:rFonts w:hint="eastAsia"/>
          <w:lang w:eastAsia="ja-JP"/>
        </w:rPr>
        <w:t>メソッド</w:t>
      </w:r>
      <w:r w:rsidR="00954C1E" w:rsidRPr="00FA3D96">
        <w:rPr>
          <w:rFonts w:hint="eastAsia"/>
          <w:lang w:eastAsia="ja-JP"/>
        </w:rPr>
        <w:t>は、下記の</w:t>
      </w:r>
      <w:r w:rsidR="001D07E4">
        <w:rPr>
          <w:rFonts w:hint="eastAsia"/>
          <w:lang w:eastAsia="ja-JP"/>
        </w:rPr>
        <w:t>とお</w:t>
      </w:r>
      <w:r w:rsidR="00954C1E" w:rsidRPr="00FA3D96">
        <w:rPr>
          <w:rFonts w:hint="eastAsia"/>
          <w:lang w:eastAsia="ja-JP"/>
        </w:rPr>
        <w:t>りです。</w:t>
      </w:r>
    </w:p>
    <w:p w:rsidR="00CE52B3" w:rsidRPr="00FA3D96" w:rsidRDefault="00CE52B3" w:rsidP="00EA5DA3">
      <w:pPr>
        <w:pStyle w:val="nListBuld1"/>
        <w:autoSpaceDE/>
        <w:autoSpaceDN/>
      </w:pPr>
      <w:r w:rsidRPr="00FA3D96">
        <w:t>dismissViewController</w:t>
      </w:r>
    </w:p>
    <w:p w:rsidR="00CE52B3" w:rsidRPr="00FA3D96" w:rsidRDefault="00CE52B3" w:rsidP="00EA5DA3">
      <w:pPr>
        <w:pStyle w:val="nListBuld1"/>
        <w:autoSpaceDE/>
        <w:autoSpaceDN/>
      </w:pPr>
      <w:r w:rsidRPr="00FA3D96">
        <w:t>dismissTopViewController</w:t>
      </w:r>
    </w:p>
    <w:p w:rsidR="00CE52B3" w:rsidRPr="00FA3D96" w:rsidRDefault="00CE52B3" w:rsidP="00EA5DA3">
      <w:pPr>
        <w:pStyle w:val="nListBuld1"/>
        <w:autoSpaceDE/>
        <w:autoSpaceDN/>
      </w:pPr>
      <w:r w:rsidRPr="00FA3D96">
        <w:t>getSharedInstance</w:t>
      </w:r>
    </w:p>
    <w:p w:rsidR="00CE52B3" w:rsidRPr="00FA3D96" w:rsidRDefault="00D95CEB" w:rsidP="00EA5DA3">
      <w:pPr>
        <w:pStyle w:val="nListBuld1"/>
        <w:autoSpaceDE/>
        <w:autoSpaceDN/>
      </w:pPr>
      <w:r>
        <w:t>NAVER Cafe</w:t>
      </w:r>
      <w:r w:rsidR="00CE52B3" w:rsidRPr="00FA3D96">
        <w:t>RootViewController</w:t>
      </w:r>
    </w:p>
    <w:p w:rsidR="00CE52B3" w:rsidRPr="00FA3D96" w:rsidRDefault="00CE52B3" w:rsidP="00EA5DA3">
      <w:pPr>
        <w:pStyle w:val="nListBuld1"/>
        <w:autoSpaceDE/>
        <w:autoSpaceDN/>
      </w:pPr>
      <w:r w:rsidRPr="00FA3D96">
        <w:t>resetSharedInstance</w:t>
      </w:r>
    </w:p>
    <w:p w:rsidR="00CE52B3" w:rsidRPr="00FA3D96" w:rsidRDefault="00CE52B3" w:rsidP="00EA5DA3">
      <w:pPr>
        <w:pStyle w:val="nListBuld1"/>
        <w:autoSpaceDE/>
        <w:autoSpaceDN/>
      </w:pPr>
      <w:r w:rsidRPr="00FA3D96">
        <w:t>presentArticlePostViewControllerWithMenuId</w:t>
      </w:r>
    </w:p>
    <w:p w:rsidR="00CE52B3" w:rsidRPr="00FA3D96" w:rsidRDefault="00CE52B3" w:rsidP="00EA5DA3">
      <w:pPr>
        <w:pStyle w:val="nListBuld1"/>
        <w:autoSpaceDE/>
        <w:autoSpaceDN/>
      </w:pPr>
      <w:r w:rsidRPr="00FA3D96">
        <w:t>presentArticlePostViewControllerWithType</w:t>
      </w:r>
    </w:p>
    <w:p w:rsidR="00CE52B3" w:rsidRPr="00FA3D96" w:rsidRDefault="00CE52B3" w:rsidP="00EA5DA3">
      <w:pPr>
        <w:pStyle w:val="nListBuld1"/>
        <w:autoSpaceDE/>
        <w:autoSpaceDN/>
      </w:pPr>
      <w:r w:rsidRPr="00FA3D96">
        <w:t>presentMainViewController</w:t>
      </w:r>
    </w:p>
    <w:p w:rsidR="00CE52B3" w:rsidRPr="00FA3D96" w:rsidRDefault="00CE52B3" w:rsidP="00EA5DA3">
      <w:pPr>
        <w:pStyle w:val="nListBuld1"/>
        <w:autoSpaceDE/>
        <w:autoSpaceDN/>
      </w:pPr>
      <w:r w:rsidRPr="00FA3D96">
        <w:t>presentMainViewControllerWithArticleId</w:t>
      </w:r>
    </w:p>
    <w:p w:rsidR="00CE52B3" w:rsidRPr="00FA3D96" w:rsidRDefault="00CE52B3" w:rsidP="00EA5DA3">
      <w:pPr>
        <w:pStyle w:val="nListBuld1"/>
        <w:autoSpaceDE/>
        <w:autoSpaceDN/>
      </w:pPr>
      <w:r w:rsidRPr="00FA3D96">
        <w:t>presentMainViewControllerWithTabIndex</w:t>
      </w:r>
    </w:p>
    <w:p w:rsidR="00CE52B3" w:rsidRPr="00FA3D96" w:rsidRDefault="00CE52B3" w:rsidP="00EA5DA3">
      <w:pPr>
        <w:pStyle w:val="nListBuld1"/>
        <w:autoSpaceDE/>
        <w:autoSpaceDN/>
      </w:pPr>
      <w:r w:rsidRPr="00FA3D96">
        <w:t>presentViewController</w:t>
      </w:r>
    </w:p>
    <w:p w:rsidR="00CE52B3" w:rsidRPr="00FA3D96" w:rsidRDefault="00CE52B3" w:rsidP="00EA5DA3">
      <w:pPr>
        <w:pStyle w:val="nListBuld1"/>
        <w:autoSpaceDE/>
        <w:autoSpaceDN/>
      </w:pPr>
      <w:r w:rsidRPr="00FA3D96">
        <w:t>setGameUserId</w:t>
      </w:r>
    </w:p>
    <w:p w:rsidR="00CE52B3" w:rsidRPr="00FA3D96" w:rsidRDefault="00CE52B3" w:rsidP="00EA5DA3">
      <w:pPr>
        <w:pStyle w:val="nListBuld1"/>
        <w:autoSpaceDE/>
        <w:autoSpaceDN/>
      </w:pPr>
      <w:r w:rsidRPr="00FA3D96">
        <w:t>setNaverLoginClientId</w:t>
      </w:r>
    </w:p>
    <w:p w:rsidR="000A7C83" w:rsidRPr="00FA3D96" w:rsidRDefault="000A7C83" w:rsidP="00EA5DA3">
      <w:pPr>
        <w:pStyle w:val="31"/>
      </w:pPr>
      <w:bookmarkStart w:id="52" w:name="_Toc438559666"/>
      <w:proofErr w:type="gramStart"/>
      <w:r w:rsidRPr="00FA3D96">
        <w:lastRenderedPageBreak/>
        <w:t>@property(</w:t>
      </w:r>
      <w:proofErr w:type="gramEnd"/>
      <w:r w:rsidRPr="00FA3D96">
        <w:t>nonatomic,</w:t>
      </w:r>
      <w:r w:rsidR="00083213" w:rsidRPr="00FA3D96">
        <w:t xml:space="preserve"> </w:t>
      </w:r>
      <w:r w:rsidRPr="00FA3D96">
        <w:t>weak)</w:t>
      </w:r>
      <w:r w:rsidR="00083213" w:rsidRPr="00FA3D96">
        <w:t xml:space="preserve"> </w:t>
      </w:r>
      <w:r w:rsidRPr="00FA3D96">
        <w:t>id</w:t>
      </w:r>
      <w:r w:rsidR="00083213" w:rsidRPr="00FA3D96">
        <w:t xml:space="preserve"> </w:t>
      </w:r>
      <w:r w:rsidRPr="00FA3D96">
        <w:t>parentViewController</w:t>
      </w:r>
      <w:bookmarkEnd w:id="52"/>
    </w:p>
    <w:p w:rsidR="00016EFC" w:rsidRPr="00FA3D96" w:rsidRDefault="0037202F" w:rsidP="00EA5DA3">
      <w:pPr>
        <w:pStyle w:val="41"/>
      </w:pPr>
      <w:r w:rsidRPr="00FA3D96">
        <w:rPr>
          <w:rFonts w:hint="eastAsia"/>
        </w:rPr>
        <w:t>説明</w:t>
      </w:r>
    </w:p>
    <w:p w:rsidR="00016EFC" w:rsidRPr="00906373" w:rsidRDefault="00D95CEB" w:rsidP="00EA5DA3">
      <w:pPr>
        <w:pStyle w:val="nNormal"/>
        <w:autoSpaceDE/>
        <w:autoSpaceDN/>
        <w:rPr>
          <w:lang w:eastAsia="ja-JP"/>
        </w:rPr>
      </w:pPr>
      <w:r>
        <w:rPr>
          <w:rFonts w:hint="eastAsia"/>
          <w:lang w:eastAsia="ja-JP"/>
        </w:rPr>
        <w:t>NAVER Cafe</w:t>
      </w:r>
      <w:r w:rsidR="007472A1" w:rsidRPr="00FA3D96">
        <w:rPr>
          <w:rFonts w:hint="eastAsia"/>
          <w:lang w:eastAsia="ja-JP"/>
        </w:rPr>
        <w:t xml:space="preserve"> SDK</w:t>
      </w:r>
      <w:r w:rsidR="00954C1E" w:rsidRPr="00FA3D96">
        <w:rPr>
          <w:rFonts w:hint="eastAsia"/>
          <w:lang w:eastAsia="ja-JP"/>
        </w:rPr>
        <w:t>を実行するビューコン</w:t>
      </w:r>
      <w:r w:rsidR="00056A1A" w:rsidRPr="00906373">
        <w:rPr>
          <w:rFonts w:hint="eastAsia"/>
          <w:lang w:eastAsia="ja-JP"/>
        </w:rPr>
        <w:t>ト</w:t>
      </w:r>
      <w:r w:rsidR="00954C1E" w:rsidRPr="00906373">
        <w:rPr>
          <w:rFonts w:hint="eastAsia"/>
          <w:lang w:eastAsia="ja-JP"/>
        </w:rPr>
        <w:t>ローラ。</w:t>
      </w:r>
      <w:r>
        <w:rPr>
          <w:rFonts w:hint="eastAsia"/>
          <w:lang w:eastAsia="ja-JP"/>
        </w:rPr>
        <w:t>NAVER Cafe</w:t>
      </w:r>
      <w:r w:rsidR="007472A1" w:rsidRPr="00906373">
        <w:rPr>
          <w:rFonts w:hint="eastAsia"/>
          <w:lang w:eastAsia="ja-JP"/>
        </w:rPr>
        <w:t xml:space="preserve"> SDK</w:t>
      </w:r>
      <w:r w:rsidR="00056A1A" w:rsidRPr="00906373">
        <w:rPr>
          <w:rFonts w:hint="eastAsia"/>
          <w:lang w:eastAsia="ja-JP"/>
        </w:rPr>
        <w:t>を</w:t>
      </w:r>
      <w:r w:rsidR="00954C1E" w:rsidRPr="00906373">
        <w:rPr>
          <w:rFonts w:hint="eastAsia"/>
          <w:lang w:eastAsia="ja-JP"/>
        </w:rPr>
        <w:t>実行</w:t>
      </w:r>
      <w:r w:rsidR="00056A1A" w:rsidRPr="00906373">
        <w:rPr>
          <w:rFonts w:hint="eastAsia"/>
          <w:lang w:eastAsia="ja-JP"/>
        </w:rPr>
        <w:t>する</w:t>
      </w:r>
      <w:r w:rsidR="00954C1E" w:rsidRPr="00906373">
        <w:rPr>
          <w:rFonts w:hint="eastAsia"/>
          <w:lang w:eastAsia="ja-JP"/>
        </w:rPr>
        <w:t>親クラスです。</w:t>
      </w:r>
    </w:p>
    <w:p w:rsidR="00016EFC" w:rsidRPr="00906373" w:rsidRDefault="0037202F" w:rsidP="00EA5DA3">
      <w:pPr>
        <w:pStyle w:val="nApiSubTitle"/>
        <w:rPr>
          <w:lang w:eastAsia="ja-JP"/>
        </w:rPr>
      </w:pPr>
      <w:r w:rsidRPr="00906373">
        <w:rPr>
          <w:rFonts w:hint="eastAsia"/>
          <w:lang w:eastAsia="ja-JP"/>
        </w:rPr>
        <w:t>構文</w:t>
      </w:r>
    </w:p>
    <w:p w:rsidR="00016EFC" w:rsidRPr="00906373" w:rsidRDefault="00016EFC" w:rsidP="00EA5DA3">
      <w:pPr>
        <w:pStyle w:val="nCode"/>
        <w:autoSpaceDE/>
        <w:autoSpaceDN/>
      </w:pPr>
      <w:r w:rsidRPr="00906373">
        <w:t>@property</w:t>
      </w:r>
      <w:r w:rsidR="00083213" w:rsidRPr="00906373">
        <w:t xml:space="preserve"> </w:t>
      </w:r>
      <w:r w:rsidRPr="00906373">
        <w:t>(nonatomic,</w:t>
      </w:r>
      <w:r w:rsidR="00083213" w:rsidRPr="00906373">
        <w:t xml:space="preserve"> </w:t>
      </w:r>
      <w:r w:rsidRPr="00906373">
        <w:t>weak)</w:t>
      </w:r>
      <w:r w:rsidR="00083213" w:rsidRPr="00906373">
        <w:t xml:space="preserve"> </w:t>
      </w:r>
      <w:r w:rsidRPr="00906373">
        <w:t>id</w:t>
      </w:r>
      <w:r w:rsidR="00083213" w:rsidRPr="00906373">
        <w:t xml:space="preserve"> </w:t>
      </w:r>
      <w:r w:rsidRPr="00906373">
        <w:t>parentViewController;</w:t>
      </w:r>
    </w:p>
    <w:p w:rsidR="000A7C83" w:rsidRPr="00906373" w:rsidRDefault="0037202F" w:rsidP="00EA5DA3">
      <w:pPr>
        <w:pStyle w:val="nApiSubTitle"/>
        <w:rPr>
          <w:lang w:eastAsia="ja-JP"/>
        </w:rPr>
      </w:pPr>
      <w:r w:rsidRPr="00906373">
        <w:rPr>
          <w:rFonts w:hint="eastAsia"/>
          <w:lang w:eastAsia="ja-JP"/>
        </w:rPr>
        <w:t>パラメータ</w:t>
      </w:r>
    </w:p>
    <w:p w:rsidR="00EF3399" w:rsidRPr="00906373" w:rsidRDefault="0037202F" w:rsidP="00EA5DA3">
      <w:pPr>
        <w:pStyle w:val="nNormal"/>
        <w:autoSpaceDE/>
        <w:autoSpaceDN/>
        <w:rPr>
          <w:lang w:eastAsia="ja-JP"/>
        </w:rPr>
      </w:pPr>
      <w:r w:rsidRPr="00906373">
        <w:rPr>
          <w:rFonts w:hint="eastAsia"/>
          <w:lang w:eastAsia="ja-JP"/>
        </w:rPr>
        <w:t>なし</w:t>
      </w:r>
    </w:p>
    <w:p w:rsidR="000A7C83" w:rsidRPr="00906373" w:rsidRDefault="0037202F" w:rsidP="00EA5DA3">
      <w:pPr>
        <w:pStyle w:val="nApiSubTitle"/>
        <w:rPr>
          <w:lang w:eastAsia="ja-JP"/>
        </w:rPr>
      </w:pPr>
      <w:r w:rsidRPr="00906373">
        <w:rPr>
          <w:rFonts w:hint="eastAsia"/>
          <w:lang w:eastAsia="ja-JP"/>
        </w:rPr>
        <w:t>返却値</w:t>
      </w:r>
    </w:p>
    <w:p w:rsidR="000A7C83" w:rsidRPr="00906373" w:rsidRDefault="00670A28" w:rsidP="00EA5DA3">
      <w:pPr>
        <w:pStyle w:val="nNormal"/>
        <w:autoSpaceDE/>
        <w:autoSpaceDN/>
        <w:rPr>
          <w:lang w:eastAsia="ja-JP"/>
        </w:rPr>
      </w:pPr>
      <w:r w:rsidRPr="00906373">
        <w:rPr>
          <w:rFonts w:hint="eastAsia"/>
          <w:lang w:eastAsia="ja-JP"/>
        </w:rPr>
        <w:t>UIViewController</w:t>
      </w:r>
      <w:r w:rsidR="0037202F" w:rsidRPr="00906373">
        <w:rPr>
          <w:rFonts w:hint="eastAsia"/>
          <w:lang w:eastAsia="ja-JP"/>
        </w:rPr>
        <w:t>オブジェクト</w:t>
      </w:r>
    </w:p>
    <w:p w:rsidR="000A7C83" w:rsidRPr="00906373" w:rsidRDefault="00BA12FC" w:rsidP="00EA5DA3">
      <w:pPr>
        <w:pStyle w:val="nApiSubTitle"/>
      </w:pPr>
      <w:r>
        <w:rPr>
          <w:rFonts w:hint="eastAsia"/>
        </w:rPr>
        <w:t>サンプルコード</w:t>
      </w:r>
    </w:p>
    <w:p w:rsidR="000A7C83" w:rsidRPr="00906373" w:rsidRDefault="00670A28" w:rsidP="00EA5DA3">
      <w:pPr>
        <w:pStyle w:val="nCode"/>
        <w:autoSpaceDE/>
        <w:autoSpaceDN/>
      </w:pPr>
      <w:r w:rsidRPr="00906373">
        <w:t>[[NCSDKManager</w:t>
      </w:r>
      <w:r w:rsidR="00083213" w:rsidRPr="00906373">
        <w:t xml:space="preserve"> </w:t>
      </w:r>
      <w:r w:rsidRPr="00906373">
        <w:t>getSharedInstance]</w:t>
      </w:r>
      <w:r w:rsidR="00083213" w:rsidRPr="00906373">
        <w:t xml:space="preserve"> </w:t>
      </w:r>
      <w:r w:rsidRPr="00906373">
        <w:t>setParentViewController</w:t>
      </w:r>
      <w:proofErr w:type="gramStart"/>
      <w:r w:rsidRPr="00906373">
        <w:t>:self</w:t>
      </w:r>
      <w:proofErr w:type="gramEnd"/>
      <w:r w:rsidRPr="00906373">
        <w:t>]</w:t>
      </w:r>
    </w:p>
    <w:p w:rsidR="008059E7" w:rsidRPr="00906373" w:rsidRDefault="008059E7" w:rsidP="00EA5DA3">
      <w:pPr>
        <w:pStyle w:val="31"/>
      </w:pPr>
      <w:bookmarkStart w:id="53" w:name="_Toc438559667"/>
      <w:r w:rsidRPr="00906373">
        <w:t>(</w:t>
      </w:r>
      <w:proofErr w:type="gramStart"/>
      <w:r w:rsidRPr="00906373">
        <w:t>void)</w:t>
      </w:r>
      <w:proofErr w:type="gramEnd"/>
      <w:r w:rsidRPr="00906373">
        <w:t>dismissViewController</w:t>
      </w:r>
      <w:bookmarkEnd w:id="53"/>
    </w:p>
    <w:p w:rsidR="008059E7" w:rsidRPr="00906373" w:rsidRDefault="0037202F" w:rsidP="00EA5DA3">
      <w:pPr>
        <w:pStyle w:val="41"/>
      </w:pPr>
      <w:r w:rsidRPr="00906373">
        <w:rPr>
          <w:rFonts w:hint="eastAsia"/>
        </w:rPr>
        <w:t>説明</w:t>
      </w:r>
    </w:p>
    <w:p w:rsidR="008059E7" w:rsidRPr="00906373" w:rsidRDefault="00D95CEB" w:rsidP="00EA5DA3">
      <w:pPr>
        <w:pStyle w:val="nNormal"/>
        <w:autoSpaceDE/>
        <w:autoSpaceDN/>
        <w:rPr>
          <w:lang w:eastAsia="ja-JP"/>
        </w:rPr>
      </w:pPr>
      <w:r>
        <w:rPr>
          <w:rFonts w:hint="eastAsia"/>
          <w:lang w:eastAsia="ja-JP"/>
        </w:rPr>
        <w:t>NAVER Cafe</w:t>
      </w:r>
      <w:r w:rsidR="008059E7" w:rsidRPr="00906373">
        <w:rPr>
          <w:lang w:eastAsia="ja-JP"/>
        </w:rPr>
        <w:t xml:space="preserve"> </w:t>
      </w:r>
      <w:r w:rsidR="007472A1" w:rsidRPr="00906373">
        <w:rPr>
          <w:rFonts w:hint="eastAsia"/>
          <w:lang w:eastAsia="ja-JP"/>
        </w:rPr>
        <w:t>SDK</w:t>
      </w:r>
      <w:r w:rsidR="007A69F9">
        <w:rPr>
          <w:rFonts w:hint="eastAsia"/>
          <w:lang w:eastAsia="ja-JP"/>
        </w:rPr>
        <w:t>を実行するビューコントローラ上で</w:t>
      </w:r>
      <w:r w:rsidR="00954C1E" w:rsidRPr="00906373">
        <w:rPr>
          <w:rFonts w:hint="eastAsia"/>
          <w:lang w:eastAsia="ja-JP"/>
        </w:rPr>
        <w:t>実行された</w:t>
      </w:r>
      <w:r w:rsidR="00906373">
        <w:rPr>
          <w:rFonts w:hint="eastAsia"/>
          <w:lang w:eastAsia="ja-JP"/>
        </w:rPr>
        <w:t>別</w:t>
      </w:r>
      <w:r w:rsidR="00954C1E" w:rsidRPr="00906373">
        <w:rPr>
          <w:rFonts w:hint="eastAsia"/>
          <w:lang w:eastAsia="ja-JP"/>
        </w:rPr>
        <w:t>のビューコントローラを消去します。</w:t>
      </w:r>
    </w:p>
    <w:p w:rsidR="008059E7" w:rsidRPr="00906373" w:rsidRDefault="0037202F" w:rsidP="00EA5DA3">
      <w:pPr>
        <w:pStyle w:val="41"/>
      </w:pPr>
      <w:r w:rsidRPr="00906373">
        <w:rPr>
          <w:rFonts w:hint="eastAsia"/>
        </w:rPr>
        <w:t>構文</w:t>
      </w:r>
    </w:p>
    <w:p w:rsidR="008059E7" w:rsidRPr="00906373" w:rsidRDefault="008059E7" w:rsidP="00EA5DA3">
      <w:pPr>
        <w:pStyle w:val="nCode"/>
        <w:autoSpaceDE/>
        <w:autoSpaceDN/>
      </w:pPr>
      <w:r w:rsidRPr="00906373">
        <w:t>- (void</w:t>
      </w:r>
      <w:proofErr w:type="gramStart"/>
      <w:r w:rsidRPr="00906373">
        <w:t>)dismissViewController</w:t>
      </w:r>
      <w:proofErr w:type="gramEnd"/>
      <w:r w:rsidRPr="00906373">
        <w:t>:(id)viewController;</w:t>
      </w:r>
    </w:p>
    <w:p w:rsidR="008059E7" w:rsidRPr="00906373" w:rsidRDefault="0037202F" w:rsidP="00EA5DA3">
      <w:pPr>
        <w:pStyle w:val="nApiSubTitle"/>
      </w:pPr>
      <w:r w:rsidRPr="00906373">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8059E7" w:rsidRPr="002452AD"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Pr="00906373" w:rsidRDefault="0037202F" w:rsidP="00EA5DA3">
            <w:pPr>
              <w:pStyle w:val="nTblHeader"/>
              <w:wordWrap/>
            </w:pPr>
            <w:r w:rsidRPr="00906373">
              <w:rPr>
                <w:rFonts w:hint="eastAsia"/>
              </w:rPr>
              <w:t>パラメータ</w:t>
            </w:r>
          </w:p>
        </w:tc>
        <w:tc>
          <w:tcPr>
            <w:tcW w:w="1063" w:type="dxa"/>
          </w:tcPr>
          <w:p w:rsidR="008059E7" w:rsidRPr="00906373" w:rsidRDefault="0037202F" w:rsidP="00EA5DA3">
            <w:pPr>
              <w:pStyle w:val="nTblHeader"/>
              <w:wordWrap/>
            </w:pPr>
            <w:r w:rsidRPr="00906373">
              <w:rPr>
                <w:rFonts w:hint="eastAsia"/>
              </w:rPr>
              <w:t>タイプ</w:t>
            </w:r>
          </w:p>
        </w:tc>
        <w:tc>
          <w:tcPr>
            <w:tcW w:w="1063" w:type="dxa"/>
          </w:tcPr>
          <w:p w:rsidR="008059E7" w:rsidRPr="00906373" w:rsidRDefault="0037202F" w:rsidP="00EA5DA3">
            <w:pPr>
              <w:pStyle w:val="nTblHeader"/>
              <w:wordWrap/>
            </w:pPr>
            <w:r w:rsidRPr="00906373">
              <w:rPr>
                <w:rFonts w:hint="eastAsia"/>
              </w:rPr>
              <w:t>必須</w:t>
            </w:r>
          </w:p>
        </w:tc>
        <w:tc>
          <w:tcPr>
            <w:tcW w:w="4704" w:type="dxa"/>
          </w:tcPr>
          <w:p w:rsidR="008059E7" w:rsidRPr="00906373" w:rsidRDefault="0037202F" w:rsidP="00EA5DA3">
            <w:pPr>
              <w:pStyle w:val="nTblHeader"/>
              <w:wordWrap/>
            </w:pPr>
            <w:r w:rsidRPr="00906373">
              <w:rPr>
                <w:rFonts w:hint="eastAsia"/>
              </w:rPr>
              <w:t>説明</w:t>
            </w:r>
          </w:p>
        </w:tc>
      </w:tr>
      <w:tr w:rsidR="008059E7" w:rsidRPr="002452AD" w:rsidTr="00CE52B3">
        <w:tc>
          <w:tcPr>
            <w:tcW w:w="1860" w:type="dxa"/>
          </w:tcPr>
          <w:p w:rsidR="008059E7" w:rsidRPr="00453FED" w:rsidRDefault="008059E7" w:rsidP="00EA5DA3">
            <w:pPr>
              <w:pStyle w:val="nTblNormal"/>
              <w:wordWrap/>
            </w:pPr>
            <w:r w:rsidRPr="002452AD">
              <w:rPr>
                <w:rFonts w:hint="eastAsia"/>
              </w:rPr>
              <w:t>viewController</w:t>
            </w:r>
          </w:p>
        </w:tc>
        <w:tc>
          <w:tcPr>
            <w:tcW w:w="1063" w:type="dxa"/>
          </w:tcPr>
          <w:p w:rsidR="008059E7" w:rsidRPr="00FA36DF" w:rsidRDefault="004A5DD1" w:rsidP="00EA5DA3">
            <w:pPr>
              <w:pStyle w:val="nTblNormal"/>
              <w:wordWrap/>
            </w:pPr>
            <w:r w:rsidRPr="00716F30">
              <w:rPr>
                <w:rFonts w:hint="eastAsia"/>
              </w:rPr>
              <w:t>i</w:t>
            </w:r>
            <w:r w:rsidR="008059E7" w:rsidRPr="00FA36DF">
              <w:rPr>
                <w:rFonts w:hint="eastAsia"/>
              </w:rPr>
              <w:t>d</w:t>
            </w:r>
          </w:p>
        </w:tc>
        <w:tc>
          <w:tcPr>
            <w:tcW w:w="1063" w:type="dxa"/>
          </w:tcPr>
          <w:p w:rsidR="008059E7" w:rsidRPr="00906373" w:rsidRDefault="008059E7" w:rsidP="00EA5DA3">
            <w:pPr>
              <w:pStyle w:val="nTblNormal"/>
              <w:wordWrap/>
            </w:pPr>
            <w:r w:rsidRPr="00906373">
              <w:rPr>
                <w:rFonts w:hint="eastAsia"/>
              </w:rPr>
              <w:t>Y</w:t>
            </w:r>
          </w:p>
        </w:tc>
        <w:tc>
          <w:tcPr>
            <w:tcW w:w="4704" w:type="dxa"/>
          </w:tcPr>
          <w:p w:rsidR="008059E7" w:rsidRPr="00906373" w:rsidRDefault="00D95CEB" w:rsidP="00EA5DA3">
            <w:pPr>
              <w:pStyle w:val="nTblNormal"/>
              <w:wordWrap/>
              <w:rPr>
                <w:lang w:eastAsia="ja-JP"/>
              </w:rPr>
            </w:pPr>
            <w:r>
              <w:rPr>
                <w:rFonts w:hint="eastAsia"/>
                <w:lang w:eastAsia="ja-JP"/>
              </w:rPr>
              <w:t>NAVER Cafe</w:t>
            </w:r>
            <w:r w:rsidR="007472A1" w:rsidRPr="00906373">
              <w:rPr>
                <w:lang w:eastAsia="ja-JP"/>
              </w:rPr>
              <w:t xml:space="preserve"> </w:t>
            </w:r>
            <w:r w:rsidR="007472A1" w:rsidRPr="00906373">
              <w:rPr>
                <w:rFonts w:hint="eastAsia"/>
                <w:lang w:eastAsia="ja-JP"/>
              </w:rPr>
              <w:t>SDK</w:t>
            </w:r>
            <w:r w:rsidR="00954C1E" w:rsidRPr="00906373">
              <w:rPr>
                <w:rFonts w:hint="eastAsia"/>
                <w:lang w:eastAsia="ja-JP"/>
              </w:rPr>
              <w:t>ビューコントローラ上</w:t>
            </w:r>
            <w:r w:rsidR="007A69F9">
              <w:rPr>
                <w:rFonts w:hint="eastAsia"/>
                <w:lang w:eastAsia="ja-JP"/>
              </w:rPr>
              <w:t>で</w:t>
            </w:r>
            <w:r w:rsidR="00954C1E" w:rsidRPr="00906373">
              <w:rPr>
                <w:rFonts w:hint="eastAsia"/>
                <w:lang w:eastAsia="ja-JP"/>
              </w:rPr>
              <w:t>実行されたビューコントローラ</w:t>
            </w:r>
          </w:p>
        </w:tc>
      </w:tr>
    </w:tbl>
    <w:p w:rsidR="008059E7" w:rsidRPr="00453FED" w:rsidRDefault="0037202F" w:rsidP="00EA5DA3">
      <w:pPr>
        <w:pStyle w:val="nApiSubTitle"/>
        <w:rPr>
          <w:lang w:eastAsia="ja-JP"/>
        </w:rPr>
      </w:pPr>
      <w:r w:rsidRPr="002452AD">
        <w:rPr>
          <w:rFonts w:hint="eastAsia"/>
          <w:lang w:eastAsia="ja-JP"/>
        </w:rPr>
        <w:t>返却値</w:t>
      </w:r>
    </w:p>
    <w:p w:rsidR="008059E7" w:rsidRPr="00FA36DF" w:rsidRDefault="0037202F" w:rsidP="00EA5DA3">
      <w:pPr>
        <w:pStyle w:val="nNormal"/>
        <w:autoSpaceDE/>
        <w:autoSpaceDN/>
        <w:rPr>
          <w:lang w:eastAsia="ja-JP"/>
        </w:rPr>
      </w:pPr>
      <w:r w:rsidRPr="008C7B65">
        <w:rPr>
          <w:rFonts w:hint="eastAsia"/>
          <w:lang w:eastAsia="ja-JP"/>
        </w:rPr>
        <w:t>なし</w:t>
      </w:r>
    </w:p>
    <w:p w:rsidR="008059E7" w:rsidRPr="006D0CFD" w:rsidRDefault="00BA12FC" w:rsidP="00EA5DA3">
      <w:pPr>
        <w:pStyle w:val="nApiSubTitle"/>
        <w:rPr>
          <w:lang w:eastAsia="ja-JP"/>
        </w:rPr>
      </w:pPr>
      <w:r>
        <w:rPr>
          <w:rFonts w:hint="eastAsia"/>
          <w:lang w:eastAsia="ja-JP"/>
        </w:rPr>
        <w:t>サンプルコード</w:t>
      </w:r>
    </w:p>
    <w:p w:rsidR="008059E7" w:rsidRPr="00906373" w:rsidRDefault="008059E7" w:rsidP="00EA5DA3">
      <w:pPr>
        <w:pStyle w:val="nCode"/>
        <w:autoSpaceDE/>
        <w:autoSpaceDN/>
      </w:pPr>
      <w:r w:rsidRPr="00906373">
        <w:rPr>
          <w:rFonts w:hint="eastAsia"/>
        </w:rPr>
        <w:t>[[NCSDKManager getSharedInstance] dismissViewController</w:t>
      </w:r>
      <w:proofErr w:type="gramStart"/>
      <w:r w:rsidRPr="00906373">
        <w:rPr>
          <w:rFonts w:hint="eastAsia"/>
        </w:rPr>
        <w:t>:self</w:t>
      </w:r>
      <w:proofErr w:type="gramEnd"/>
      <w:r w:rsidRPr="00906373">
        <w:rPr>
          <w:rFonts w:hint="eastAsia"/>
        </w:rPr>
        <w:t>];</w:t>
      </w:r>
    </w:p>
    <w:p w:rsidR="008059E7" w:rsidRPr="00906373" w:rsidRDefault="008059E7" w:rsidP="00EA5DA3">
      <w:pPr>
        <w:pStyle w:val="31"/>
      </w:pPr>
      <w:bookmarkStart w:id="54" w:name="_Toc438559668"/>
      <w:r w:rsidRPr="00906373">
        <w:t>(</w:t>
      </w:r>
      <w:proofErr w:type="gramStart"/>
      <w:r w:rsidRPr="00906373">
        <w:t>void)</w:t>
      </w:r>
      <w:proofErr w:type="gramEnd"/>
      <w:r w:rsidRPr="00906373">
        <w:t>dismissTopViewController</w:t>
      </w:r>
      <w:bookmarkEnd w:id="54"/>
    </w:p>
    <w:p w:rsidR="008059E7" w:rsidRPr="00906373" w:rsidRDefault="0037202F" w:rsidP="00EA5DA3">
      <w:pPr>
        <w:pStyle w:val="41"/>
      </w:pPr>
      <w:r w:rsidRPr="00906373">
        <w:rPr>
          <w:rFonts w:hint="eastAsia"/>
        </w:rPr>
        <w:t>説明</w:t>
      </w:r>
    </w:p>
    <w:p w:rsidR="003B7A22" w:rsidRPr="00906373" w:rsidRDefault="00D95CEB" w:rsidP="00EA5DA3">
      <w:pPr>
        <w:pStyle w:val="nNormal"/>
        <w:autoSpaceDE/>
        <w:autoSpaceDN/>
        <w:rPr>
          <w:lang w:eastAsia="ja-JP"/>
        </w:rPr>
      </w:pPr>
      <w:r>
        <w:rPr>
          <w:rFonts w:hint="eastAsia"/>
          <w:lang w:eastAsia="ja-JP"/>
        </w:rPr>
        <w:t>NAVER Cafe</w:t>
      </w:r>
      <w:r w:rsidR="003B7A22" w:rsidRPr="00906373">
        <w:rPr>
          <w:lang w:eastAsia="ja-JP"/>
        </w:rPr>
        <w:t xml:space="preserve"> </w:t>
      </w:r>
      <w:r w:rsidR="003B7A22" w:rsidRPr="00906373">
        <w:rPr>
          <w:rFonts w:hint="eastAsia"/>
          <w:lang w:eastAsia="ja-JP"/>
        </w:rPr>
        <w:t>SDK</w:t>
      </w:r>
      <w:r w:rsidR="00954C1E" w:rsidRPr="00906373">
        <w:rPr>
          <w:rFonts w:hint="eastAsia"/>
          <w:lang w:eastAsia="ja-JP"/>
        </w:rPr>
        <w:t>を実行するビューコントローラ上</w:t>
      </w:r>
      <w:r w:rsidR="007A69F9">
        <w:rPr>
          <w:rFonts w:hint="eastAsia"/>
          <w:lang w:eastAsia="ja-JP"/>
        </w:rPr>
        <w:t>で</w:t>
      </w:r>
      <w:r w:rsidR="00954C1E" w:rsidRPr="00906373">
        <w:rPr>
          <w:rFonts w:hint="eastAsia"/>
          <w:lang w:eastAsia="ja-JP"/>
        </w:rPr>
        <w:t>実行された別のビューコントローラのうち、最上位にあるビューコントローラを消去します。</w:t>
      </w:r>
    </w:p>
    <w:p w:rsidR="008059E7" w:rsidRPr="00906373" w:rsidRDefault="0037202F" w:rsidP="00EA5DA3">
      <w:pPr>
        <w:pStyle w:val="41"/>
      </w:pPr>
      <w:r w:rsidRPr="00906373">
        <w:rPr>
          <w:rFonts w:hint="eastAsia"/>
        </w:rPr>
        <w:lastRenderedPageBreak/>
        <w:t>構文</w:t>
      </w:r>
    </w:p>
    <w:p w:rsidR="008059E7" w:rsidRPr="00906373" w:rsidRDefault="008059E7" w:rsidP="00EA5DA3">
      <w:pPr>
        <w:pStyle w:val="nCode"/>
        <w:autoSpaceDE/>
        <w:autoSpaceDN/>
      </w:pPr>
      <w:r w:rsidRPr="00906373">
        <w:t>- (void</w:t>
      </w:r>
      <w:proofErr w:type="gramStart"/>
      <w:r w:rsidRPr="00906373">
        <w:t>)dismissTopViewController</w:t>
      </w:r>
      <w:proofErr w:type="gramEnd"/>
      <w:r w:rsidRPr="00906373">
        <w:t>;</w:t>
      </w:r>
    </w:p>
    <w:p w:rsidR="008059E7" w:rsidRPr="00906373" w:rsidRDefault="0037202F" w:rsidP="00EA5DA3">
      <w:pPr>
        <w:pStyle w:val="nApiSubTitle"/>
      </w:pPr>
      <w:r w:rsidRPr="00906373">
        <w:rPr>
          <w:rFonts w:hint="eastAsia"/>
        </w:rPr>
        <w:t>パラメータ</w:t>
      </w:r>
    </w:p>
    <w:p w:rsidR="008059E7" w:rsidRPr="00906373" w:rsidRDefault="0037202F" w:rsidP="00EA5DA3">
      <w:pPr>
        <w:pStyle w:val="nNormal"/>
        <w:autoSpaceDE/>
        <w:autoSpaceDN/>
      </w:pPr>
      <w:r w:rsidRPr="00906373">
        <w:rPr>
          <w:rFonts w:hint="eastAsia"/>
        </w:rPr>
        <w:t>なし</w:t>
      </w:r>
    </w:p>
    <w:p w:rsidR="008059E7" w:rsidRPr="00906373" w:rsidRDefault="0037202F" w:rsidP="00EA5DA3">
      <w:pPr>
        <w:pStyle w:val="nApiSubTitle"/>
      </w:pPr>
      <w:r w:rsidRPr="00906373">
        <w:rPr>
          <w:rFonts w:hint="eastAsia"/>
        </w:rPr>
        <w:t>返却値</w:t>
      </w:r>
    </w:p>
    <w:p w:rsidR="008059E7" w:rsidRPr="00906373" w:rsidRDefault="0037202F" w:rsidP="00EA5DA3">
      <w:pPr>
        <w:pStyle w:val="nNormal"/>
        <w:autoSpaceDE/>
        <w:autoSpaceDN/>
      </w:pPr>
      <w:r w:rsidRPr="00906373">
        <w:rPr>
          <w:rFonts w:hint="eastAsia"/>
        </w:rPr>
        <w:t>なし</w:t>
      </w:r>
    </w:p>
    <w:p w:rsidR="008059E7" w:rsidRPr="00906373" w:rsidRDefault="00BA12FC" w:rsidP="00EA5DA3">
      <w:pPr>
        <w:pStyle w:val="nApiSubTitle"/>
      </w:pPr>
      <w:r>
        <w:rPr>
          <w:rFonts w:hint="eastAsia"/>
        </w:rPr>
        <w:t>サンプルコード</w:t>
      </w:r>
    </w:p>
    <w:p w:rsidR="008059E7" w:rsidRPr="00906373" w:rsidRDefault="008059E7" w:rsidP="00EA5DA3">
      <w:pPr>
        <w:pStyle w:val="nCode"/>
        <w:autoSpaceDE/>
        <w:autoSpaceDN/>
      </w:pPr>
      <w:r w:rsidRPr="00906373">
        <w:rPr>
          <w:rFonts w:hint="eastAsia"/>
        </w:rPr>
        <w:t>[NCSDKManager getSharedInstance] dismissTopViewController];</w:t>
      </w:r>
    </w:p>
    <w:p w:rsidR="00786FB8" w:rsidRPr="00906373" w:rsidRDefault="00786FB8" w:rsidP="00EA5DA3">
      <w:pPr>
        <w:pStyle w:val="31"/>
      </w:pPr>
      <w:bookmarkStart w:id="55" w:name="_Toc438559669"/>
      <w:r w:rsidRPr="00906373">
        <w:t>(NCSDKManager</w:t>
      </w:r>
      <w:r w:rsidR="00083213" w:rsidRPr="00906373">
        <w:t xml:space="preserve"> </w:t>
      </w:r>
      <w:r w:rsidRPr="00906373">
        <w:t>*</w:t>
      </w:r>
      <w:proofErr w:type="gramStart"/>
      <w:r w:rsidRPr="00906373">
        <w:t>)getSharedInstance</w:t>
      </w:r>
      <w:bookmarkEnd w:id="55"/>
      <w:proofErr w:type="gramEnd"/>
    </w:p>
    <w:p w:rsidR="00786FB8" w:rsidRPr="00906373" w:rsidRDefault="0037202F" w:rsidP="00EA5DA3">
      <w:pPr>
        <w:pStyle w:val="41"/>
      </w:pPr>
      <w:r w:rsidRPr="00906373">
        <w:rPr>
          <w:rFonts w:hint="eastAsia"/>
        </w:rPr>
        <w:t>説明</w:t>
      </w:r>
    </w:p>
    <w:p w:rsidR="00CE52B3" w:rsidRPr="00906373" w:rsidRDefault="00D95CEB" w:rsidP="00EA5DA3">
      <w:pPr>
        <w:pStyle w:val="nNormal"/>
        <w:autoSpaceDE/>
        <w:autoSpaceDN/>
        <w:rPr>
          <w:lang w:eastAsia="ja-JP"/>
        </w:rPr>
      </w:pPr>
      <w:r>
        <w:rPr>
          <w:rFonts w:hint="eastAsia"/>
          <w:lang w:eastAsia="ja-JP"/>
        </w:rPr>
        <w:t>NAVER Cafe</w:t>
      </w:r>
      <w:r w:rsidR="00CE52B3" w:rsidRPr="00906373">
        <w:rPr>
          <w:rFonts w:hint="eastAsia"/>
          <w:lang w:eastAsia="ja-JP"/>
        </w:rPr>
        <w:t xml:space="preserve"> SDK</w:t>
      </w:r>
      <w:r w:rsidR="00CA7F2B" w:rsidRPr="00906373">
        <w:rPr>
          <w:rFonts w:hint="eastAsia"/>
          <w:lang w:eastAsia="ja-JP"/>
        </w:rPr>
        <w:t>インスタンス</w:t>
      </w:r>
      <w:r w:rsidR="00CE52B3" w:rsidRPr="00906373">
        <w:rPr>
          <w:rFonts w:hint="eastAsia"/>
          <w:lang w:eastAsia="ja-JP"/>
        </w:rPr>
        <w:t>(</w:t>
      </w:r>
      <w:r w:rsidR="00CA7F2B" w:rsidRPr="00906373">
        <w:rPr>
          <w:rFonts w:hint="eastAsia"/>
          <w:lang w:eastAsia="ja-JP"/>
        </w:rPr>
        <w:t>シングル</w:t>
      </w:r>
      <w:r w:rsidR="00B6404D" w:rsidRPr="00906373">
        <w:rPr>
          <w:rFonts w:hint="eastAsia"/>
          <w:lang w:eastAsia="ja-JP"/>
        </w:rPr>
        <w:t>トン・</w:t>
      </w:r>
      <w:r w:rsidR="00CA7F2B" w:rsidRPr="00906373">
        <w:rPr>
          <w:rFonts w:hint="eastAsia"/>
          <w:lang w:eastAsia="ja-JP"/>
        </w:rPr>
        <w:t>インスタンス</w:t>
      </w:r>
      <w:r w:rsidR="00CE52B3" w:rsidRPr="00906373">
        <w:rPr>
          <w:rFonts w:hint="eastAsia"/>
          <w:lang w:eastAsia="ja-JP"/>
        </w:rPr>
        <w:t>)</w:t>
      </w:r>
      <w:r w:rsidR="00CA7F2B" w:rsidRPr="00906373">
        <w:rPr>
          <w:rFonts w:hint="eastAsia"/>
          <w:lang w:eastAsia="ja-JP"/>
        </w:rPr>
        <w:t>を獲得します。</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(NCSDKManager</w:t>
      </w:r>
      <w:r w:rsidR="00083213" w:rsidRPr="00906373">
        <w:t xml:space="preserve"> </w:t>
      </w:r>
      <w:r w:rsidRPr="00906373">
        <w:t>*</w:t>
      </w:r>
      <w:proofErr w:type="gramStart"/>
      <w:r w:rsidRPr="00906373">
        <w:t>)getSharedInstance</w:t>
      </w:r>
      <w:proofErr w:type="gramEnd"/>
      <w:r w:rsidRPr="00906373">
        <w:t>;</w:t>
      </w:r>
    </w:p>
    <w:p w:rsidR="000A7C83" w:rsidRPr="00906373" w:rsidRDefault="0037202F" w:rsidP="00EA5DA3">
      <w:pPr>
        <w:pStyle w:val="nApiSubTitle"/>
      </w:pPr>
      <w:r w:rsidRPr="00906373">
        <w:rPr>
          <w:rFonts w:hint="eastAsia"/>
        </w:rPr>
        <w:t>パラメータ</w:t>
      </w:r>
    </w:p>
    <w:p w:rsidR="00EF3399" w:rsidRPr="00906373" w:rsidRDefault="0037202F" w:rsidP="00EA5DA3">
      <w:pPr>
        <w:pStyle w:val="nNormal"/>
        <w:autoSpaceDE/>
        <w:autoSpaceDN/>
      </w:pPr>
      <w:r w:rsidRPr="00906373">
        <w:rPr>
          <w:rFonts w:hint="eastAsia"/>
        </w:rPr>
        <w:t>なし</w:t>
      </w:r>
    </w:p>
    <w:p w:rsidR="000A7C83" w:rsidRPr="00906373" w:rsidRDefault="0037202F" w:rsidP="00EA5DA3">
      <w:pPr>
        <w:pStyle w:val="nApiSubTitle"/>
      </w:pPr>
      <w:r w:rsidRPr="00906373">
        <w:rPr>
          <w:rFonts w:hint="eastAsia"/>
        </w:rPr>
        <w:t>返却値</w:t>
      </w:r>
    </w:p>
    <w:p w:rsidR="000A7C83" w:rsidRPr="00906373" w:rsidRDefault="00670A28" w:rsidP="00EA5DA3">
      <w:pPr>
        <w:pStyle w:val="nNormal"/>
        <w:autoSpaceDE/>
        <w:autoSpaceDN/>
      </w:pPr>
      <w:r w:rsidRPr="00906373">
        <w:t>NCSDKManager</w:t>
      </w:r>
      <w:r w:rsidR="0037202F" w:rsidRPr="00906373">
        <w:rPr>
          <w:rFonts w:hint="eastAsia"/>
        </w:rPr>
        <w:t>オブジェクト</w:t>
      </w:r>
    </w:p>
    <w:p w:rsidR="000A7C83" w:rsidRPr="00906373" w:rsidRDefault="00BA12FC" w:rsidP="00EA5DA3">
      <w:pPr>
        <w:pStyle w:val="nApiSubTitle"/>
      </w:pPr>
      <w:r>
        <w:rPr>
          <w:rFonts w:hint="eastAsia"/>
        </w:rPr>
        <w:t>サンプルコード</w:t>
      </w:r>
    </w:p>
    <w:p w:rsidR="000A7C83" w:rsidRPr="00906373" w:rsidRDefault="00670A28" w:rsidP="00EA5DA3">
      <w:pPr>
        <w:pStyle w:val="nCode"/>
        <w:autoSpaceDE/>
        <w:autoSpaceDN/>
      </w:pPr>
      <w:r w:rsidRPr="00906373">
        <w:t>[NCSDKManager</w:t>
      </w:r>
      <w:r w:rsidR="00083213" w:rsidRPr="00906373">
        <w:t xml:space="preserve"> </w:t>
      </w:r>
      <w:r w:rsidRPr="00906373">
        <w:t>getSharedInstance]</w:t>
      </w:r>
    </w:p>
    <w:p w:rsidR="00016EFC" w:rsidRPr="00906373" w:rsidRDefault="000A7C83" w:rsidP="00EA5DA3">
      <w:pPr>
        <w:pStyle w:val="31"/>
      </w:pPr>
      <w:bookmarkStart w:id="56" w:name="_Toc438559670"/>
      <w:r w:rsidRPr="00906373">
        <w:t>(</w:t>
      </w:r>
      <w:proofErr w:type="gramStart"/>
      <w:r w:rsidRPr="00906373">
        <w:t>id</w:t>
      </w:r>
      <w:proofErr w:type="gramEnd"/>
      <w:r w:rsidRPr="00906373">
        <w:t>)</w:t>
      </w:r>
      <w:r w:rsidR="00D95CEB">
        <w:t>NAVER Cafe</w:t>
      </w:r>
      <w:r w:rsidRPr="00906373">
        <w:t>RootViewController</w:t>
      </w:r>
      <w:bookmarkEnd w:id="56"/>
    </w:p>
    <w:p w:rsidR="00016EFC" w:rsidRPr="00906373" w:rsidRDefault="0037202F" w:rsidP="00EA5DA3">
      <w:pPr>
        <w:pStyle w:val="41"/>
      </w:pPr>
      <w:r w:rsidRPr="00906373">
        <w:rPr>
          <w:rFonts w:hint="eastAsia"/>
        </w:rPr>
        <w:t>説明</w:t>
      </w:r>
    </w:p>
    <w:p w:rsidR="00016EFC" w:rsidRPr="00906373" w:rsidRDefault="00D95CEB" w:rsidP="00EA5DA3">
      <w:pPr>
        <w:pStyle w:val="nNormal"/>
        <w:autoSpaceDE/>
        <w:autoSpaceDN/>
        <w:rPr>
          <w:lang w:eastAsia="ja-JP"/>
        </w:rPr>
      </w:pPr>
      <w:r>
        <w:rPr>
          <w:rFonts w:hint="eastAsia"/>
          <w:lang w:eastAsia="ja-JP"/>
        </w:rPr>
        <w:t>NAVER Cafe</w:t>
      </w:r>
      <w:r w:rsidR="00083213" w:rsidRPr="00906373">
        <w:rPr>
          <w:lang w:eastAsia="ja-JP"/>
        </w:rPr>
        <w:t xml:space="preserve"> </w:t>
      </w:r>
      <w:r w:rsidR="00CE52B3" w:rsidRPr="00906373">
        <w:rPr>
          <w:rFonts w:hint="eastAsia"/>
          <w:lang w:eastAsia="ja-JP"/>
        </w:rPr>
        <w:t>SDK</w:t>
      </w:r>
      <w:r w:rsidR="00CA7F2B" w:rsidRPr="00906373">
        <w:rPr>
          <w:rFonts w:hint="eastAsia"/>
          <w:lang w:eastAsia="ja-JP"/>
        </w:rPr>
        <w:t>の最上位ビューコントローラ</w:t>
      </w:r>
      <w:r w:rsidR="0037202F" w:rsidRPr="00906373">
        <w:rPr>
          <w:rFonts w:hint="eastAsia"/>
          <w:lang w:eastAsia="ja-JP"/>
        </w:rPr>
        <w:t>オブジェクト</w:t>
      </w:r>
      <w:r w:rsidR="00CA7F2B" w:rsidRPr="00906373">
        <w:rPr>
          <w:rFonts w:hint="eastAsia"/>
          <w:lang w:eastAsia="ja-JP"/>
        </w:rPr>
        <w:t>を獲得します。</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(id</w:t>
      </w:r>
      <w:proofErr w:type="gramStart"/>
      <w:r w:rsidRPr="00906373">
        <w:t>)</w:t>
      </w:r>
      <w:r w:rsidR="00D95CEB">
        <w:t>NAVER</w:t>
      </w:r>
      <w:proofErr w:type="gramEnd"/>
      <w:r w:rsidR="00D95CEB">
        <w:t xml:space="preserve"> Cafe</w:t>
      </w:r>
      <w:r w:rsidRPr="00906373">
        <w:t>RootViewController;</w:t>
      </w:r>
    </w:p>
    <w:p w:rsidR="000A7C83" w:rsidRPr="00906373" w:rsidRDefault="0037202F" w:rsidP="00EA5DA3">
      <w:pPr>
        <w:pStyle w:val="nApiSubTitle"/>
      </w:pPr>
      <w:r w:rsidRPr="00906373">
        <w:rPr>
          <w:rFonts w:hint="eastAsia"/>
        </w:rPr>
        <w:t>パラメータ</w:t>
      </w:r>
    </w:p>
    <w:p w:rsidR="00EF3399" w:rsidRPr="00906373" w:rsidRDefault="0037202F" w:rsidP="00EA5DA3">
      <w:pPr>
        <w:pStyle w:val="nNormal"/>
        <w:autoSpaceDE/>
        <w:autoSpaceDN/>
      </w:pPr>
      <w:r w:rsidRPr="00906373">
        <w:rPr>
          <w:rFonts w:hint="eastAsia"/>
        </w:rPr>
        <w:t>なし</w:t>
      </w:r>
    </w:p>
    <w:p w:rsidR="000A7C83" w:rsidRPr="00906373" w:rsidRDefault="0037202F" w:rsidP="00EA5DA3">
      <w:pPr>
        <w:pStyle w:val="nApiSubTitle"/>
      </w:pPr>
      <w:r w:rsidRPr="00906373">
        <w:rPr>
          <w:rFonts w:hint="eastAsia"/>
        </w:rPr>
        <w:t>返却値</w:t>
      </w:r>
    </w:p>
    <w:p w:rsidR="000A7C83" w:rsidRPr="00906373" w:rsidRDefault="00003F60" w:rsidP="00EA5DA3">
      <w:pPr>
        <w:pStyle w:val="nNormal"/>
        <w:autoSpaceDE/>
        <w:autoSpaceDN/>
      </w:pPr>
      <w:r w:rsidRPr="00906373">
        <w:rPr>
          <w:rFonts w:hint="eastAsia"/>
        </w:rPr>
        <w:t>UIViewController</w:t>
      </w:r>
      <w:r w:rsidR="0037202F" w:rsidRPr="00906373">
        <w:rPr>
          <w:rFonts w:hint="eastAsia"/>
        </w:rPr>
        <w:t>オブジェクト</w:t>
      </w:r>
    </w:p>
    <w:p w:rsidR="000A7C83" w:rsidRPr="00906373" w:rsidRDefault="00BA12FC" w:rsidP="00EA5DA3">
      <w:pPr>
        <w:pStyle w:val="nApiSubTitle"/>
      </w:pPr>
      <w:r>
        <w:rPr>
          <w:rFonts w:hint="eastAsia"/>
        </w:rPr>
        <w:lastRenderedPageBreak/>
        <w:t>サンプルコード</w:t>
      </w:r>
    </w:p>
    <w:p w:rsidR="000A7C83" w:rsidRPr="00906373" w:rsidRDefault="00003F60" w:rsidP="00EA5DA3">
      <w:pPr>
        <w:pStyle w:val="nCode"/>
        <w:autoSpaceDE/>
        <w:autoSpaceDN/>
      </w:pPr>
      <w:r w:rsidRPr="00906373">
        <w:t>[[NCSDKManager</w:t>
      </w:r>
      <w:r w:rsidR="00083213" w:rsidRPr="00906373">
        <w:t xml:space="preserve"> </w:t>
      </w:r>
      <w:r w:rsidRPr="00906373">
        <w:t>getSharedInstance]</w:t>
      </w:r>
      <w:r w:rsidR="00083213" w:rsidRPr="00906373">
        <w:t xml:space="preserve"> </w:t>
      </w:r>
      <w:r w:rsidR="00D95CEB">
        <w:rPr>
          <w:rFonts w:hint="eastAsia"/>
        </w:rPr>
        <w:t>NAVER Cafe</w:t>
      </w:r>
      <w:r w:rsidRPr="00906373">
        <w:rPr>
          <w:rFonts w:hint="eastAsia"/>
        </w:rPr>
        <w:t>RootViewController</w:t>
      </w:r>
      <w:r w:rsidRPr="00906373">
        <w:t>]</w:t>
      </w:r>
    </w:p>
    <w:p w:rsidR="008059E7" w:rsidRPr="00906373" w:rsidRDefault="008059E7" w:rsidP="00EA5DA3">
      <w:pPr>
        <w:pStyle w:val="31"/>
      </w:pPr>
      <w:bookmarkStart w:id="57" w:name="_Toc438559671"/>
      <w:r w:rsidRPr="00906373">
        <w:t>(</w:t>
      </w:r>
      <w:proofErr w:type="gramStart"/>
      <w:r w:rsidRPr="00906373">
        <w:t>void)</w:t>
      </w:r>
      <w:proofErr w:type="gramEnd"/>
      <w:r w:rsidRPr="00906373">
        <w:t>resetSharedInstance</w:t>
      </w:r>
      <w:bookmarkEnd w:id="57"/>
    </w:p>
    <w:p w:rsidR="008059E7" w:rsidRPr="00906373" w:rsidRDefault="0037202F" w:rsidP="00EA5DA3">
      <w:pPr>
        <w:pStyle w:val="41"/>
      </w:pPr>
      <w:r w:rsidRPr="00906373">
        <w:rPr>
          <w:rFonts w:hint="eastAsia"/>
        </w:rPr>
        <w:t>説明</w:t>
      </w:r>
    </w:p>
    <w:p w:rsidR="008059E7" w:rsidRPr="00906373" w:rsidRDefault="008059E7" w:rsidP="00EA5DA3">
      <w:pPr>
        <w:pStyle w:val="nNormal"/>
        <w:autoSpaceDE/>
        <w:autoSpaceDN/>
        <w:rPr>
          <w:lang w:eastAsia="ja-JP"/>
        </w:rPr>
      </w:pPr>
      <w:r w:rsidRPr="00906373">
        <w:rPr>
          <w:lang w:eastAsia="ja-JP"/>
        </w:rPr>
        <w:t>NCSDKManager</w:t>
      </w:r>
      <w:r w:rsidR="0037202F" w:rsidRPr="00906373">
        <w:rPr>
          <w:rFonts w:hint="eastAsia"/>
          <w:lang w:eastAsia="ja-JP"/>
        </w:rPr>
        <w:t>オブジェクト</w:t>
      </w:r>
      <w:r w:rsidR="00CA7F2B" w:rsidRPr="00906373">
        <w:rPr>
          <w:rFonts w:hint="eastAsia"/>
          <w:lang w:eastAsia="ja-JP"/>
        </w:rPr>
        <w:t>を削除します。</w:t>
      </w:r>
    </w:p>
    <w:p w:rsidR="008059E7" w:rsidRPr="00906373" w:rsidRDefault="0037202F" w:rsidP="00EA5DA3">
      <w:pPr>
        <w:pStyle w:val="41"/>
      </w:pPr>
      <w:r w:rsidRPr="00906373">
        <w:rPr>
          <w:rFonts w:hint="eastAsia"/>
        </w:rPr>
        <w:t>構文</w:t>
      </w:r>
    </w:p>
    <w:p w:rsidR="008059E7" w:rsidRPr="00906373" w:rsidRDefault="008059E7" w:rsidP="00EA5DA3">
      <w:pPr>
        <w:pStyle w:val="nCode"/>
        <w:autoSpaceDE/>
        <w:autoSpaceDN/>
      </w:pPr>
      <w:r w:rsidRPr="00906373">
        <w:t>+ (void</w:t>
      </w:r>
      <w:proofErr w:type="gramStart"/>
      <w:r w:rsidRPr="00906373">
        <w:t>)resetSharedInstance</w:t>
      </w:r>
      <w:proofErr w:type="gramEnd"/>
      <w:r w:rsidRPr="00906373">
        <w:t>;</w:t>
      </w:r>
    </w:p>
    <w:p w:rsidR="008059E7" w:rsidRPr="00906373" w:rsidRDefault="0037202F" w:rsidP="00EA5DA3">
      <w:pPr>
        <w:pStyle w:val="nApiSubTitle"/>
      </w:pPr>
      <w:r w:rsidRPr="00906373">
        <w:rPr>
          <w:rFonts w:hint="eastAsia"/>
        </w:rPr>
        <w:t>パラメータ</w:t>
      </w:r>
    </w:p>
    <w:p w:rsidR="008059E7" w:rsidRPr="00906373" w:rsidRDefault="0037202F" w:rsidP="00EA5DA3">
      <w:pPr>
        <w:pStyle w:val="nNormal"/>
        <w:autoSpaceDE/>
        <w:autoSpaceDN/>
      </w:pPr>
      <w:r w:rsidRPr="00906373">
        <w:rPr>
          <w:rFonts w:hint="eastAsia"/>
        </w:rPr>
        <w:t>なし</w:t>
      </w:r>
    </w:p>
    <w:p w:rsidR="008059E7" w:rsidRPr="00906373" w:rsidRDefault="0037202F" w:rsidP="00EA5DA3">
      <w:pPr>
        <w:pStyle w:val="nApiSubTitle"/>
      </w:pPr>
      <w:r w:rsidRPr="00906373">
        <w:rPr>
          <w:rFonts w:hint="eastAsia"/>
        </w:rPr>
        <w:t>返却値</w:t>
      </w:r>
    </w:p>
    <w:p w:rsidR="008059E7" w:rsidRPr="00906373" w:rsidRDefault="0037202F" w:rsidP="00EA5DA3">
      <w:pPr>
        <w:pStyle w:val="nNormal"/>
        <w:autoSpaceDE/>
        <w:autoSpaceDN/>
      </w:pPr>
      <w:r w:rsidRPr="00906373">
        <w:rPr>
          <w:rFonts w:hint="eastAsia"/>
        </w:rPr>
        <w:t>なし</w:t>
      </w:r>
    </w:p>
    <w:p w:rsidR="008059E7" w:rsidRPr="00906373" w:rsidRDefault="00BA12FC" w:rsidP="00EA5DA3">
      <w:pPr>
        <w:pStyle w:val="nApiSubTitle"/>
      </w:pPr>
      <w:r>
        <w:rPr>
          <w:rFonts w:hint="eastAsia"/>
        </w:rPr>
        <w:t>サンプルコード</w:t>
      </w:r>
    </w:p>
    <w:p w:rsidR="008059E7" w:rsidRPr="00906373" w:rsidRDefault="008059E7" w:rsidP="00EA5DA3">
      <w:pPr>
        <w:pStyle w:val="nCode"/>
        <w:autoSpaceDE/>
        <w:autoSpaceDN/>
      </w:pPr>
      <w:r w:rsidRPr="00906373">
        <w:t xml:space="preserve"> [NCSDKManager </w:t>
      </w:r>
      <w:r w:rsidRPr="00906373">
        <w:rPr>
          <w:rFonts w:hint="eastAsia"/>
        </w:rPr>
        <w:t>reset</w:t>
      </w:r>
      <w:r w:rsidRPr="00906373">
        <w:t>SharedInstance]</w:t>
      </w:r>
    </w:p>
    <w:p w:rsidR="008059E7" w:rsidRPr="00906373" w:rsidRDefault="008059E7" w:rsidP="00EA5DA3">
      <w:pPr>
        <w:pStyle w:val="31"/>
      </w:pPr>
      <w:bookmarkStart w:id="58" w:name="_Toc438559672"/>
      <w:r w:rsidRPr="00906373">
        <w:t>(</w:t>
      </w:r>
      <w:proofErr w:type="gramStart"/>
      <w:r w:rsidRPr="00906373">
        <w:t>void)</w:t>
      </w:r>
      <w:proofErr w:type="gramEnd"/>
      <w:r w:rsidRPr="00906373">
        <w:t>presentArticlePostViewControllerWithMenuId</w:t>
      </w:r>
      <w:bookmarkEnd w:id="58"/>
    </w:p>
    <w:p w:rsidR="008059E7" w:rsidRPr="00906373" w:rsidRDefault="0037202F" w:rsidP="00EA5DA3">
      <w:pPr>
        <w:pStyle w:val="41"/>
      </w:pPr>
      <w:r w:rsidRPr="00906373">
        <w:rPr>
          <w:rFonts w:hint="eastAsia"/>
        </w:rPr>
        <w:t>説明</w:t>
      </w:r>
    </w:p>
    <w:p w:rsidR="008059E7" w:rsidRPr="00906373" w:rsidRDefault="00775BA2" w:rsidP="00EA5DA3">
      <w:pPr>
        <w:pStyle w:val="nNormal"/>
        <w:autoSpaceDE/>
        <w:autoSpaceDN/>
        <w:rPr>
          <w:lang w:eastAsia="ja-JP"/>
        </w:rPr>
      </w:pPr>
      <w:r w:rsidRPr="00906373">
        <w:rPr>
          <w:rFonts w:hint="eastAsia"/>
          <w:lang w:eastAsia="ja-JP"/>
        </w:rPr>
        <w:t>掲示板</w:t>
      </w:r>
      <w:r w:rsidR="00906373">
        <w:rPr>
          <w:rFonts w:hint="eastAsia"/>
          <w:lang w:eastAsia="ja-JP"/>
        </w:rPr>
        <w:t>の</w:t>
      </w:r>
      <w:r w:rsidR="00CA7F2B" w:rsidRPr="00906373">
        <w:rPr>
          <w:rFonts w:hint="eastAsia"/>
          <w:lang w:eastAsia="ja-JP"/>
        </w:rPr>
        <w:t>投稿作成画面を</w:t>
      </w:r>
      <w:r w:rsidR="007A69F9">
        <w:rPr>
          <w:rFonts w:hint="eastAsia"/>
          <w:lang w:eastAsia="ja-JP"/>
        </w:rPr>
        <w:t>開きます</w:t>
      </w:r>
      <w:r w:rsidR="00CA7F2B" w:rsidRPr="00906373">
        <w:rPr>
          <w:rFonts w:hint="eastAsia"/>
          <w:lang w:eastAsia="ja-JP"/>
        </w:rPr>
        <w:t>。</w:t>
      </w:r>
    </w:p>
    <w:p w:rsidR="008059E7" w:rsidRPr="00906373" w:rsidRDefault="0037202F" w:rsidP="00EA5DA3">
      <w:pPr>
        <w:pStyle w:val="41"/>
      </w:pPr>
      <w:r w:rsidRPr="00906373">
        <w:rPr>
          <w:rFonts w:hint="eastAsia"/>
        </w:rPr>
        <w:t>構文</w:t>
      </w:r>
    </w:p>
    <w:p w:rsidR="008059E7" w:rsidRPr="00906373" w:rsidRDefault="008059E7" w:rsidP="00EA5DA3">
      <w:pPr>
        <w:pStyle w:val="nCode"/>
        <w:autoSpaceDE/>
        <w:autoSpaceDN/>
      </w:pPr>
      <w:r w:rsidRPr="00906373">
        <w:t>- (void</w:t>
      </w:r>
      <w:proofErr w:type="gramStart"/>
      <w:r w:rsidRPr="00906373">
        <w:t>)presentArticlePostViewControllerWithMenuId</w:t>
      </w:r>
      <w:proofErr w:type="gramEnd"/>
      <w:r w:rsidRPr="00906373">
        <w:t>:(NSInteger)menuId</w:t>
      </w:r>
    </w:p>
    <w:p w:rsidR="008059E7" w:rsidRPr="00906373" w:rsidRDefault="008059E7" w:rsidP="00EA5DA3">
      <w:pPr>
        <w:pStyle w:val="nCode"/>
        <w:autoSpaceDE/>
        <w:autoSpaceDN/>
      </w:pPr>
    </w:p>
    <w:p w:rsidR="008059E7" w:rsidRPr="00906373" w:rsidRDefault="008059E7" w:rsidP="00EA5DA3">
      <w:pPr>
        <w:pStyle w:val="nCode"/>
        <w:autoSpaceDE/>
        <w:autoSpaceDN/>
      </w:pPr>
      <w:r w:rsidRPr="00906373">
        <w:t xml:space="preserve">                                           </w:t>
      </w:r>
      <w:proofErr w:type="gramStart"/>
      <w:r w:rsidRPr="00906373">
        <w:t>subject:</w:t>
      </w:r>
      <w:proofErr w:type="gramEnd"/>
      <w:r w:rsidRPr="00906373">
        <w:t>(NSString *)subject</w:t>
      </w:r>
    </w:p>
    <w:p w:rsidR="008059E7" w:rsidRPr="00906373" w:rsidRDefault="008059E7" w:rsidP="00EA5DA3">
      <w:pPr>
        <w:pStyle w:val="nCode"/>
        <w:autoSpaceDE/>
        <w:autoSpaceDN/>
      </w:pPr>
    </w:p>
    <w:p w:rsidR="008059E7" w:rsidRPr="00906373" w:rsidRDefault="008059E7" w:rsidP="00EA5DA3">
      <w:pPr>
        <w:pStyle w:val="nCode"/>
        <w:autoSpaceDE/>
        <w:autoSpaceDN/>
      </w:pPr>
      <w:r w:rsidRPr="00906373">
        <w:t xml:space="preserve">                                           </w:t>
      </w:r>
      <w:proofErr w:type="gramStart"/>
      <w:r w:rsidRPr="00906373">
        <w:t>content:</w:t>
      </w:r>
      <w:proofErr w:type="gramEnd"/>
      <w:r w:rsidRPr="00906373">
        <w:t>(NSString *)content;</w:t>
      </w:r>
    </w:p>
    <w:p w:rsidR="008059E7" w:rsidRPr="00906373" w:rsidRDefault="0037202F" w:rsidP="00EA5DA3">
      <w:pPr>
        <w:pStyle w:val="nApiSubTitle"/>
      </w:pPr>
      <w:r w:rsidRPr="00906373">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8059E7" w:rsidRPr="00906373"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Pr="00906373" w:rsidRDefault="0037202F" w:rsidP="00EA5DA3">
            <w:pPr>
              <w:pStyle w:val="nTblHeader"/>
              <w:wordWrap/>
            </w:pPr>
            <w:r w:rsidRPr="00906373">
              <w:rPr>
                <w:rFonts w:hint="eastAsia"/>
              </w:rPr>
              <w:t>パラメータ</w:t>
            </w:r>
          </w:p>
        </w:tc>
        <w:tc>
          <w:tcPr>
            <w:tcW w:w="1063" w:type="dxa"/>
          </w:tcPr>
          <w:p w:rsidR="008059E7" w:rsidRPr="00906373" w:rsidRDefault="0037202F" w:rsidP="00EA5DA3">
            <w:pPr>
              <w:pStyle w:val="nTblHeader"/>
              <w:wordWrap/>
            </w:pPr>
            <w:r w:rsidRPr="00906373">
              <w:rPr>
                <w:rFonts w:hint="eastAsia"/>
              </w:rPr>
              <w:t>タイプ</w:t>
            </w:r>
          </w:p>
        </w:tc>
        <w:tc>
          <w:tcPr>
            <w:tcW w:w="1063" w:type="dxa"/>
          </w:tcPr>
          <w:p w:rsidR="008059E7" w:rsidRPr="00906373" w:rsidRDefault="0037202F" w:rsidP="00EA5DA3">
            <w:pPr>
              <w:pStyle w:val="nTblHeader"/>
              <w:wordWrap/>
            </w:pPr>
            <w:r w:rsidRPr="00906373">
              <w:rPr>
                <w:rFonts w:hint="eastAsia"/>
              </w:rPr>
              <w:t>必須</w:t>
            </w:r>
          </w:p>
        </w:tc>
        <w:tc>
          <w:tcPr>
            <w:tcW w:w="4704" w:type="dxa"/>
          </w:tcPr>
          <w:p w:rsidR="008059E7" w:rsidRPr="00906373" w:rsidRDefault="0037202F" w:rsidP="00EA5DA3">
            <w:pPr>
              <w:pStyle w:val="nTblHeader"/>
              <w:wordWrap/>
            </w:pPr>
            <w:r w:rsidRPr="00906373">
              <w:rPr>
                <w:rFonts w:hint="eastAsia"/>
              </w:rPr>
              <w:t>説明</w:t>
            </w:r>
          </w:p>
        </w:tc>
      </w:tr>
      <w:tr w:rsidR="00293BC7" w:rsidRPr="00906373" w:rsidTr="00CE52B3">
        <w:tc>
          <w:tcPr>
            <w:tcW w:w="1860" w:type="dxa"/>
          </w:tcPr>
          <w:p w:rsidR="00293BC7" w:rsidRDefault="00293BC7" w:rsidP="00EA5DA3">
            <w:pPr>
              <w:pStyle w:val="nTblNormal"/>
              <w:wordWrap/>
            </w:pPr>
            <w:r>
              <w:rPr>
                <w:rFonts w:hint="eastAsia"/>
              </w:rPr>
              <w:t>menuId</w:t>
            </w:r>
          </w:p>
        </w:tc>
        <w:tc>
          <w:tcPr>
            <w:tcW w:w="1063" w:type="dxa"/>
          </w:tcPr>
          <w:p w:rsidR="00293BC7" w:rsidRDefault="00293BC7" w:rsidP="00EA5DA3">
            <w:pPr>
              <w:pStyle w:val="nTblNormal"/>
              <w:wordWrap/>
            </w:pPr>
            <w:r>
              <w:t>NSInteger</w:t>
            </w:r>
          </w:p>
        </w:tc>
        <w:tc>
          <w:tcPr>
            <w:tcW w:w="1063" w:type="dxa"/>
          </w:tcPr>
          <w:p w:rsidR="00293BC7" w:rsidRPr="00906373" w:rsidRDefault="00293BC7" w:rsidP="00EA5DA3">
            <w:pPr>
              <w:pStyle w:val="nTblNormal"/>
              <w:wordWrap/>
            </w:pPr>
            <w:r w:rsidRPr="00906373">
              <w:rPr>
                <w:rFonts w:hint="eastAsia"/>
              </w:rPr>
              <w:t>Y</w:t>
            </w:r>
          </w:p>
        </w:tc>
        <w:tc>
          <w:tcPr>
            <w:tcW w:w="4704" w:type="dxa"/>
          </w:tcPr>
          <w:p w:rsidR="00293BC7" w:rsidRPr="00906373" w:rsidRDefault="00293BC7" w:rsidP="00EA5DA3">
            <w:pPr>
              <w:pStyle w:val="nTblNormal"/>
              <w:wordWrap/>
              <w:rPr>
                <w:lang w:eastAsia="ja-JP"/>
              </w:rPr>
            </w:pPr>
            <w:r w:rsidRPr="00906373">
              <w:rPr>
                <w:rFonts w:hint="eastAsia"/>
                <w:lang w:eastAsia="ja-JP"/>
              </w:rPr>
              <w:t>掲示板</w:t>
            </w:r>
            <w:r>
              <w:rPr>
                <w:rFonts w:hint="eastAsia"/>
                <w:lang w:eastAsia="ja-JP"/>
              </w:rPr>
              <w:t>の</w:t>
            </w:r>
            <w:r w:rsidRPr="00906373">
              <w:rPr>
                <w:rFonts w:hint="eastAsia"/>
                <w:lang w:eastAsia="ja-JP"/>
              </w:rPr>
              <w:t>ID(基本値: 0)。掲示板</w:t>
            </w:r>
            <w:r>
              <w:rPr>
                <w:rFonts w:hint="eastAsia"/>
                <w:lang w:eastAsia="ja-JP"/>
              </w:rPr>
              <w:t>の</w:t>
            </w:r>
            <w:r w:rsidRPr="00906373">
              <w:rPr>
                <w:rFonts w:hint="eastAsia"/>
                <w:lang w:eastAsia="ja-JP"/>
              </w:rPr>
              <w:t>IDは、</w:t>
            </w:r>
            <w:r w:rsidR="00D95CEB">
              <w:rPr>
                <w:rFonts w:hint="eastAsia"/>
                <w:lang w:eastAsia="ja-JP"/>
              </w:rPr>
              <w:t>NAVER Cafe</w:t>
            </w:r>
            <w:r w:rsidRPr="00906373">
              <w:rPr>
                <w:rFonts w:hint="eastAsia"/>
                <w:lang w:eastAsia="ja-JP"/>
              </w:rPr>
              <w:t>掲示板URLの</w:t>
            </w:r>
            <w:r w:rsidRPr="00906373">
              <w:rPr>
                <w:rStyle w:val="nUI"/>
                <w:rFonts w:hint="eastAsia"/>
                <w:lang w:eastAsia="ja-JP"/>
              </w:rPr>
              <w:t>menuid</w:t>
            </w:r>
            <w:r w:rsidRPr="00906373">
              <w:rPr>
                <w:rFonts w:hint="eastAsia"/>
                <w:lang w:eastAsia="ja-JP"/>
              </w:rPr>
              <w:t>パラメータ値</w:t>
            </w:r>
            <w:r>
              <w:rPr>
                <w:rFonts w:hint="eastAsia"/>
                <w:lang w:eastAsia="ja-JP"/>
              </w:rPr>
              <w:t>にあたります</w:t>
            </w:r>
            <w:r w:rsidRPr="00906373">
              <w:rPr>
                <w:rFonts w:hint="eastAsia"/>
                <w:lang w:eastAsia="ja-JP"/>
              </w:rPr>
              <w:t>。</w:t>
            </w:r>
          </w:p>
        </w:tc>
      </w:tr>
      <w:tr w:rsidR="00293BC7" w:rsidRPr="00906373" w:rsidTr="00CE52B3">
        <w:tc>
          <w:tcPr>
            <w:tcW w:w="1860" w:type="dxa"/>
          </w:tcPr>
          <w:p w:rsidR="00293BC7" w:rsidRDefault="00293BC7" w:rsidP="00EA5DA3">
            <w:pPr>
              <w:pStyle w:val="nTblNormal"/>
              <w:wordWrap/>
            </w:pPr>
            <w:r>
              <w:rPr>
                <w:rFonts w:hint="eastAsia"/>
              </w:rPr>
              <w:t>subject</w:t>
            </w:r>
          </w:p>
        </w:tc>
        <w:tc>
          <w:tcPr>
            <w:tcW w:w="1063" w:type="dxa"/>
          </w:tcPr>
          <w:p w:rsidR="00293BC7" w:rsidRDefault="00293BC7" w:rsidP="00EA5DA3">
            <w:pPr>
              <w:pStyle w:val="nTblNormal"/>
              <w:wordWrap/>
            </w:pPr>
            <w:r>
              <w:t>NSString</w:t>
            </w:r>
          </w:p>
        </w:tc>
        <w:tc>
          <w:tcPr>
            <w:tcW w:w="1063" w:type="dxa"/>
          </w:tcPr>
          <w:p w:rsidR="00293BC7" w:rsidRPr="00906373" w:rsidRDefault="00293BC7" w:rsidP="00EA5DA3">
            <w:pPr>
              <w:pStyle w:val="nTblNormal"/>
              <w:wordWrap/>
            </w:pPr>
            <w:r w:rsidRPr="00906373">
              <w:rPr>
                <w:rFonts w:hint="eastAsia"/>
              </w:rPr>
              <w:t>N</w:t>
            </w:r>
          </w:p>
        </w:tc>
        <w:tc>
          <w:tcPr>
            <w:tcW w:w="4704" w:type="dxa"/>
          </w:tcPr>
          <w:p w:rsidR="00293BC7" w:rsidRPr="00906373" w:rsidRDefault="00293BC7" w:rsidP="00EA5DA3">
            <w:pPr>
              <w:pStyle w:val="nTblNormal"/>
              <w:wordWrap/>
            </w:pPr>
            <w:r w:rsidRPr="00906373">
              <w:rPr>
                <w:rFonts w:hint="eastAsia"/>
              </w:rPr>
              <w:t>投稿</w:t>
            </w:r>
            <w:r w:rsidRPr="00906373">
              <w:rPr>
                <w:rFonts w:hint="eastAsia"/>
                <w:lang w:eastAsia="ja-JP"/>
              </w:rPr>
              <w:t>の</w:t>
            </w:r>
            <w:r w:rsidRPr="00906373">
              <w:rPr>
                <w:rFonts w:hint="eastAsia"/>
              </w:rPr>
              <w:t>タイトル</w:t>
            </w:r>
          </w:p>
        </w:tc>
      </w:tr>
      <w:tr w:rsidR="00293BC7" w:rsidRPr="00906373" w:rsidTr="00CE52B3">
        <w:tc>
          <w:tcPr>
            <w:tcW w:w="1860" w:type="dxa"/>
          </w:tcPr>
          <w:p w:rsidR="00293BC7" w:rsidRDefault="00293BC7" w:rsidP="00EA5DA3">
            <w:pPr>
              <w:pStyle w:val="nTblNormal"/>
              <w:wordWrap/>
            </w:pPr>
            <w:r>
              <w:rPr>
                <w:rFonts w:hint="eastAsia"/>
              </w:rPr>
              <w:t>content</w:t>
            </w:r>
          </w:p>
        </w:tc>
        <w:tc>
          <w:tcPr>
            <w:tcW w:w="1063" w:type="dxa"/>
          </w:tcPr>
          <w:p w:rsidR="00293BC7" w:rsidRDefault="00293BC7" w:rsidP="00EA5DA3">
            <w:pPr>
              <w:pStyle w:val="nTblNormal"/>
              <w:wordWrap/>
            </w:pPr>
            <w:r>
              <w:t>NSString</w:t>
            </w:r>
          </w:p>
        </w:tc>
        <w:tc>
          <w:tcPr>
            <w:tcW w:w="1063" w:type="dxa"/>
          </w:tcPr>
          <w:p w:rsidR="00293BC7" w:rsidRPr="00906373" w:rsidRDefault="00293BC7" w:rsidP="00EA5DA3">
            <w:pPr>
              <w:pStyle w:val="nTblNormal"/>
              <w:wordWrap/>
            </w:pPr>
            <w:r w:rsidRPr="00906373">
              <w:rPr>
                <w:rFonts w:hint="eastAsia"/>
              </w:rPr>
              <w:t>N</w:t>
            </w:r>
          </w:p>
        </w:tc>
        <w:tc>
          <w:tcPr>
            <w:tcW w:w="4704" w:type="dxa"/>
          </w:tcPr>
          <w:p w:rsidR="00293BC7" w:rsidRPr="002452AD" w:rsidRDefault="00293BC7" w:rsidP="00EA5DA3">
            <w:pPr>
              <w:pStyle w:val="nTblNormal"/>
              <w:wordWrap/>
            </w:pPr>
            <w:r w:rsidRPr="00906373">
              <w:rPr>
                <w:rFonts w:hint="eastAsia"/>
              </w:rPr>
              <w:t>投稿</w:t>
            </w:r>
            <w:r w:rsidRPr="00906373">
              <w:rPr>
                <w:rFonts w:hint="eastAsia"/>
                <w:lang w:eastAsia="ja-JP"/>
              </w:rPr>
              <w:t>の内容</w:t>
            </w:r>
          </w:p>
        </w:tc>
      </w:tr>
    </w:tbl>
    <w:p w:rsidR="008059E7" w:rsidRPr="00453FED" w:rsidRDefault="0037202F" w:rsidP="00EA5DA3">
      <w:pPr>
        <w:pStyle w:val="nApiSubTitle"/>
      </w:pPr>
      <w:r w:rsidRPr="002452AD">
        <w:rPr>
          <w:rFonts w:hint="eastAsia"/>
        </w:rPr>
        <w:t>返却値</w:t>
      </w:r>
    </w:p>
    <w:p w:rsidR="008059E7" w:rsidRPr="00FA36DF" w:rsidRDefault="0037202F" w:rsidP="00EA5DA3">
      <w:pPr>
        <w:pStyle w:val="nNormal"/>
        <w:autoSpaceDE/>
        <w:autoSpaceDN/>
      </w:pPr>
      <w:r w:rsidRPr="008C7B65">
        <w:rPr>
          <w:rFonts w:hint="eastAsia"/>
        </w:rPr>
        <w:t>なし</w:t>
      </w:r>
    </w:p>
    <w:p w:rsidR="008059E7" w:rsidRPr="006D0CFD" w:rsidRDefault="00BA12FC" w:rsidP="00EA5DA3">
      <w:pPr>
        <w:pStyle w:val="nApiSubTitle"/>
      </w:pPr>
      <w:r>
        <w:rPr>
          <w:rFonts w:hint="eastAsia"/>
        </w:rPr>
        <w:lastRenderedPageBreak/>
        <w:t>サンプルコード</w:t>
      </w:r>
    </w:p>
    <w:p w:rsidR="008059E7" w:rsidRPr="00906373" w:rsidRDefault="008059E7" w:rsidP="00EA5DA3">
      <w:pPr>
        <w:pStyle w:val="nCode"/>
        <w:autoSpaceDE/>
        <w:autoSpaceDN/>
      </w:pPr>
      <w:r w:rsidRPr="00906373">
        <w:t xml:space="preserve"> </w:t>
      </w:r>
      <w:r w:rsidRPr="00906373">
        <w:rPr>
          <w:rFonts w:hint="eastAsia"/>
        </w:rPr>
        <w:t>[[NCSDKManager getSharedInstance] presentArticlePostViewControllerWithMenuId</w:t>
      </w:r>
      <w:proofErr w:type="gramStart"/>
      <w:r w:rsidRPr="00906373">
        <w:rPr>
          <w:rFonts w:hint="eastAsia"/>
        </w:rPr>
        <w:t>:1</w:t>
      </w:r>
      <w:proofErr w:type="gramEnd"/>
    </w:p>
    <w:p w:rsidR="008059E7" w:rsidRPr="00906373" w:rsidRDefault="008059E7" w:rsidP="00EA5DA3">
      <w:pPr>
        <w:pStyle w:val="nCode"/>
        <w:autoSpaceDE/>
        <w:autoSpaceDN/>
      </w:pPr>
      <w:r w:rsidRPr="00906373">
        <w:rPr>
          <w:rFonts w:hint="eastAsia"/>
        </w:rPr>
        <w:t xml:space="preserve">                                                                         subject</w:t>
      </w:r>
      <w:proofErr w:type="gramStart"/>
      <w:r w:rsidRPr="00906373">
        <w:rPr>
          <w:rFonts w:hint="eastAsia"/>
        </w:rPr>
        <w:t>:@</w:t>
      </w:r>
      <w:proofErr w:type="gramEnd"/>
      <w:r w:rsidRPr="00906373">
        <w:rPr>
          <w:rFonts w:hint="eastAsia"/>
        </w:rPr>
        <w:t>"</w:t>
      </w:r>
      <w:r w:rsidR="00775BA2" w:rsidRPr="00906373">
        <w:rPr>
          <w:rFonts w:hint="eastAsia"/>
        </w:rPr>
        <w:t>タイトル</w:t>
      </w:r>
      <w:r w:rsidRPr="00906373">
        <w:rPr>
          <w:rFonts w:hint="eastAsia"/>
        </w:rPr>
        <w:t>"</w:t>
      </w:r>
    </w:p>
    <w:p w:rsidR="008059E7" w:rsidRPr="00906373" w:rsidRDefault="008059E7" w:rsidP="00EA5DA3">
      <w:pPr>
        <w:pStyle w:val="nCode"/>
        <w:autoSpaceDE/>
        <w:autoSpaceDN/>
      </w:pPr>
      <w:r w:rsidRPr="00906373">
        <w:rPr>
          <w:rFonts w:hint="eastAsia"/>
        </w:rPr>
        <w:t xml:space="preserve">                                                                         content:@"</w:t>
      </w:r>
      <w:r w:rsidR="00CA7F2B" w:rsidRPr="00906373">
        <w:rPr>
          <w:rFonts w:hint="eastAsia"/>
          <w:lang w:eastAsia="ja-JP"/>
        </w:rPr>
        <w:t>内容</w:t>
      </w:r>
      <w:r w:rsidRPr="00906373">
        <w:rPr>
          <w:rFonts w:hint="eastAsia"/>
        </w:rPr>
        <w:t>"];</w:t>
      </w:r>
    </w:p>
    <w:p w:rsidR="008059E7" w:rsidRPr="00906373" w:rsidRDefault="008059E7" w:rsidP="00EA5DA3">
      <w:pPr>
        <w:pStyle w:val="31"/>
      </w:pPr>
      <w:bookmarkStart w:id="59" w:name="_Toc438559673"/>
      <w:r w:rsidRPr="00906373">
        <w:t>(</w:t>
      </w:r>
      <w:proofErr w:type="gramStart"/>
      <w:r w:rsidRPr="00906373">
        <w:t>void)</w:t>
      </w:r>
      <w:proofErr w:type="gramEnd"/>
      <w:r w:rsidRPr="00906373">
        <w:t>presentArticlePostViewControllerWithType</w:t>
      </w:r>
      <w:bookmarkEnd w:id="59"/>
    </w:p>
    <w:p w:rsidR="008059E7" w:rsidRPr="00906373" w:rsidRDefault="0037202F" w:rsidP="00EA5DA3">
      <w:pPr>
        <w:pStyle w:val="41"/>
      </w:pPr>
      <w:r w:rsidRPr="00906373">
        <w:rPr>
          <w:rFonts w:hint="eastAsia"/>
        </w:rPr>
        <w:t>説明</w:t>
      </w:r>
    </w:p>
    <w:p w:rsidR="008059E7" w:rsidRPr="00906373" w:rsidRDefault="00CA7F2B" w:rsidP="00EA5DA3">
      <w:pPr>
        <w:pStyle w:val="nNormal"/>
        <w:autoSpaceDE/>
        <w:autoSpaceDN/>
        <w:rPr>
          <w:lang w:eastAsia="ja-JP"/>
        </w:rPr>
      </w:pPr>
      <w:r w:rsidRPr="00906373">
        <w:rPr>
          <w:rFonts w:hint="eastAsia"/>
          <w:lang w:eastAsia="ja-JP"/>
        </w:rPr>
        <w:t>ファイル</w:t>
      </w:r>
      <w:r w:rsidR="00056A1A" w:rsidRPr="00906373">
        <w:rPr>
          <w:rFonts w:hint="eastAsia"/>
          <w:lang w:eastAsia="ja-JP"/>
        </w:rPr>
        <w:t>を</w:t>
      </w:r>
      <w:r w:rsidRPr="00906373">
        <w:rPr>
          <w:rFonts w:hint="eastAsia"/>
          <w:lang w:eastAsia="ja-JP"/>
        </w:rPr>
        <w:t>添付</w:t>
      </w:r>
      <w:r w:rsidR="00056A1A" w:rsidRPr="00906373">
        <w:rPr>
          <w:rFonts w:hint="eastAsia"/>
          <w:lang w:eastAsia="ja-JP"/>
        </w:rPr>
        <w:t>し</w:t>
      </w:r>
      <w:r w:rsidR="00906373">
        <w:rPr>
          <w:rFonts w:hint="eastAsia"/>
          <w:lang w:eastAsia="ja-JP"/>
        </w:rPr>
        <w:t>て</w:t>
      </w:r>
      <w:r w:rsidR="00775BA2" w:rsidRPr="00906373">
        <w:rPr>
          <w:rFonts w:hint="eastAsia"/>
          <w:lang w:eastAsia="ja-JP"/>
        </w:rPr>
        <w:t>掲示板</w:t>
      </w:r>
      <w:r w:rsidR="00906373">
        <w:rPr>
          <w:rFonts w:hint="eastAsia"/>
          <w:lang w:eastAsia="ja-JP"/>
        </w:rPr>
        <w:t>の</w:t>
      </w:r>
      <w:r w:rsidRPr="00906373">
        <w:rPr>
          <w:rFonts w:hint="eastAsia"/>
          <w:lang w:eastAsia="ja-JP"/>
        </w:rPr>
        <w:t>投稿作成画面を</w:t>
      </w:r>
      <w:r w:rsidR="007A69F9">
        <w:rPr>
          <w:rFonts w:hint="eastAsia"/>
          <w:lang w:eastAsia="ja-JP"/>
        </w:rPr>
        <w:t>開きます</w:t>
      </w:r>
      <w:r w:rsidRPr="00906373">
        <w:rPr>
          <w:rFonts w:hint="eastAsia"/>
          <w:lang w:eastAsia="ja-JP"/>
        </w:rPr>
        <w:t>。</w:t>
      </w:r>
    </w:p>
    <w:p w:rsidR="008059E7" w:rsidRPr="00906373" w:rsidRDefault="0037202F" w:rsidP="00EA5DA3">
      <w:pPr>
        <w:pStyle w:val="41"/>
      </w:pPr>
      <w:r w:rsidRPr="00906373">
        <w:rPr>
          <w:rFonts w:hint="eastAsia"/>
        </w:rPr>
        <w:t>構文</w:t>
      </w:r>
    </w:p>
    <w:p w:rsidR="008059E7" w:rsidRPr="00906373" w:rsidRDefault="008059E7" w:rsidP="00EA5DA3">
      <w:pPr>
        <w:pStyle w:val="nCode"/>
        <w:autoSpaceDE/>
        <w:autoSpaceDN/>
      </w:pPr>
      <w:r w:rsidRPr="00906373">
        <w:t>- (void</w:t>
      </w:r>
      <w:proofErr w:type="gramStart"/>
      <w:r w:rsidRPr="00906373">
        <w:t>)presentArticlePostViewControllerWithType</w:t>
      </w:r>
      <w:proofErr w:type="gramEnd"/>
      <w:r w:rsidRPr="00906373">
        <w:t>:(GLArticlePostType)type</w:t>
      </w:r>
    </w:p>
    <w:p w:rsidR="008059E7" w:rsidRPr="00906373" w:rsidRDefault="008059E7" w:rsidP="00EA5DA3">
      <w:pPr>
        <w:pStyle w:val="nCode"/>
        <w:autoSpaceDE/>
        <w:autoSpaceDN/>
      </w:pPr>
    </w:p>
    <w:p w:rsidR="008059E7" w:rsidRPr="00906373" w:rsidRDefault="008059E7" w:rsidP="00EA5DA3">
      <w:pPr>
        <w:pStyle w:val="nCode"/>
        <w:autoSpaceDE/>
        <w:autoSpaceDN/>
      </w:pPr>
      <w:r w:rsidRPr="00906373">
        <w:t xml:space="preserve">                                          </w:t>
      </w:r>
      <w:proofErr w:type="gramStart"/>
      <w:r w:rsidRPr="00906373">
        <w:t>menuId:</w:t>
      </w:r>
      <w:proofErr w:type="gramEnd"/>
      <w:r w:rsidRPr="00906373">
        <w:t>(NSInteger)menuId</w:t>
      </w:r>
    </w:p>
    <w:p w:rsidR="008059E7" w:rsidRPr="00906373" w:rsidRDefault="008059E7" w:rsidP="00EA5DA3">
      <w:pPr>
        <w:pStyle w:val="nCode"/>
        <w:autoSpaceDE/>
        <w:autoSpaceDN/>
      </w:pPr>
    </w:p>
    <w:p w:rsidR="008059E7" w:rsidRPr="00906373" w:rsidRDefault="008059E7" w:rsidP="00EA5DA3">
      <w:pPr>
        <w:pStyle w:val="nCode"/>
        <w:autoSpaceDE/>
        <w:autoSpaceDN/>
      </w:pPr>
      <w:r w:rsidRPr="00906373">
        <w:t xml:space="preserve">                                         </w:t>
      </w:r>
      <w:proofErr w:type="gramStart"/>
      <w:r w:rsidRPr="00906373">
        <w:t>subject:</w:t>
      </w:r>
      <w:proofErr w:type="gramEnd"/>
      <w:r w:rsidRPr="00906373">
        <w:t>(NSString *)subject</w:t>
      </w:r>
    </w:p>
    <w:p w:rsidR="008059E7" w:rsidRPr="00906373" w:rsidRDefault="008059E7" w:rsidP="00EA5DA3">
      <w:pPr>
        <w:pStyle w:val="nCode"/>
        <w:autoSpaceDE/>
        <w:autoSpaceDN/>
      </w:pPr>
    </w:p>
    <w:p w:rsidR="008059E7" w:rsidRPr="00906373" w:rsidRDefault="008059E7" w:rsidP="00EA5DA3">
      <w:pPr>
        <w:pStyle w:val="nCode"/>
        <w:autoSpaceDE/>
        <w:autoSpaceDN/>
      </w:pPr>
      <w:r w:rsidRPr="00906373">
        <w:t xml:space="preserve">                                         </w:t>
      </w:r>
      <w:proofErr w:type="gramStart"/>
      <w:r w:rsidRPr="00906373">
        <w:t>content:</w:t>
      </w:r>
      <w:proofErr w:type="gramEnd"/>
      <w:r w:rsidRPr="00906373">
        <w:t>(NSString *)content</w:t>
      </w:r>
    </w:p>
    <w:p w:rsidR="008059E7" w:rsidRPr="00906373" w:rsidRDefault="008059E7" w:rsidP="00EA5DA3">
      <w:pPr>
        <w:pStyle w:val="nCode"/>
        <w:autoSpaceDE/>
        <w:autoSpaceDN/>
      </w:pPr>
    </w:p>
    <w:p w:rsidR="008059E7" w:rsidRPr="00906373" w:rsidRDefault="008059E7" w:rsidP="00EA5DA3">
      <w:pPr>
        <w:pStyle w:val="nCode"/>
        <w:autoSpaceDE/>
        <w:autoSpaceDN/>
      </w:pPr>
      <w:r w:rsidRPr="00906373">
        <w:t xml:space="preserve">                                        </w:t>
      </w:r>
      <w:proofErr w:type="gramStart"/>
      <w:r w:rsidRPr="00906373">
        <w:t>filePath:</w:t>
      </w:r>
      <w:proofErr w:type="gramEnd"/>
      <w:r w:rsidRPr="00906373">
        <w:t>(NSString *)filePath;</w:t>
      </w:r>
    </w:p>
    <w:p w:rsidR="008059E7" w:rsidRPr="00906373" w:rsidRDefault="0037202F" w:rsidP="00EA5DA3">
      <w:pPr>
        <w:pStyle w:val="nApiSubTitle"/>
      </w:pPr>
      <w:r w:rsidRPr="00906373">
        <w:rPr>
          <w:rFonts w:hint="eastAsia"/>
        </w:rPr>
        <w:t>パラメータ</w:t>
      </w:r>
    </w:p>
    <w:tbl>
      <w:tblPr>
        <w:tblStyle w:val="nTblIndent"/>
        <w:tblW w:w="0" w:type="auto"/>
        <w:tblLook w:val="04A0" w:firstRow="1" w:lastRow="0" w:firstColumn="1" w:lastColumn="0" w:noHBand="0" w:noVBand="1"/>
      </w:tblPr>
      <w:tblGrid>
        <w:gridCol w:w="1753"/>
        <w:gridCol w:w="1622"/>
        <w:gridCol w:w="997"/>
        <w:gridCol w:w="4318"/>
      </w:tblGrid>
      <w:tr w:rsidR="008059E7" w:rsidRPr="002452AD"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Pr="00906373" w:rsidRDefault="0037202F" w:rsidP="00EA5DA3">
            <w:pPr>
              <w:pStyle w:val="nTblHeader"/>
              <w:wordWrap/>
            </w:pPr>
            <w:r w:rsidRPr="00906373">
              <w:rPr>
                <w:rFonts w:hint="eastAsia"/>
              </w:rPr>
              <w:t>パラメータ</w:t>
            </w:r>
          </w:p>
        </w:tc>
        <w:tc>
          <w:tcPr>
            <w:tcW w:w="1063" w:type="dxa"/>
          </w:tcPr>
          <w:p w:rsidR="008059E7" w:rsidRPr="00906373" w:rsidRDefault="0037202F" w:rsidP="00EA5DA3">
            <w:pPr>
              <w:pStyle w:val="nTblHeader"/>
              <w:wordWrap/>
            </w:pPr>
            <w:r w:rsidRPr="00906373">
              <w:rPr>
                <w:rFonts w:hint="eastAsia"/>
              </w:rPr>
              <w:t>タイプ</w:t>
            </w:r>
          </w:p>
        </w:tc>
        <w:tc>
          <w:tcPr>
            <w:tcW w:w="1063" w:type="dxa"/>
          </w:tcPr>
          <w:p w:rsidR="008059E7" w:rsidRPr="00906373" w:rsidRDefault="0037202F" w:rsidP="00EA5DA3">
            <w:pPr>
              <w:pStyle w:val="nTblHeader"/>
              <w:wordWrap/>
            </w:pPr>
            <w:r w:rsidRPr="00906373">
              <w:rPr>
                <w:rFonts w:hint="eastAsia"/>
              </w:rPr>
              <w:t>必須</w:t>
            </w:r>
          </w:p>
        </w:tc>
        <w:tc>
          <w:tcPr>
            <w:tcW w:w="4704" w:type="dxa"/>
          </w:tcPr>
          <w:p w:rsidR="008059E7" w:rsidRPr="00906373" w:rsidRDefault="0037202F" w:rsidP="00EA5DA3">
            <w:pPr>
              <w:pStyle w:val="nTblHeader"/>
              <w:wordWrap/>
            </w:pPr>
            <w:r w:rsidRPr="00906373">
              <w:rPr>
                <w:rFonts w:hint="eastAsia"/>
              </w:rPr>
              <w:t>説明</w:t>
            </w:r>
          </w:p>
        </w:tc>
      </w:tr>
      <w:tr w:rsidR="004A5DD1" w:rsidRPr="002452AD" w:rsidTr="00CE52B3">
        <w:tc>
          <w:tcPr>
            <w:tcW w:w="1860" w:type="dxa"/>
          </w:tcPr>
          <w:p w:rsidR="004A5DD1" w:rsidRDefault="004A5DD1" w:rsidP="00EA5DA3">
            <w:pPr>
              <w:pStyle w:val="nTblNormal"/>
              <w:wordWrap/>
            </w:pPr>
            <w:r>
              <w:rPr>
                <w:rFonts w:hint="eastAsia"/>
              </w:rPr>
              <w:t>type</w:t>
            </w:r>
          </w:p>
        </w:tc>
        <w:tc>
          <w:tcPr>
            <w:tcW w:w="1063" w:type="dxa"/>
          </w:tcPr>
          <w:p w:rsidR="004A5DD1" w:rsidRPr="00716F30" w:rsidRDefault="00F932F8" w:rsidP="00EA5DA3">
            <w:pPr>
              <w:pStyle w:val="nTblNormal"/>
              <w:wordWrap/>
            </w:pPr>
            <w:r w:rsidRPr="00716F30">
              <w:rPr>
                <w:rFonts w:hint="eastAsia"/>
              </w:rPr>
              <w:t>GLArticlePostType</w:t>
            </w:r>
          </w:p>
        </w:tc>
        <w:tc>
          <w:tcPr>
            <w:tcW w:w="1063" w:type="dxa"/>
          </w:tcPr>
          <w:p w:rsidR="004A5DD1" w:rsidRPr="00906373" w:rsidRDefault="004A5DD1" w:rsidP="00EA5DA3">
            <w:pPr>
              <w:pStyle w:val="nTblNormal"/>
              <w:wordWrap/>
            </w:pPr>
            <w:r w:rsidRPr="00906373">
              <w:rPr>
                <w:rFonts w:hint="eastAsia"/>
              </w:rPr>
              <w:t>Y</w:t>
            </w:r>
          </w:p>
        </w:tc>
        <w:tc>
          <w:tcPr>
            <w:tcW w:w="4704" w:type="dxa"/>
          </w:tcPr>
          <w:p w:rsidR="004A5DD1" w:rsidRPr="00BA12FC" w:rsidRDefault="004A5DD1" w:rsidP="00EA5DA3">
            <w:pPr>
              <w:pStyle w:val="nTblNormal"/>
              <w:wordWrap/>
              <w:rPr>
                <w:lang w:eastAsia="ja-JP"/>
              </w:rPr>
            </w:pPr>
            <w:r w:rsidRPr="00B44D73">
              <w:rPr>
                <w:rFonts w:hint="eastAsia"/>
                <w:lang w:eastAsia="ja-JP"/>
              </w:rPr>
              <w:t>添付ファイルのタイプ</w:t>
            </w:r>
          </w:p>
          <w:p w:rsidR="004A5DD1" w:rsidRPr="00541C97" w:rsidRDefault="004A5DD1" w:rsidP="00EA5DA3">
            <w:pPr>
              <w:pStyle w:val="nTblListBuld1"/>
              <w:wordWrap/>
            </w:pPr>
            <w:r w:rsidRPr="00541C97">
              <w:rPr>
                <w:rFonts w:hint="eastAsia"/>
              </w:rPr>
              <w:t xml:space="preserve">1: </w:t>
            </w:r>
            <w:r w:rsidRPr="000B6A24">
              <w:rPr>
                <w:rFonts w:hint="eastAsia"/>
              </w:rPr>
              <w:t>画像ファイル</w:t>
            </w:r>
          </w:p>
          <w:p w:rsidR="004A5DD1" w:rsidRPr="002452AD" w:rsidRDefault="004A5DD1" w:rsidP="00EA5DA3">
            <w:pPr>
              <w:pStyle w:val="nTblListBuld1"/>
              <w:wordWrap/>
            </w:pPr>
            <w:r w:rsidRPr="00541C97">
              <w:t xml:space="preserve">2: </w:t>
            </w:r>
            <w:r w:rsidRPr="000B6A24">
              <w:rPr>
                <w:rFonts w:hint="eastAsia"/>
              </w:rPr>
              <w:t>動画ファイル</w:t>
            </w:r>
          </w:p>
        </w:tc>
      </w:tr>
      <w:tr w:rsidR="004A5DD1" w:rsidRPr="002452AD" w:rsidTr="00CE52B3">
        <w:tc>
          <w:tcPr>
            <w:tcW w:w="1860" w:type="dxa"/>
          </w:tcPr>
          <w:p w:rsidR="004A5DD1" w:rsidRDefault="004A5DD1" w:rsidP="00EA5DA3">
            <w:pPr>
              <w:pStyle w:val="nTblNormal"/>
              <w:wordWrap/>
            </w:pPr>
            <w:r>
              <w:rPr>
                <w:rFonts w:hint="eastAsia"/>
              </w:rPr>
              <w:t>menuId</w:t>
            </w:r>
          </w:p>
        </w:tc>
        <w:tc>
          <w:tcPr>
            <w:tcW w:w="1063" w:type="dxa"/>
          </w:tcPr>
          <w:p w:rsidR="004A5DD1" w:rsidRPr="00716F30" w:rsidRDefault="00F932F8" w:rsidP="00EA5DA3">
            <w:pPr>
              <w:pStyle w:val="nTblNormal"/>
              <w:wordWrap/>
            </w:pPr>
            <w:r w:rsidRPr="00716F30">
              <w:rPr>
                <w:rFonts w:hint="eastAsia"/>
              </w:rPr>
              <w:t>NSInteger</w:t>
            </w:r>
          </w:p>
        </w:tc>
        <w:tc>
          <w:tcPr>
            <w:tcW w:w="1063" w:type="dxa"/>
          </w:tcPr>
          <w:p w:rsidR="004A5DD1" w:rsidRPr="00906373" w:rsidRDefault="004A5DD1" w:rsidP="00EA5DA3">
            <w:pPr>
              <w:pStyle w:val="nTblNormal"/>
              <w:wordWrap/>
            </w:pPr>
            <w:r w:rsidRPr="00906373">
              <w:rPr>
                <w:rFonts w:hint="eastAsia"/>
              </w:rPr>
              <w:t>Y</w:t>
            </w:r>
          </w:p>
        </w:tc>
        <w:tc>
          <w:tcPr>
            <w:tcW w:w="4704" w:type="dxa"/>
          </w:tcPr>
          <w:p w:rsidR="004A5DD1" w:rsidRPr="00906373" w:rsidRDefault="004A5DD1" w:rsidP="00EA5DA3">
            <w:pPr>
              <w:pStyle w:val="nTblNormal"/>
              <w:wordWrap/>
              <w:rPr>
                <w:lang w:eastAsia="ja-JP"/>
              </w:rPr>
            </w:pPr>
            <w:r w:rsidRPr="00906373">
              <w:rPr>
                <w:rFonts w:hint="eastAsia"/>
                <w:lang w:eastAsia="ja-JP"/>
              </w:rPr>
              <w:t>掲示板のID(基本値: 0)。掲示板のIDは、</w:t>
            </w:r>
            <w:r w:rsidR="00D95CEB">
              <w:rPr>
                <w:rFonts w:hint="eastAsia"/>
                <w:lang w:eastAsia="ja-JP"/>
              </w:rPr>
              <w:t>NAVER Cafe</w:t>
            </w:r>
            <w:r w:rsidRPr="00906373">
              <w:rPr>
                <w:rFonts w:hint="eastAsia"/>
                <w:lang w:eastAsia="ja-JP"/>
              </w:rPr>
              <w:t>掲示板URLの</w:t>
            </w:r>
            <w:r w:rsidRPr="00906373">
              <w:rPr>
                <w:rStyle w:val="nUI"/>
                <w:rFonts w:hint="eastAsia"/>
                <w:lang w:eastAsia="ja-JP"/>
              </w:rPr>
              <w:t>menuid</w:t>
            </w:r>
            <w:r w:rsidRPr="00906373">
              <w:rPr>
                <w:rFonts w:hint="eastAsia"/>
                <w:lang w:eastAsia="ja-JP"/>
              </w:rPr>
              <w:t>パラメータ値</w:t>
            </w:r>
            <w:r>
              <w:rPr>
                <w:rFonts w:hint="eastAsia"/>
                <w:lang w:eastAsia="ja-JP"/>
              </w:rPr>
              <w:t>にあたります</w:t>
            </w:r>
            <w:r w:rsidRPr="00906373">
              <w:rPr>
                <w:rFonts w:hint="eastAsia"/>
                <w:lang w:eastAsia="ja-JP"/>
              </w:rPr>
              <w:t>。</w:t>
            </w:r>
          </w:p>
        </w:tc>
      </w:tr>
      <w:tr w:rsidR="004A5DD1" w:rsidRPr="002452AD" w:rsidTr="00CE52B3">
        <w:tc>
          <w:tcPr>
            <w:tcW w:w="1860" w:type="dxa"/>
          </w:tcPr>
          <w:p w:rsidR="004A5DD1" w:rsidRDefault="004A5DD1" w:rsidP="00EA5DA3">
            <w:pPr>
              <w:pStyle w:val="nTblNormal"/>
              <w:wordWrap/>
            </w:pPr>
            <w:r>
              <w:rPr>
                <w:rFonts w:hint="eastAsia"/>
              </w:rPr>
              <w:t>subject</w:t>
            </w:r>
          </w:p>
        </w:tc>
        <w:tc>
          <w:tcPr>
            <w:tcW w:w="1063" w:type="dxa"/>
          </w:tcPr>
          <w:p w:rsidR="004A5DD1" w:rsidRPr="006D0CFD" w:rsidRDefault="00F932F8" w:rsidP="00EA5DA3">
            <w:pPr>
              <w:pStyle w:val="nTblNormal"/>
              <w:wordWrap/>
            </w:pPr>
            <w:r w:rsidRPr="00716F30">
              <w:rPr>
                <w:rFonts w:hint="eastAsia"/>
              </w:rPr>
              <w:t>NS</w:t>
            </w:r>
            <w:r w:rsidR="004A5DD1" w:rsidRPr="00FA36DF">
              <w:t>S</w:t>
            </w:r>
            <w:r w:rsidR="004A5DD1" w:rsidRPr="00FA36DF">
              <w:rPr>
                <w:rFonts w:hint="eastAsia"/>
              </w:rPr>
              <w:t>tring</w:t>
            </w:r>
          </w:p>
        </w:tc>
        <w:tc>
          <w:tcPr>
            <w:tcW w:w="1063" w:type="dxa"/>
          </w:tcPr>
          <w:p w:rsidR="004A5DD1" w:rsidRPr="00906373" w:rsidRDefault="004A5DD1" w:rsidP="00EA5DA3">
            <w:pPr>
              <w:pStyle w:val="nTblNormal"/>
              <w:wordWrap/>
            </w:pPr>
            <w:r w:rsidRPr="00906373">
              <w:rPr>
                <w:rFonts w:hint="eastAsia"/>
              </w:rPr>
              <w:t>N</w:t>
            </w:r>
          </w:p>
        </w:tc>
        <w:tc>
          <w:tcPr>
            <w:tcW w:w="4704" w:type="dxa"/>
          </w:tcPr>
          <w:p w:rsidR="004A5DD1" w:rsidRPr="00906373" w:rsidRDefault="004A5DD1" w:rsidP="00EA5DA3">
            <w:pPr>
              <w:pStyle w:val="nTblNormal"/>
              <w:wordWrap/>
            </w:pPr>
            <w:r w:rsidRPr="00906373">
              <w:rPr>
                <w:rFonts w:hint="eastAsia"/>
              </w:rPr>
              <w:t>投稿</w:t>
            </w:r>
            <w:r w:rsidRPr="00906373">
              <w:rPr>
                <w:rFonts w:hint="eastAsia"/>
                <w:lang w:eastAsia="ja-JP"/>
              </w:rPr>
              <w:t>の</w:t>
            </w:r>
            <w:r w:rsidRPr="00906373">
              <w:rPr>
                <w:rFonts w:hint="eastAsia"/>
              </w:rPr>
              <w:t>タイトル</w:t>
            </w:r>
          </w:p>
        </w:tc>
      </w:tr>
      <w:tr w:rsidR="004A5DD1" w:rsidRPr="002452AD" w:rsidTr="00CE52B3">
        <w:tc>
          <w:tcPr>
            <w:tcW w:w="1860" w:type="dxa"/>
          </w:tcPr>
          <w:p w:rsidR="004A5DD1" w:rsidRDefault="004A5DD1" w:rsidP="00EA5DA3">
            <w:pPr>
              <w:pStyle w:val="nTblNormal"/>
              <w:wordWrap/>
            </w:pPr>
            <w:r>
              <w:rPr>
                <w:rFonts w:hint="eastAsia"/>
              </w:rPr>
              <w:t>content</w:t>
            </w:r>
          </w:p>
        </w:tc>
        <w:tc>
          <w:tcPr>
            <w:tcW w:w="1063" w:type="dxa"/>
          </w:tcPr>
          <w:p w:rsidR="004A5DD1" w:rsidRPr="006D0CFD" w:rsidRDefault="00F932F8" w:rsidP="00EA5DA3">
            <w:pPr>
              <w:pStyle w:val="nTblNormal"/>
              <w:wordWrap/>
            </w:pPr>
            <w:r w:rsidRPr="00716F30">
              <w:rPr>
                <w:rFonts w:hint="eastAsia"/>
              </w:rPr>
              <w:t>NS</w:t>
            </w:r>
            <w:r w:rsidR="004A5DD1" w:rsidRPr="00FA36DF">
              <w:t>S</w:t>
            </w:r>
            <w:r w:rsidR="004A5DD1" w:rsidRPr="00FA36DF">
              <w:rPr>
                <w:rFonts w:hint="eastAsia"/>
              </w:rPr>
              <w:t>tring</w:t>
            </w:r>
          </w:p>
        </w:tc>
        <w:tc>
          <w:tcPr>
            <w:tcW w:w="1063" w:type="dxa"/>
          </w:tcPr>
          <w:p w:rsidR="004A5DD1" w:rsidRPr="00906373" w:rsidRDefault="004A5DD1" w:rsidP="00EA5DA3">
            <w:pPr>
              <w:pStyle w:val="nTblNormal"/>
              <w:wordWrap/>
            </w:pPr>
            <w:r w:rsidRPr="00906373">
              <w:rPr>
                <w:rFonts w:hint="eastAsia"/>
              </w:rPr>
              <w:t>N</w:t>
            </w:r>
          </w:p>
        </w:tc>
        <w:tc>
          <w:tcPr>
            <w:tcW w:w="4704" w:type="dxa"/>
          </w:tcPr>
          <w:p w:rsidR="004A5DD1" w:rsidRPr="00906373" w:rsidRDefault="004A5DD1" w:rsidP="00EA5DA3">
            <w:pPr>
              <w:pStyle w:val="nTblNormal"/>
              <w:wordWrap/>
              <w:rPr>
                <w:lang w:eastAsia="ja-JP"/>
              </w:rPr>
            </w:pPr>
            <w:r w:rsidRPr="00906373">
              <w:rPr>
                <w:rFonts w:hint="eastAsia"/>
              </w:rPr>
              <w:t>投稿</w:t>
            </w:r>
            <w:r w:rsidRPr="00906373">
              <w:rPr>
                <w:rFonts w:hint="eastAsia"/>
                <w:lang w:eastAsia="ja-JP"/>
              </w:rPr>
              <w:t>の内容</w:t>
            </w:r>
          </w:p>
        </w:tc>
      </w:tr>
      <w:tr w:rsidR="004A5DD1" w:rsidRPr="002452AD" w:rsidTr="00CE52B3">
        <w:tc>
          <w:tcPr>
            <w:tcW w:w="1860" w:type="dxa"/>
          </w:tcPr>
          <w:p w:rsidR="004A5DD1" w:rsidRDefault="004A5DD1" w:rsidP="00EA5DA3">
            <w:pPr>
              <w:pStyle w:val="nTblNormal"/>
              <w:wordWrap/>
            </w:pPr>
            <w:r>
              <w:rPr>
                <w:rFonts w:hint="eastAsia"/>
              </w:rPr>
              <w:t>filePath</w:t>
            </w:r>
          </w:p>
        </w:tc>
        <w:tc>
          <w:tcPr>
            <w:tcW w:w="1063" w:type="dxa"/>
          </w:tcPr>
          <w:p w:rsidR="004A5DD1" w:rsidRPr="00FA36DF" w:rsidRDefault="00F932F8" w:rsidP="00EA5DA3">
            <w:pPr>
              <w:pStyle w:val="nTblNormal"/>
              <w:wordWrap/>
            </w:pPr>
            <w:r w:rsidRPr="00716F30">
              <w:rPr>
                <w:rFonts w:hint="eastAsia"/>
              </w:rPr>
              <w:t>NS</w:t>
            </w:r>
            <w:r w:rsidR="004A5DD1" w:rsidRPr="008C7B65">
              <w:t>S</w:t>
            </w:r>
            <w:r w:rsidR="004A5DD1" w:rsidRPr="00FA36DF">
              <w:rPr>
                <w:rFonts w:hint="eastAsia"/>
              </w:rPr>
              <w:t>tring</w:t>
            </w:r>
          </w:p>
        </w:tc>
        <w:tc>
          <w:tcPr>
            <w:tcW w:w="1063" w:type="dxa"/>
          </w:tcPr>
          <w:p w:rsidR="004A5DD1" w:rsidRPr="00906373" w:rsidRDefault="004A5DD1" w:rsidP="00EA5DA3">
            <w:pPr>
              <w:pStyle w:val="nTblNormal"/>
              <w:wordWrap/>
            </w:pPr>
            <w:r w:rsidRPr="00906373">
              <w:rPr>
                <w:rFonts w:hint="eastAsia"/>
              </w:rPr>
              <w:t>Y</w:t>
            </w:r>
          </w:p>
        </w:tc>
        <w:tc>
          <w:tcPr>
            <w:tcW w:w="4704" w:type="dxa"/>
          </w:tcPr>
          <w:p w:rsidR="004A5DD1" w:rsidRPr="00BA12FC" w:rsidRDefault="004A5DD1" w:rsidP="00EA5DA3">
            <w:pPr>
              <w:pStyle w:val="nTblNormal"/>
              <w:wordWrap/>
            </w:pPr>
            <w:r w:rsidRPr="00B44D73">
              <w:rPr>
                <w:rFonts w:hint="eastAsia"/>
                <w:lang w:eastAsia="ja-JP"/>
              </w:rPr>
              <w:t>添付ファイルの</w:t>
            </w:r>
            <w:r w:rsidRPr="00BA12FC">
              <w:rPr>
                <w:rFonts w:hint="eastAsia"/>
                <w:lang w:eastAsia="ja-JP"/>
              </w:rPr>
              <w:t>パス</w:t>
            </w:r>
          </w:p>
        </w:tc>
      </w:tr>
    </w:tbl>
    <w:p w:rsidR="008059E7" w:rsidRPr="00453FED" w:rsidRDefault="0037202F" w:rsidP="00EA5DA3">
      <w:pPr>
        <w:pStyle w:val="nApiSubTitle"/>
      </w:pPr>
      <w:r w:rsidRPr="002452AD">
        <w:rPr>
          <w:rFonts w:hint="eastAsia"/>
        </w:rPr>
        <w:t>返却値</w:t>
      </w:r>
    </w:p>
    <w:p w:rsidR="008059E7" w:rsidRPr="00FA36DF" w:rsidRDefault="0037202F" w:rsidP="00EA5DA3">
      <w:pPr>
        <w:pStyle w:val="nNormal"/>
        <w:autoSpaceDE/>
        <w:autoSpaceDN/>
      </w:pPr>
      <w:r w:rsidRPr="008C7B65">
        <w:rPr>
          <w:rFonts w:hint="eastAsia"/>
        </w:rPr>
        <w:t>なし</w:t>
      </w:r>
    </w:p>
    <w:p w:rsidR="008059E7" w:rsidRPr="006D0CFD" w:rsidRDefault="00BA12FC" w:rsidP="00EA5DA3">
      <w:pPr>
        <w:pStyle w:val="nApiSubTitle"/>
      </w:pPr>
      <w:r>
        <w:rPr>
          <w:rFonts w:hint="eastAsia"/>
        </w:rPr>
        <w:t>サンプルコード</w:t>
      </w:r>
    </w:p>
    <w:p w:rsidR="008059E7" w:rsidRPr="00906373" w:rsidRDefault="008059E7" w:rsidP="00EA5DA3">
      <w:pPr>
        <w:pStyle w:val="nCode"/>
        <w:autoSpaceDE/>
        <w:autoSpaceDN/>
      </w:pPr>
      <w:r w:rsidRPr="00906373">
        <w:t xml:space="preserve"> </w:t>
      </w:r>
      <w:r w:rsidRPr="00906373">
        <w:rPr>
          <w:rFonts w:hint="eastAsia"/>
        </w:rPr>
        <w:t>[[NCSDKManager getSharedInstance] presentArticlePostViewControllerWithType</w:t>
      </w:r>
      <w:proofErr w:type="gramStart"/>
      <w:r w:rsidRPr="00906373">
        <w:rPr>
          <w:rFonts w:hint="eastAsia"/>
        </w:rPr>
        <w:t>:kGLArticlePostTypeVideo</w:t>
      </w:r>
      <w:proofErr w:type="gramEnd"/>
    </w:p>
    <w:p w:rsidR="008059E7" w:rsidRPr="00906373" w:rsidRDefault="008059E7" w:rsidP="00EA5DA3">
      <w:pPr>
        <w:pStyle w:val="nCode"/>
        <w:autoSpaceDE/>
        <w:autoSpaceDN/>
      </w:pPr>
      <w:r w:rsidRPr="00906373">
        <w:rPr>
          <w:rFonts w:hint="eastAsia"/>
        </w:rPr>
        <w:t xml:space="preserve">                                                                        </w:t>
      </w:r>
      <w:proofErr w:type="gramStart"/>
      <w:r w:rsidRPr="00906373">
        <w:rPr>
          <w:rFonts w:hint="eastAsia"/>
        </w:rPr>
        <w:t>menuId:</w:t>
      </w:r>
      <w:proofErr w:type="gramEnd"/>
      <w:r w:rsidRPr="00906373">
        <w:rPr>
          <w:rFonts w:hint="eastAsia"/>
        </w:rPr>
        <w:t>1</w:t>
      </w:r>
    </w:p>
    <w:p w:rsidR="008059E7" w:rsidRPr="00906373" w:rsidRDefault="008059E7" w:rsidP="00EA5DA3">
      <w:pPr>
        <w:pStyle w:val="nCode"/>
        <w:autoSpaceDE/>
        <w:autoSpaceDN/>
      </w:pPr>
      <w:r w:rsidRPr="00906373">
        <w:rPr>
          <w:rFonts w:hint="eastAsia"/>
        </w:rPr>
        <w:t xml:space="preserve">                                                                       subject</w:t>
      </w:r>
      <w:proofErr w:type="gramStart"/>
      <w:r w:rsidRPr="00906373">
        <w:rPr>
          <w:rFonts w:hint="eastAsia"/>
        </w:rPr>
        <w:t>:@</w:t>
      </w:r>
      <w:proofErr w:type="gramEnd"/>
      <w:r w:rsidRPr="00906373">
        <w:rPr>
          <w:rFonts w:hint="eastAsia"/>
        </w:rPr>
        <w:t>"</w:t>
      </w:r>
      <w:r w:rsidR="00775BA2" w:rsidRPr="00906373">
        <w:rPr>
          <w:rFonts w:hint="eastAsia"/>
        </w:rPr>
        <w:t>タイトル</w:t>
      </w:r>
      <w:r w:rsidRPr="00906373">
        <w:rPr>
          <w:rFonts w:hint="eastAsia"/>
        </w:rPr>
        <w:t>"</w:t>
      </w:r>
    </w:p>
    <w:p w:rsidR="008059E7" w:rsidRPr="00906373" w:rsidRDefault="008059E7" w:rsidP="00EA5DA3">
      <w:pPr>
        <w:pStyle w:val="nCode"/>
        <w:autoSpaceDE/>
        <w:autoSpaceDN/>
      </w:pPr>
      <w:r w:rsidRPr="00906373">
        <w:rPr>
          <w:rFonts w:hint="eastAsia"/>
        </w:rPr>
        <w:t xml:space="preserve">                                                                       content:@"</w:t>
      </w:r>
      <w:r w:rsidR="00CA7F2B" w:rsidRPr="00906373">
        <w:rPr>
          <w:rFonts w:hint="eastAsia"/>
          <w:lang w:eastAsia="ja-JP"/>
        </w:rPr>
        <w:t>内容</w:t>
      </w:r>
      <w:r w:rsidRPr="00906373">
        <w:rPr>
          <w:rFonts w:hint="eastAsia"/>
        </w:rPr>
        <w:t>"</w:t>
      </w:r>
    </w:p>
    <w:p w:rsidR="008059E7" w:rsidRPr="00906373" w:rsidRDefault="008059E7" w:rsidP="00EA5DA3">
      <w:pPr>
        <w:pStyle w:val="nCode"/>
        <w:autoSpaceDE/>
        <w:autoSpaceDN/>
      </w:pPr>
      <w:r w:rsidRPr="00906373">
        <w:rPr>
          <w:rFonts w:hint="eastAsia"/>
        </w:rPr>
        <w:t xml:space="preserve">                                                                      filePath:@"private/var/mobile/Applications/0D1657F9-EACF-4D64-BC8A-4E01EB4FF247/tmp/trim.2CC623C7-78C3-4597-BA75-9BA12BFEF333.MOV"];</w:t>
      </w:r>
    </w:p>
    <w:p w:rsidR="0059115A" w:rsidRPr="00906373" w:rsidRDefault="0059115A" w:rsidP="00EA5DA3">
      <w:pPr>
        <w:pStyle w:val="31"/>
      </w:pPr>
      <w:bookmarkStart w:id="60" w:name="_Toc438559674"/>
      <w:r w:rsidRPr="00906373">
        <w:lastRenderedPageBreak/>
        <w:t>(</w:t>
      </w:r>
      <w:proofErr w:type="gramStart"/>
      <w:r w:rsidRPr="00906373">
        <w:t>void)</w:t>
      </w:r>
      <w:proofErr w:type="gramEnd"/>
      <w:r w:rsidRPr="00906373">
        <w:t>presentMainViewController</w:t>
      </w:r>
      <w:bookmarkEnd w:id="60"/>
    </w:p>
    <w:p w:rsidR="00786FB8" w:rsidRPr="00906373" w:rsidRDefault="0037202F" w:rsidP="00EA5DA3">
      <w:pPr>
        <w:pStyle w:val="41"/>
      </w:pPr>
      <w:r w:rsidRPr="00906373">
        <w:rPr>
          <w:rFonts w:hint="eastAsia"/>
        </w:rPr>
        <w:t>説明</w:t>
      </w:r>
    </w:p>
    <w:p w:rsidR="00016EFC" w:rsidRPr="00906373" w:rsidRDefault="00D95CEB" w:rsidP="00EA5DA3">
      <w:pPr>
        <w:pStyle w:val="nNormal"/>
        <w:autoSpaceDE/>
        <w:autoSpaceDN/>
        <w:rPr>
          <w:lang w:eastAsia="ja-JP"/>
        </w:rPr>
      </w:pPr>
      <w:r>
        <w:rPr>
          <w:rFonts w:hint="eastAsia"/>
          <w:lang w:eastAsia="ja-JP"/>
        </w:rPr>
        <w:t>NAVER Cafe</w:t>
      </w:r>
      <w:r w:rsidR="00083213" w:rsidRPr="00906373">
        <w:rPr>
          <w:lang w:eastAsia="ja-JP"/>
        </w:rPr>
        <w:t xml:space="preserve"> </w:t>
      </w:r>
      <w:r w:rsidR="00CE52B3" w:rsidRPr="00906373">
        <w:rPr>
          <w:rFonts w:hint="eastAsia"/>
          <w:lang w:eastAsia="ja-JP"/>
        </w:rPr>
        <w:t>SDK</w:t>
      </w:r>
      <w:r w:rsidR="00CA7F2B" w:rsidRPr="00906373">
        <w:rPr>
          <w:rFonts w:hint="eastAsia"/>
          <w:lang w:eastAsia="ja-JP"/>
        </w:rPr>
        <w:t>画面を</w:t>
      </w:r>
      <w:r w:rsidR="001D07E4">
        <w:rPr>
          <w:rFonts w:hint="eastAsia"/>
          <w:lang w:eastAsia="ja-JP"/>
        </w:rPr>
        <w:t>開きます</w:t>
      </w:r>
      <w:r w:rsidR="00CA7F2B" w:rsidRPr="00906373">
        <w:rPr>
          <w:rFonts w:hint="eastAsia"/>
          <w:lang w:eastAsia="ja-JP"/>
        </w:rPr>
        <w:t>。</w:t>
      </w:r>
    </w:p>
    <w:p w:rsidR="0059115A"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(void</w:t>
      </w:r>
      <w:proofErr w:type="gramStart"/>
      <w:r w:rsidRPr="00906373">
        <w:t>)presentMainViewController</w:t>
      </w:r>
      <w:proofErr w:type="gramEnd"/>
      <w:r w:rsidRPr="00906373">
        <w:t>;</w:t>
      </w:r>
    </w:p>
    <w:p w:rsidR="00786FB8" w:rsidRPr="00906373" w:rsidRDefault="0037202F" w:rsidP="00EA5DA3">
      <w:pPr>
        <w:pStyle w:val="nApiSubTitle"/>
      </w:pPr>
      <w:r w:rsidRPr="00906373">
        <w:rPr>
          <w:rFonts w:hint="eastAsia"/>
        </w:rPr>
        <w:t>パラメータ</w:t>
      </w:r>
    </w:p>
    <w:p w:rsidR="005A0C50" w:rsidRPr="00906373" w:rsidRDefault="0037202F" w:rsidP="00EA5DA3">
      <w:pPr>
        <w:pStyle w:val="nNormal"/>
        <w:autoSpaceDE/>
        <w:autoSpaceDN/>
      </w:pPr>
      <w:r w:rsidRPr="00906373">
        <w:rPr>
          <w:rFonts w:hint="eastAsia"/>
        </w:rPr>
        <w:t>なし</w:t>
      </w:r>
    </w:p>
    <w:p w:rsidR="00786FB8" w:rsidRPr="00906373" w:rsidRDefault="0037202F" w:rsidP="00EA5DA3">
      <w:pPr>
        <w:pStyle w:val="nApiSubTitle"/>
      </w:pPr>
      <w:r w:rsidRPr="00906373">
        <w:rPr>
          <w:rFonts w:hint="eastAsia"/>
        </w:rPr>
        <w:t>返却値</w:t>
      </w:r>
    </w:p>
    <w:p w:rsidR="00786FB8" w:rsidRPr="00906373" w:rsidRDefault="0037202F" w:rsidP="00EA5DA3">
      <w:pPr>
        <w:pStyle w:val="nNormal"/>
        <w:autoSpaceDE/>
        <w:autoSpaceDN/>
      </w:pPr>
      <w:r w:rsidRPr="00906373">
        <w:rPr>
          <w:rFonts w:hint="eastAsia"/>
        </w:rPr>
        <w:t>なし</w:t>
      </w:r>
    </w:p>
    <w:p w:rsidR="00786FB8" w:rsidRPr="00906373" w:rsidRDefault="00BA12FC" w:rsidP="00EA5DA3">
      <w:pPr>
        <w:pStyle w:val="nApiSubTitle"/>
      </w:pPr>
      <w:r>
        <w:rPr>
          <w:rFonts w:hint="eastAsia"/>
        </w:rPr>
        <w:t>サンプルコード</w:t>
      </w:r>
    </w:p>
    <w:p w:rsidR="00786FB8" w:rsidRPr="00906373" w:rsidRDefault="00413B1B" w:rsidP="00EA5DA3">
      <w:pPr>
        <w:pStyle w:val="nCode"/>
        <w:autoSpaceDE/>
        <w:autoSpaceDN/>
      </w:pPr>
      <w:r w:rsidRPr="00906373">
        <w:rPr>
          <w:rFonts w:hint="eastAsia"/>
        </w:rPr>
        <w:t>[[NCSDKManager</w:t>
      </w:r>
      <w:r w:rsidR="00083213" w:rsidRPr="00906373">
        <w:rPr>
          <w:rFonts w:hint="eastAsia"/>
        </w:rPr>
        <w:t xml:space="preserve"> </w:t>
      </w:r>
      <w:r w:rsidRPr="00906373">
        <w:rPr>
          <w:rFonts w:hint="eastAsia"/>
        </w:rPr>
        <w:t>getSharedInstance]</w:t>
      </w:r>
      <w:r w:rsidR="00083213" w:rsidRPr="00906373">
        <w:rPr>
          <w:rFonts w:hint="eastAsia"/>
        </w:rPr>
        <w:t xml:space="preserve"> </w:t>
      </w:r>
      <w:r w:rsidRPr="00906373">
        <w:rPr>
          <w:rFonts w:hint="eastAsia"/>
        </w:rPr>
        <w:t>presentMainViewController];</w:t>
      </w:r>
    </w:p>
    <w:p w:rsidR="008059E7" w:rsidRPr="00906373" w:rsidRDefault="008059E7" w:rsidP="00EA5DA3">
      <w:pPr>
        <w:pStyle w:val="31"/>
      </w:pPr>
      <w:bookmarkStart w:id="61" w:name="_Toc438559675"/>
      <w:r w:rsidRPr="00906373">
        <w:t>(</w:t>
      </w:r>
      <w:proofErr w:type="gramStart"/>
      <w:r w:rsidRPr="00906373">
        <w:t>void)</w:t>
      </w:r>
      <w:proofErr w:type="gramEnd"/>
      <w:r w:rsidRPr="00906373">
        <w:t>presentMainViewControllerWithArticleId</w:t>
      </w:r>
      <w:bookmarkEnd w:id="61"/>
    </w:p>
    <w:p w:rsidR="008059E7" w:rsidRPr="00906373" w:rsidRDefault="0037202F" w:rsidP="00EA5DA3">
      <w:pPr>
        <w:pStyle w:val="41"/>
      </w:pPr>
      <w:r w:rsidRPr="00906373">
        <w:rPr>
          <w:rFonts w:hint="eastAsia"/>
        </w:rPr>
        <w:t>説明</w:t>
      </w:r>
    </w:p>
    <w:p w:rsidR="00CE52B3" w:rsidRPr="00906373" w:rsidRDefault="00775BA2" w:rsidP="00EA5DA3">
      <w:pPr>
        <w:pStyle w:val="nNormal"/>
        <w:autoSpaceDE/>
        <w:autoSpaceDN/>
        <w:rPr>
          <w:lang w:eastAsia="ja-JP"/>
        </w:rPr>
      </w:pPr>
      <w:r w:rsidRPr="00906373">
        <w:rPr>
          <w:rFonts w:hint="eastAsia"/>
          <w:lang w:eastAsia="ja-JP"/>
        </w:rPr>
        <w:t>掲示板</w:t>
      </w:r>
      <w:r w:rsidR="00CA7F2B" w:rsidRPr="00906373">
        <w:rPr>
          <w:rFonts w:hint="eastAsia"/>
          <w:lang w:eastAsia="ja-JP"/>
        </w:rPr>
        <w:t>の投稿記事が開いている状態で</w:t>
      </w:r>
      <w:r w:rsidR="00D95CEB">
        <w:rPr>
          <w:rFonts w:hint="eastAsia"/>
          <w:lang w:eastAsia="ja-JP"/>
        </w:rPr>
        <w:t>NAVER Cafe</w:t>
      </w:r>
      <w:r w:rsidR="00CE52B3" w:rsidRPr="00906373">
        <w:rPr>
          <w:rFonts w:hint="eastAsia"/>
          <w:lang w:eastAsia="ja-JP"/>
        </w:rPr>
        <w:t xml:space="preserve"> SDK</w:t>
      </w:r>
      <w:r w:rsidR="00CA7F2B" w:rsidRPr="00906373">
        <w:rPr>
          <w:rFonts w:hint="eastAsia"/>
          <w:lang w:eastAsia="ja-JP"/>
        </w:rPr>
        <w:t>画面を</w:t>
      </w:r>
      <w:r w:rsidR="001D07E4">
        <w:rPr>
          <w:rFonts w:hint="eastAsia"/>
          <w:lang w:eastAsia="ja-JP"/>
        </w:rPr>
        <w:t>開きます</w:t>
      </w:r>
      <w:r w:rsidR="00CA7F2B" w:rsidRPr="00906373">
        <w:rPr>
          <w:rFonts w:hint="eastAsia"/>
          <w:lang w:eastAsia="ja-JP"/>
        </w:rPr>
        <w:t>。</w:t>
      </w:r>
    </w:p>
    <w:p w:rsidR="008059E7" w:rsidRPr="00906373" w:rsidRDefault="0037202F" w:rsidP="00EA5DA3">
      <w:pPr>
        <w:pStyle w:val="41"/>
      </w:pPr>
      <w:r w:rsidRPr="00906373">
        <w:rPr>
          <w:rFonts w:hint="eastAsia"/>
        </w:rPr>
        <w:t>構文</w:t>
      </w:r>
    </w:p>
    <w:p w:rsidR="008059E7" w:rsidRPr="00906373" w:rsidRDefault="008059E7" w:rsidP="00EA5DA3">
      <w:pPr>
        <w:pStyle w:val="nCode"/>
        <w:autoSpaceDE/>
        <w:autoSpaceDN/>
      </w:pPr>
      <w:r w:rsidRPr="00906373">
        <w:t>- (void</w:t>
      </w:r>
      <w:proofErr w:type="gramStart"/>
      <w:r w:rsidRPr="00906373">
        <w:t>)presentMainViewControllerWithArticleId</w:t>
      </w:r>
      <w:proofErr w:type="gramEnd"/>
      <w:r w:rsidRPr="00906373">
        <w:t>:(NSUInteger)articleId;</w:t>
      </w:r>
    </w:p>
    <w:p w:rsidR="008059E7" w:rsidRPr="00906373" w:rsidRDefault="0037202F" w:rsidP="00EA5DA3">
      <w:pPr>
        <w:pStyle w:val="nApiSubTitle"/>
      </w:pPr>
      <w:r w:rsidRPr="00906373">
        <w:rPr>
          <w:rFonts w:hint="eastAsia"/>
        </w:rPr>
        <w:t>パラメータ</w:t>
      </w:r>
    </w:p>
    <w:tbl>
      <w:tblPr>
        <w:tblStyle w:val="nTblIndent"/>
        <w:tblW w:w="0" w:type="auto"/>
        <w:tblLook w:val="04A0" w:firstRow="1" w:lastRow="0" w:firstColumn="1" w:lastColumn="0" w:noHBand="0" w:noVBand="1"/>
      </w:tblPr>
      <w:tblGrid>
        <w:gridCol w:w="1857"/>
        <w:gridCol w:w="1079"/>
        <w:gridCol w:w="1061"/>
        <w:gridCol w:w="4693"/>
      </w:tblGrid>
      <w:tr w:rsidR="008059E7" w:rsidRPr="002452AD"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Pr="00906373" w:rsidRDefault="0037202F" w:rsidP="00EA5DA3">
            <w:pPr>
              <w:pStyle w:val="nTblHeader"/>
              <w:wordWrap/>
            </w:pPr>
            <w:r w:rsidRPr="00906373">
              <w:rPr>
                <w:rFonts w:hint="eastAsia"/>
              </w:rPr>
              <w:t>パラメータ</w:t>
            </w:r>
          </w:p>
        </w:tc>
        <w:tc>
          <w:tcPr>
            <w:tcW w:w="1063" w:type="dxa"/>
          </w:tcPr>
          <w:p w:rsidR="008059E7" w:rsidRPr="00906373" w:rsidRDefault="0037202F" w:rsidP="00EA5DA3">
            <w:pPr>
              <w:pStyle w:val="nTblHeader"/>
              <w:wordWrap/>
            </w:pPr>
            <w:r w:rsidRPr="00906373">
              <w:rPr>
                <w:rFonts w:hint="eastAsia"/>
              </w:rPr>
              <w:t>タイプ</w:t>
            </w:r>
          </w:p>
        </w:tc>
        <w:tc>
          <w:tcPr>
            <w:tcW w:w="1063" w:type="dxa"/>
          </w:tcPr>
          <w:p w:rsidR="008059E7" w:rsidRPr="00906373" w:rsidRDefault="0037202F" w:rsidP="00EA5DA3">
            <w:pPr>
              <w:pStyle w:val="nTblHeader"/>
              <w:wordWrap/>
            </w:pPr>
            <w:r w:rsidRPr="00906373">
              <w:rPr>
                <w:rFonts w:hint="eastAsia"/>
              </w:rPr>
              <w:t>必須</w:t>
            </w:r>
          </w:p>
        </w:tc>
        <w:tc>
          <w:tcPr>
            <w:tcW w:w="4704" w:type="dxa"/>
          </w:tcPr>
          <w:p w:rsidR="008059E7" w:rsidRPr="00906373" w:rsidRDefault="0037202F" w:rsidP="00EA5DA3">
            <w:pPr>
              <w:pStyle w:val="nTblHeader"/>
              <w:wordWrap/>
            </w:pPr>
            <w:r w:rsidRPr="00906373">
              <w:rPr>
                <w:rFonts w:hint="eastAsia"/>
              </w:rPr>
              <w:t>説明</w:t>
            </w:r>
          </w:p>
        </w:tc>
      </w:tr>
      <w:tr w:rsidR="008059E7" w:rsidRPr="00906373" w:rsidTr="00CE52B3">
        <w:tc>
          <w:tcPr>
            <w:tcW w:w="1860" w:type="dxa"/>
          </w:tcPr>
          <w:p w:rsidR="008059E7" w:rsidRPr="00453FED" w:rsidRDefault="008059E7" w:rsidP="00EA5DA3">
            <w:pPr>
              <w:pStyle w:val="nTblNormal"/>
              <w:wordWrap/>
            </w:pPr>
            <w:r w:rsidRPr="002452AD">
              <w:rPr>
                <w:rFonts w:hint="eastAsia"/>
              </w:rPr>
              <w:t>articleId</w:t>
            </w:r>
          </w:p>
        </w:tc>
        <w:tc>
          <w:tcPr>
            <w:tcW w:w="1063" w:type="dxa"/>
          </w:tcPr>
          <w:p w:rsidR="008059E7" w:rsidRPr="00FA36DF" w:rsidRDefault="00293BC7" w:rsidP="00EA5DA3">
            <w:pPr>
              <w:pStyle w:val="nTblNormal"/>
              <w:wordWrap/>
            </w:pPr>
            <w:r>
              <w:t>NSUInteger</w:t>
            </w:r>
          </w:p>
        </w:tc>
        <w:tc>
          <w:tcPr>
            <w:tcW w:w="1063" w:type="dxa"/>
          </w:tcPr>
          <w:p w:rsidR="008059E7" w:rsidRPr="00906373" w:rsidRDefault="008059E7" w:rsidP="00EA5DA3">
            <w:pPr>
              <w:pStyle w:val="nTblNormal"/>
              <w:wordWrap/>
            </w:pPr>
            <w:r w:rsidRPr="00906373">
              <w:rPr>
                <w:rFonts w:hint="eastAsia"/>
              </w:rPr>
              <w:t>Y</w:t>
            </w:r>
          </w:p>
        </w:tc>
        <w:tc>
          <w:tcPr>
            <w:tcW w:w="4704" w:type="dxa"/>
          </w:tcPr>
          <w:p w:rsidR="008059E7" w:rsidRPr="00906373" w:rsidRDefault="00775BA2" w:rsidP="00EA5DA3">
            <w:pPr>
              <w:pStyle w:val="nTblNormal"/>
              <w:wordWrap/>
              <w:rPr>
                <w:lang w:eastAsia="ja-JP"/>
              </w:rPr>
            </w:pPr>
            <w:r w:rsidRPr="00906373">
              <w:rPr>
                <w:rFonts w:hint="eastAsia"/>
                <w:lang w:eastAsia="ja-JP"/>
              </w:rPr>
              <w:t>投稿ID</w:t>
            </w:r>
            <w:r w:rsidR="00CE52B3" w:rsidRPr="00906373">
              <w:rPr>
                <w:rFonts w:hint="eastAsia"/>
                <w:lang w:eastAsia="ja-JP"/>
              </w:rPr>
              <w:t>(</w:t>
            </w:r>
            <w:r w:rsidRPr="00906373">
              <w:rPr>
                <w:rFonts w:hint="eastAsia"/>
                <w:lang w:eastAsia="ja-JP"/>
              </w:rPr>
              <w:t>基本値</w:t>
            </w:r>
            <w:r w:rsidR="008059E7" w:rsidRPr="00906373">
              <w:rPr>
                <w:rFonts w:hint="eastAsia"/>
                <w:lang w:eastAsia="ja-JP"/>
              </w:rPr>
              <w:t>:</w:t>
            </w:r>
            <w:r w:rsidR="00B13209" w:rsidRPr="00906373">
              <w:rPr>
                <w:rFonts w:hint="eastAsia"/>
                <w:lang w:eastAsia="ja-JP"/>
              </w:rPr>
              <w:t xml:space="preserve"> 0</w:t>
            </w:r>
            <w:r w:rsidR="008059E7" w:rsidRPr="00906373">
              <w:rPr>
                <w:rFonts w:hint="eastAsia"/>
                <w:lang w:eastAsia="ja-JP"/>
              </w:rPr>
              <w:t>)</w:t>
            </w:r>
          </w:p>
        </w:tc>
      </w:tr>
    </w:tbl>
    <w:p w:rsidR="008059E7" w:rsidRPr="00453FED" w:rsidRDefault="0037202F" w:rsidP="00EA5DA3">
      <w:pPr>
        <w:pStyle w:val="nApiSubTitle"/>
        <w:rPr>
          <w:lang w:eastAsia="ja-JP"/>
        </w:rPr>
      </w:pPr>
      <w:r w:rsidRPr="002452AD">
        <w:rPr>
          <w:rFonts w:hint="eastAsia"/>
          <w:lang w:eastAsia="ja-JP"/>
        </w:rPr>
        <w:t>返却値</w:t>
      </w:r>
    </w:p>
    <w:p w:rsidR="008059E7" w:rsidRPr="00FA36DF" w:rsidRDefault="0037202F" w:rsidP="00EA5DA3">
      <w:pPr>
        <w:pStyle w:val="nNormal"/>
        <w:autoSpaceDE/>
        <w:autoSpaceDN/>
        <w:rPr>
          <w:lang w:eastAsia="ja-JP"/>
        </w:rPr>
      </w:pPr>
      <w:r w:rsidRPr="008C7B65">
        <w:rPr>
          <w:rFonts w:hint="eastAsia"/>
          <w:lang w:eastAsia="ja-JP"/>
        </w:rPr>
        <w:t>なし</w:t>
      </w:r>
    </w:p>
    <w:p w:rsidR="008059E7" w:rsidRPr="006D0CFD" w:rsidRDefault="00BA12FC" w:rsidP="00EA5DA3">
      <w:pPr>
        <w:pStyle w:val="nApiSubTitle"/>
        <w:rPr>
          <w:lang w:eastAsia="ja-JP"/>
        </w:rPr>
      </w:pPr>
      <w:r>
        <w:rPr>
          <w:rFonts w:hint="eastAsia"/>
          <w:lang w:eastAsia="ja-JP"/>
        </w:rPr>
        <w:t>サンプルコード</w:t>
      </w:r>
    </w:p>
    <w:p w:rsidR="008059E7" w:rsidRPr="00906373" w:rsidRDefault="008059E7" w:rsidP="00EA5DA3">
      <w:pPr>
        <w:pStyle w:val="nCode"/>
        <w:autoSpaceDE/>
        <w:autoSpaceDN/>
      </w:pPr>
      <w:r w:rsidRPr="00906373">
        <w:rPr>
          <w:rFonts w:hint="eastAsia"/>
        </w:rPr>
        <w:t>[[NCSDKManager getSharedInstance] presentMainViewControllerWithArticleId</w:t>
      </w:r>
      <w:proofErr w:type="gramStart"/>
      <w:r w:rsidRPr="00906373">
        <w:rPr>
          <w:rFonts w:hint="eastAsia"/>
        </w:rPr>
        <w:t>:10</w:t>
      </w:r>
      <w:proofErr w:type="gramEnd"/>
      <w:r w:rsidRPr="00906373">
        <w:rPr>
          <w:rFonts w:hint="eastAsia"/>
        </w:rPr>
        <w:t>];</w:t>
      </w:r>
    </w:p>
    <w:p w:rsidR="00016EFC" w:rsidRPr="00906373" w:rsidRDefault="0059115A" w:rsidP="00EA5DA3">
      <w:pPr>
        <w:pStyle w:val="31"/>
      </w:pPr>
      <w:bookmarkStart w:id="62" w:name="_Toc438559676"/>
      <w:r w:rsidRPr="00906373">
        <w:t>(</w:t>
      </w:r>
      <w:proofErr w:type="gramStart"/>
      <w:r w:rsidRPr="00906373">
        <w:t>void)</w:t>
      </w:r>
      <w:proofErr w:type="gramEnd"/>
      <w:r w:rsidRPr="00906373">
        <w:t>presentMainViewControllerWithTabIndex</w:t>
      </w:r>
      <w:bookmarkEnd w:id="62"/>
    </w:p>
    <w:p w:rsidR="00786FB8" w:rsidRPr="00906373" w:rsidRDefault="0037202F" w:rsidP="00EA5DA3">
      <w:pPr>
        <w:pStyle w:val="41"/>
      </w:pPr>
      <w:r w:rsidRPr="00906373">
        <w:rPr>
          <w:rFonts w:hint="eastAsia"/>
        </w:rPr>
        <w:t>説明</w:t>
      </w:r>
    </w:p>
    <w:p w:rsidR="00C668F1" w:rsidRPr="00906373" w:rsidRDefault="00CA7F2B" w:rsidP="00EA5DA3">
      <w:pPr>
        <w:pStyle w:val="nNormal"/>
        <w:autoSpaceDE/>
        <w:autoSpaceDN/>
        <w:rPr>
          <w:lang w:eastAsia="ja-JP"/>
        </w:rPr>
      </w:pPr>
      <w:r w:rsidRPr="00906373">
        <w:rPr>
          <w:rFonts w:hint="eastAsia"/>
          <w:lang w:eastAsia="ja-JP"/>
        </w:rPr>
        <w:t>指定した</w:t>
      </w:r>
      <w:r w:rsidR="00056A1A" w:rsidRPr="00906373">
        <w:rPr>
          <w:rFonts w:hint="eastAsia"/>
          <w:lang w:eastAsia="ja-JP"/>
        </w:rPr>
        <w:t>メニュー</w:t>
      </w:r>
      <w:r w:rsidR="00906373">
        <w:rPr>
          <w:rFonts w:hint="eastAsia"/>
          <w:lang w:eastAsia="ja-JP"/>
        </w:rPr>
        <w:t>が</w:t>
      </w:r>
      <w:r w:rsidRPr="00906373">
        <w:rPr>
          <w:rFonts w:hint="eastAsia"/>
          <w:lang w:eastAsia="ja-JP"/>
        </w:rPr>
        <w:t>選択</w:t>
      </w:r>
      <w:r w:rsidR="00906373">
        <w:rPr>
          <w:rFonts w:hint="eastAsia"/>
          <w:lang w:eastAsia="ja-JP"/>
        </w:rPr>
        <w:t>された</w:t>
      </w:r>
      <w:r w:rsidRPr="00906373">
        <w:rPr>
          <w:rFonts w:hint="eastAsia"/>
          <w:lang w:eastAsia="ja-JP"/>
        </w:rPr>
        <w:t>状態で</w:t>
      </w:r>
      <w:r w:rsidR="00D95CEB">
        <w:rPr>
          <w:rFonts w:hint="eastAsia"/>
          <w:lang w:eastAsia="ja-JP"/>
        </w:rPr>
        <w:t>NAVER Cafe</w:t>
      </w:r>
      <w:r w:rsidR="00C668F1" w:rsidRPr="00906373">
        <w:rPr>
          <w:rFonts w:hint="eastAsia"/>
          <w:lang w:eastAsia="ja-JP"/>
        </w:rPr>
        <w:t xml:space="preserve"> SDK</w:t>
      </w:r>
      <w:r w:rsidRPr="00906373">
        <w:rPr>
          <w:rFonts w:hint="eastAsia"/>
          <w:lang w:eastAsia="ja-JP"/>
        </w:rPr>
        <w:t>画面を</w:t>
      </w:r>
      <w:r w:rsidR="001D07E4">
        <w:rPr>
          <w:rFonts w:hint="eastAsia"/>
          <w:lang w:eastAsia="ja-JP"/>
        </w:rPr>
        <w:t>開きます</w:t>
      </w:r>
      <w:r w:rsidR="007A69F9">
        <w:rPr>
          <w:rFonts w:hint="eastAsia"/>
          <w:lang w:eastAsia="ja-JP"/>
        </w:rPr>
        <w:t>。</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(void</w:t>
      </w:r>
      <w:proofErr w:type="gramStart"/>
      <w:r w:rsidRPr="00906373">
        <w:t>)presentMainViewControllerWithTabIndex</w:t>
      </w:r>
      <w:proofErr w:type="gramEnd"/>
      <w:r w:rsidRPr="00906373">
        <w:t>:(NSUInteger)tabIndex;</w:t>
      </w:r>
    </w:p>
    <w:p w:rsidR="00786FB8" w:rsidRPr="00906373" w:rsidRDefault="0037202F" w:rsidP="00EA5DA3">
      <w:pPr>
        <w:pStyle w:val="nApiSubTitle"/>
      </w:pPr>
      <w:r w:rsidRPr="00906373">
        <w:rPr>
          <w:rFonts w:hint="eastAsia"/>
        </w:rPr>
        <w:lastRenderedPageBreak/>
        <w:t>パラメータ</w:t>
      </w:r>
    </w:p>
    <w:tbl>
      <w:tblPr>
        <w:tblStyle w:val="nTblIndent"/>
        <w:tblW w:w="0" w:type="auto"/>
        <w:tblLook w:val="04A0" w:firstRow="1" w:lastRow="0" w:firstColumn="1" w:lastColumn="0" w:noHBand="0" w:noVBand="1"/>
      </w:tblPr>
      <w:tblGrid>
        <w:gridCol w:w="1857"/>
        <w:gridCol w:w="1079"/>
        <w:gridCol w:w="1061"/>
        <w:gridCol w:w="4693"/>
      </w:tblGrid>
      <w:tr w:rsidR="00786FB8" w:rsidRPr="002452AD"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Pr="00906373" w:rsidRDefault="0037202F" w:rsidP="00EA5DA3">
            <w:pPr>
              <w:pStyle w:val="nTblHeader"/>
              <w:wordWrap/>
            </w:pPr>
            <w:r w:rsidRPr="00906373">
              <w:rPr>
                <w:rFonts w:hint="eastAsia"/>
              </w:rPr>
              <w:t>パラメータ</w:t>
            </w:r>
          </w:p>
        </w:tc>
        <w:tc>
          <w:tcPr>
            <w:tcW w:w="1063" w:type="dxa"/>
          </w:tcPr>
          <w:p w:rsidR="00786FB8" w:rsidRPr="00906373" w:rsidRDefault="0037202F" w:rsidP="00EA5DA3">
            <w:pPr>
              <w:pStyle w:val="nTblHeader"/>
              <w:wordWrap/>
            </w:pPr>
            <w:r w:rsidRPr="00906373">
              <w:rPr>
                <w:rFonts w:hint="eastAsia"/>
              </w:rPr>
              <w:t>タイプ</w:t>
            </w:r>
          </w:p>
        </w:tc>
        <w:tc>
          <w:tcPr>
            <w:tcW w:w="1063" w:type="dxa"/>
          </w:tcPr>
          <w:p w:rsidR="00786FB8" w:rsidRPr="00906373" w:rsidRDefault="0037202F" w:rsidP="00EA5DA3">
            <w:pPr>
              <w:pStyle w:val="nTblHeader"/>
              <w:wordWrap/>
            </w:pPr>
            <w:r w:rsidRPr="00906373">
              <w:rPr>
                <w:rFonts w:hint="eastAsia"/>
              </w:rPr>
              <w:t>必須</w:t>
            </w:r>
          </w:p>
        </w:tc>
        <w:tc>
          <w:tcPr>
            <w:tcW w:w="4704" w:type="dxa"/>
          </w:tcPr>
          <w:p w:rsidR="00786FB8" w:rsidRPr="00906373" w:rsidRDefault="0037202F" w:rsidP="00EA5DA3">
            <w:pPr>
              <w:pStyle w:val="nTblHeader"/>
              <w:wordWrap/>
            </w:pPr>
            <w:r w:rsidRPr="00906373">
              <w:rPr>
                <w:rFonts w:hint="eastAsia"/>
              </w:rPr>
              <w:t>説明</w:t>
            </w:r>
          </w:p>
        </w:tc>
      </w:tr>
      <w:tr w:rsidR="00786FB8" w:rsidRPr="002452AD" w:rsidTr="007F6189">
        <w:tc>
          <w:tcPr>
            <w:tcW w:w="1860" w:type="dxa"/>
          </w:tcPr>
          <w:p w:rsidR="00786FB8" w:rsidRPr="00453FED" w:rsidRDefault="00413B1B" w:rsidP="00EA5DA3">
            <w:pPr>
              <w:pStyle w:val="nTblNormal"/>
              <w:wordWrap/>
            </w:pPr>
            <w:r w:rsidRPr="002452AD">
              <w:rPr>
                <w:rFonts w:hint="eastAsia"/>
              </w:rPr>
              <w:t>tabIndex</w:t>
            </w:r>
          </w:p>
        </w:tc>
        <w:tc>
          <w:tcPr>
            <w:tcW w:w="1063" w:type="dxa"/>
          </w:tcPr>
          <w:p w:rsidR="00786FB8" w:rsidRPr="00FA36DF" w:rsidRDefault="00293BC7" w:rsidP="00EA5DA3">
            <w:pPr>
              <w:pStyle w:val="nTblNormal"/>
              <w:wordWrap/>
            </w:pPr>
            <w:r>
              <w:t>NSUInteger</w:t>
            </w:r>
          </w:p>
        </w:tc>
        <w:tc>
          <w:tcPr>
            <w:tcW w:w="1063" w:type="dxa"/>
          </w:tcPr>
          <w:p w:rsidR="00786FB8" w:rsidRPr="00906373" w:rsidRDefault="00413B1B" w:rsidP="00EA5DA3">
            <w:pPr>
              <w:pStyle w:val="nTblNormal"/>
              <w:wordWrap/>
            </w:pPr>
            <w:r w:rsidRPr="00906373">
              <w:rPr>
                <w:rFonts w:hint="eastAsia"/>
              </w:rPr>
              <w:t>Y</w:t>
            </w:r>
          </w:p>
        </w:tc>
        <w:tc>
          <w:tcPr>
            <w:tcW w:w="4704" w:type="dxa"/>
          </w:tcPr>
          <w:p w:rsidR="00C668F1" w:rsidRPr="00906373" w:rsidRDefault="00CA7F2B" w:rsidP="00EA5DA3">
            <w:pPr>
              <w:pStyle w:val="nTblNormal"/>
              <w:wordWrap/>
              <w:rPr>
                <w:lang w:eastAsia="ja-JP"/>
              </w:rPr>
            </w:pPr>
            <w:r w:rsidRPr="00906373">
              <w:rPr>
                <w:rFonts w:hint="eastAsia"/>
                <w:lang w:eastAsia="ja-JP"/>
              </w:rPr>
              <w:t>選択する</w:t>
            </w:r>
            <w:r w:rsidR="00056A1A" w:rsidRPr="00906373">
              <w:rPr>
                <w:rFonts w:hint="eastAsia"/>
                <w:lang w:eastAsia="ja-JP"/>
              </w:rPr>
              <w:t>メニュー</w:t>
            </w:r>
            <w:r w:rsidRPr="00906373">
              <w:rPr>
                <w:rFonts w:hint="eastAsia"/>
                <w:lang w:eastAsia="ja-JP"/>
              </w:rPr>
              <w:t>のインデックス値</w:t>
            </w:r>
            <w:r w:rsidR="00B329C4" w:rsidRPr="00906373">
              <w:rPr>
                <w:rFonts w:hint="eastAsia"/>
                <w:lang w:eastAsia="ja-JP"/>
              </w:rPr>
              <w:t>(</w:t>
            </w:r>
            <w:r w:rsidR="00775BA2" w:rsidRPr="00906373">
              <w:rPr>
                <w:rFonts w:hint="eastAsia"/>
                <w:lang w:eastAsia="ja-JP"/>
              </w:rPr>
              <w:t>基本値</w:t>
            </w:r>
            <w:r w:rsidR="00B329C4" w:rsidRPr="00906373">
              <w:rPr>
                <w:rFonts w:hint="eastAsia"/>
                <w:lang w:eastAsia="ja-JP"/>
              </w:rPr>
              <w:t xml:space="preserve">: </w:t>
            </w:r>
            <w:r w:rsidR="00B13209" w:rsidRPr="00906373">
              <w:rPr>
                <w:rFonts w:hint="eastAsia"/>
                <w:lang w:eastAsia="ja-JP"/>
              </w:rPr>
              <w:t>0</w:t>
            </w:r>
            <w:r w:rsidR="00B329C4" w:rsidRPr="00906373">
              <w:rPr>
                <w:rFonts w:hint="eastAsia"/>
                <w:lang w:eastAsia="ja-JP"/>
              </w:rPr>
              <w:t>)</w:t>
            </w:r>
          </w:p>
          <w:p w:rsidR="00B13209" w:rsidRPr="00541C97" w:rsidRDefault="00B13209" w:rsidP="00EA5DA3">
            <w:pPr>
              <w:pStyle w:val="nTblListBuld1"/>
              <w:wordWrap/>
            </w:pPr>
            <w:r w:rsidRPr="00541C97">
              <w:rPr>
                <w:rFonts w:hint="eastAsia"/>
              </w:rPr>
              <w:t xml:space="preserve">0: </w:t>
            </w:r>
            <w:r w:rsidR="00056A1A" w:rsidRPr="000B6A24">
              <w:rPr>
                <w:rFonts w:hint="eastAsia"/>
              </w:rPr>
              <w:t>トップ</w:t>
            </w:r>
          </w:p>
          <w:p w:rsidR="00B13209" w:rsidRPr="00541C97" w:rsidRDefault="00B13209" w:rsidP="00EA5DA3">
            <w:pPr>
              <w:pStyle w:val="nTblListBuld1"/>
              <w:wordWrap/>
            </w:pPr>
            <w:r w:rsidRPr="00541C97">
              <w:rPr>
                <w:rFonts w:hint="eastAsia"/>
              </w:rPr>
              <w:t xml:space="preserve">1: </w:t>
            </w:r>
            <w:r w:rsidR="00CA7F2B" w:rsidRPr="000B6A24">
              <w:rPr>
                <w:rFonts w:hint="eastAsia"/>
              </w:rPr>
              <w:t>お知らせ</w:t>
            </w:r>
          </w:p>
          <w:p w:rsidR="00B13209" w:rsidRPr="00541C97" w:rsidRDefault="00B13209" w:rsidP="00EA5DA3">
            <w:pPr>
              <w:pStyle w:val="nTblListBuld1"/>
              <w:wordWrap/>
            </w:pPr>
            <w:r w:rsidRPr="00541C97">
              <w:rPr>
                <w:rFonts w:hint="eastAsia"/>
              </w:rPr>
              <w:t xml:space="preserve">2: </w:t>
            </w:r>
            <w:r w:rsidR="00CA7F2B" w:rsidRPr="000B6A24">
              <w:rPr>
                <w:rFonts w:hint="eastAsia"/>
              </w:rPr>
              <w:t>イベント</w:t>
            </w:r>
          </w:p>
          <w:p w:rsidR="00B13209" w:rsidRPr="00541C97" w:rsidRDefault="00B13209" w:rsidP="00EA5DA3">
            <w:pPr>
              <w:pStyle w:val="nTblListBuld1"/>
              <w:wordWrap/>
            </w:pPr>
            <w:r w:rsidRPr="00541C97">
              <w:rPr>
                <w:rFonts w:hint="eastAsia"/>
              </w:rPr>
              <w:t xml:space="preserve">3: </w:t>
            </w:r>
            <w:r w:rsidR="00CA7F2B" w:rsidRPr="000B6A24">
              <w:rPr>
                <w:rFonts w:hint="eastAsia"/>
              </w:rPr>
              <w:t>統合</w:t>
            </w:r>
            <w:r w:rsidR="00775BA2" w:rsidRPr="00541C97">
              <w:rPr>
                <w:rFonts w:hint="eastAsia"/>
              </w:rPr>
              <w:t>掲示板</w:t>
            </w:r>
          </w:p>
          <w:p w:rsidR="00B13209" w:rsidRPr="00906373" w:rsidRDefault="00B13209" w:rsidP="00EA5DA3">
            <w:pPr>
              <w:pStyle w:val="nTblListBuld1"/>
              <w:wordWrap/>
            </w:pPr>
            <w:r w:rsidRPr="00541C97">
              <w:rPr>
                <w:rFonts w:hint="eastAsia"/>
              </w:rPr>
              <w:t xml:space="preserve">4: </w:t>
            </w:r>
            <w:r w:rsidR="00CA7F2B" w:rsidRPr="000B6A24">
              <w:rPr>
                <w:rFonts w:hint="eastAsia"/>
              </w:rPr>
              <w:t>プロフィール</w:t>
            </w:r>
          </w:p>
        </w:tc>
      </w:tr>
    </w:tbl>
    <w:p w:rsidR="00786FB8" w:rsidRPr="00453FED" w:rsidRDefault="0037202F" w:rsidP="00EA5DA3">
      <w:pPr>
        <w:pStyle w:val="nApiSubTitle"/>
      </w:pPr>
      <w:r w:rsidRPr="002452AD">
        <w:rPr>
          <w:rFonts w:hint="eastAsia"/>
        </w:rPr>
        <w:t>返却値</w:t>
      </w:r>
    </w:p>
    <w:p w:rsidR="00786FB8" w:rsidRPr="00FA36DF" w:rsidRDefault="0037202F" w:rsidP="00EA5DA3">
      <w:pPr>
        <w:pStyle w:val="nNormal"/>
        <w:autoSpaceDE/>
        <w:autoSpaceDN/>
      </w:pPr>
      <w:r w:rsidRPr="008C7B65">
        <w:rPr>
          <w:rFonts w:hint="eastAsia"/>
        </w:rPr>
        <w:t>なし</w:t>
      </w:r>
    </w:p>
    <w:p w:rsidR="00786FB8" w:rsidRPr="006D0CFD" w:rsidRDefault="00BA12FC" w:rsidP="00EA5DA3">
      <w:pPr>
        <w:pStyle w:val="nApiSubTitle"/>
      </w:pPr>
      <w:r>
        <w:rPr>
          <w:rFonts w:hint="eastAsia"/>
        </w:rPr>
        <w:t>サンプルコード</w:t>
      </w:r>
    </w:p>
    <w:p w:rsidR="00786FB8" w:rsidRPr="00906373" w:rsidRDefault="00413B1B" w:rsidP="00EA5DA3">
      <w:pPr>
        <w:pStyle w:val="nCode"/>
        <w:autoSpaceDE/>
        <w:autoSpaceDN/>
      </w:pPr>
      <w:r w:rsidRPr="00906373">
        <w:rPr>
          <w:rFonts w:hint="eastAsia"/>
        </w:rPr>
        <w:t>[[NCSDKManager</w:t>
      </w:r>
      <w:r w:rsidR="00083213" w:rsidRPr="00906373">
        <w:rPr>
          <w:rFonts w:hint="eastAsia"/>
        </w:rPr>
        <w:t xml:space="preserve"> </w:t>
      </w:r>
      <w:r w:rsidRPr="00906373">
        <w:rPr>
          <w:rFonts w:hint="eastAsia"/>
        </w:rPr>
        <w:t>getSharedInstance]</w:t>
      </w:r>
      <w:r w:rsidR="00083213" w:rsidRPr="00906373">
        <w:rPr>
          <w:rFonts w:hint="eastAsia"/>
        </w:rPr>
        <w:t xml:space="preserve"> </w:t>
      </w:r>
      <w:r w:rsidRPr="00906373">
        <w:rPr>
          <w:rFonts w:hint="eastAsia"/>
        </w:rPr>
        <w:t>presentMainViewControllerWithTabIndex</w:t>
      </w:r>
      <w:proofErr w:type="gramStart"/>
      <w:r w:rsidRPr="00906373">
        <w:rPr>
          <w:rFonts w:hint="eastAsia"/>
        </w:rPr>
        <w:t>:1</w:t>
      </w:r>
      <w:proofErr w:type="gramEnd"/>
      <w:r w:rsidRPr="00906373">
        <w:rPr>
          <w:rFonts w:hint="eastAsia"/>
        </w:rPr>
        <w:t>];</w:t>
      </w:r>
    </w:p>
    <w:p w:rsidR="008059E7" w:rsidRPr="00B44D73" w:rsidRDefault="008059E7" w:rsidP="00EA5DA3">
      <w:pPr>
        <w:pStyle w:val="31"/>
      </w:pPr>
      <w:bookmarkStart w:id="63" w:name="_Toc438559677"/>
      <w:r w:rsidRPr="00B44D73">
        <w:t>(</w:t>
      </w:r>
      <w:proofErr w:type="gramStart"/>
      <w:r w:rsidRPr="00B44D73">
        <w:t>void)</w:t>
      </w:r>
      <w:proofErr w:type="gramEnd"/>
      <w:r w:rsidRPr="00B44D73">
        <w:t>presentViewController</w:t>
      </w:r>
      <w:bookmarkEnd w:id="63"/>
    </w:p>
    <w:p w:rsidR="008059E7" w:rsidRPr="00BA12FC" w:rsidRDefault="0037202F" w:rsidP="00EA5DA3">
      <w:pPr>
        <w:pStyle w:val="41"/>
      </w:pPr>
      <w:r w:rsidRPr="00BA12FC">
        <w:rPr>
          <w:rFonts w:hint="eastAsia"/>
        </w:rPr>
        <w:t>説明</w:t>
      </w:r>
    </w:p>
    <w:p w:rsidR="008059E7" w:rsidRPr="00906373" w:rsidRDefault="00D95CEB" w:rsidP="00EA5DA3">
      <w:pPr>
        <w:pStyle w:val="nNormal"/>
        <w:autoSpaceDE/>
        <w:autoSpaceDN/>
        <w:rPr>
          <w:lang w:eastAsia="ja-JP"/>
        </w:rPr>
      </w:pPr>
      <w:r>
        <w:rPr>
          <w:rFonts w:hint="eastAsia"/>
          <w:lang w:eastAsia="ja-JP"/>
        </w:rPr>
        <w:t>NAVER Cafe</w:t>
      </w:r>
      <w:r w:rsidR="008059E7" w:rsidRPr="00BA12FC">
        <w:rPr>
          <w:lang w:eastAsia="ja-JP"/>
        </w:rPr>
        <w:t xml:space="preserve"> </w:t>
      </w:r>
      <w:r w:rsidR="00717058" w:rsidRPr="00BA12FC">
        <w:rPr>
          <w:rFonts w:hint="eastAsia"/>
          <w:lang w:eastAsia="ja-JP"/>
        </w:rPr>
        <w:t>SDK</w:t>
      </w:r>
      <w:r w:rsidR="00CA7F2B" w:rsidRPr="00BA12FC">
        <w:rPr>
          <w:rFonts w:hint="eastAsia"/>
          <w:lang w:eastAsia="ja-JP"/>
        </w:rPr>
        <w:t>の最上位ビューコンローラか</w:t>
      </w:r>
      <w:r w:rsidR="00CA7F2B" w:rsidRPr="00906373">
        <w:rPr>
          <w:rFonts w:hint="eastAsia"/>
          <w:lang w:eastAsia="ja-JP"/>
        </w:rPr>
        <w:t>ら</w:t>
      </w:r>
      <w:r w:rsidR="007A69F9">
        <w:rPr>
          <w:rFonts w:hint="eastAsia"/>
          <w:lang w:eastAsia="ja-JP"/>
        </w:rPr>
        <w:t>他</w:t>
      </w:r>
      <w:r w:rsidR="00CA7F2B" w:rsidRPr="00906373">
        <w:rPr>
          <w:rFonts w:hint="eastAsia"/>
          <w:lang w:eastAsia="ja-JP"/>
        </w:rPr>
        <w:t>のビューコントローラを実行します。</w:t>
      </w:r>
    </w:p>
    <w:p w:rsidR="008059E7" w:rsidRPr="00906373" w:rsidRDefault="0037202F" w:rsidP="00EA5DA3">
      <w:pPr>
        <w:pStyle w:val="41"/>
      </w:pPr>
      <w:r w:rsidRPr="00906373">
        <w:rPr>
          <w:rFonts w:hint="eastAsia"/>
        </w:rPr>
        <w:t>構文</w:t>
      </w:r>
    </w:p>
    <w:p w:rsidR="008059E7" w:rsidRPr="00906373" w:rsidRDefault="008059E7" w:rsidP="00EA5DA3">
      <w:pPr>
        <w:pStyle w:val="nCode"/>
        <w:autoSpaceDE/>
        <w:autoSpaceDN/>
      </w:pPr>
      <w:r w:rsidRPr="00906373">
        <w:t>- (void</w:t>
      </w:r>
      <w:proofErr w:type="gramStart"/>
      <w:r w:rsidRPr="00906373">
        <w:t>)presentViewController</w:t>
      </w:r>
      <w:proofErr w:type="gramEnd"/>
      <w:r w:rsidRPr="00906373">
        <w:t>:(id)viewController;</w:t>
      </w:r>
    </w:p>
    <w:p w:rsidR="008059E7" w:rsidRPr="00906373" w:rsidRDefault="0037202F" w:rsidP="00EA5DA3">
      <w:pPr>
        <w:pStyle w:val="nApiSubTitle"/>
      </w:pPr>
      <w:r w:rsidRPr="00906373">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8059E7" w:rsidRPr="002452AD"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Pr="00906373" w:rsidRDefault="0037202F" w:rsidP="00EA5DA3">
            <w:pPr>
              <w:pStyle w:val="nTblHeader"/>
              <w:wordWrap/>
            </w:pPr>
            <w:r w:rsidRPr="00906373">
              <w:rPr>
                <w:rFonts w:hint="eastAsia"/>
              </w:rPr>
              <w:t>パラメータ</w:t>
            </w:r>
          </w:p>
        </w:tc>
        <w:tc>
          <w:tcPr>
            <w:tcW w:w="1063" w:type="dxa"/>
          </w:tcPr>
          <w:p w:rsidR="008059E7" w:rsidRPr="00906373" w:rsidRDefault="0037202F" w:rsidP="00EA5DA3">
            <w:pPr>
              <w:pStyle w:val="nTblHeader"/>
              <w:wordWrap/>
            </w:pPr>
            <w:r w:rsidRPr="00906373">
              <w:rPr>
                <w:rFonts w:hint="eastAsia"/>
              </w:rPr>
              <w:t>タイプ</w:t>
            </w:r>
          </w:p>
        </w:tc>
        <w:tc>
          <w:tcPr>
            <w:tcW w:w="1063" w:type="dxa"/>
          </w:tcPr>
          <w:p w:rsidR="008059E7" w:rsidRPr="00906373" w:rsidRDefault="0037202F" w:rsidP="00EA5DA3">
            <w:pPr>
              <w:pStyle w:val="nTblHeader"/>
              <w:wordWrap/>
            </w:pPr>
            <w:r w:rsidRPr="00906373">
              <w:rPr>
                <w:rFonts w:hint="eastAsia"/>
              </w:rPr>
              <w:t>必須</w:t>
            </w:r>
          </w:p>
        </w:tc>
        <w:tc>
          <w:tcPr>
            <w:tcW w:w="4704" w:type="dxa"/>
          </w:tcPr>
          <w:p w:rsidR="008059E7" w:rsidRPr="00906373" w:rsidRDefault="0037202F" w:rsidP="00EA5DA3">
            <w:pPr>
              <w:pStyle w:val="nTblHeader"/>
              <w:wordWrap/>
            </w:pPr>
            <w:r w:rsidRPr="00906373">
              <w:rPr>
                <w:rFonts w:hint="eastAsia"/>
              </w:rPr>
              <w:t>説明</w:t>
            </w:r>
          </w:p>
        </w:tc>
      </w:tr>
      <w:tr w:rsidR="008059E7" w:rsidRPr="002452AD" w:rsidTr="00CE52B3">
        <w:tc>
          <w:tcPr>
            <w:tcW w:w="1860" w:type="dxa"/>
          </w:tcPr>
          <w:p w:rsidR="008059E7" w:rsidRPr="00453FED" w:rsidRDefault="008059E7" w:rsidP="00EA5DA3">
            <w:pPr>
              <w:pStyle w:val="nTblNormal"/>
              <w:wordWrap/>
            </w:pPr>
            <w:r w:rsidRPr="002452AD">
              <w:rPr>
                <w:rFonts w:hint="eastAsia"/>
              </w:rPr>
              <w:t>viewController</w:t>
            </w:r>
          </w:p>
        </w:tc>
        <w:tc>
          <w:tcPr>
            <w:tcW w:w="1063" w:type="dxa"/>
          </w:tcPr>
          <w:p w:rsidR="008059E7" w:rsidRPr="00FA36DF" w:rsidRDefault="004A5DD1" w:rsidP="00EA5DA3">
            <w:pPr>
              <w:pStyle w:val="nTblNormal"/>
              <w:wordWrap/>
            </w:pPr>
            <w:r w:rsidRPr="00716F30">
              <w:rPr>
                <w:rFonts w:hint="eastAsia"/>
              </w:rPr>
              <w:t>i</w:t>
            </w:r>
            <w:r w:rsidR="008059E7" w:rsidRPr="00FA36DF">
              <w:rPr>
                <w:rFonts w:hint="eastAsia"/>
              </w:rPr>
              <w:t>d</w:t>
            </w:r>
          </w:p>
        </w:tc>
        <w:tc>
          <w:tcPr>
            <w:tcW w:w="1063" w:type="dxa"/>
          </w:tcPr>
          <w:p w:rsidR="008059E7" w:rsidRPr="00906373" w:rsidRDefault="008059E7" w:rsidP="00EA5DA3">
            <w:pPr>
              <w:pStyle w:val="nTblNormal"/>
              <w:wordWrap/>
            </w:pPr>
            <w:r w:rsidRPr="00906373">
              <w:rPr>
                <w:rFonts w:hint="eastAsia"/>
              </w:rPr>
              <w:t>Y</w:t>
            </w:r>
          </w:p>
        </w:tc>
        <w:tc>
          <w:tcPr>
            <w:tcW w:w="4704" w:type="dxa"/>
          </w:tcPr>
          <w:p w:rsidR="008059E7" w:rsidRPr="00906373" w:rsidRDefault="00CA7F2B" w:rsidP="00EA5DA3">
            <w:pPr>
              <w:pStyle w:val="nTblNormal"/>
              <w:wordWrap/>
              <w:rPr>
                <w:lang w:eastAsia="ja-JP"/>
              </w:rPr>
            </w:pPr>
            <w:r w:rsidRPr="00906373">
              <w:rPr>
                <w:rFonts w:hint="eastAsia"/>
                <w:lang w:eastAsia="ja-JP"/>
              </w:rPr>
              <w:t>ビューコントローラ</w:t>
            </w:r>
            <w:r w:rsidR="0037202F" w:rsidRPr="00906373">
              <w:rPr>
                <w:rFonts w:hint="eastAsia"/>
                <w:lang w:eastAsia="ja-JP"/>
              </w:rPr>
              <w:t>オブジェクト</w:t>
            </w:r>
            <w:r w:rsidRPr="00906373">
              <w:rPr>
                <w:rFonts w:hint="eastAsia"/>
                <w:lang w:eastAsia="ja-JP"/>
              </w:rPr>
              <w:t>の</w:t>
            </w:r>
            <w:r w:rsidR="00717058" w:rsidRPr="00906373">
              <w:rPr>
                <w:rFonts w:hint="eastAsia"/>
                <w:lang w:eastAsia="ja-JP"/>
              </w:rPr>
              <w:t>ID</w:t>
            </w:r>
          </w:p>
        </w:tc>
      </w:tr>
    </w:tbl>
    <w:p w:rsidR="008059E7" w:rsidRPr="00453FED" w:rsidRDefault="0037202F" w:rsidP="00EA5DA3">
      <w:pPr>
        <w:pStyle w:val="nApiSubTitle"/>
        <w:rPr>
          <w:lang w:eastAsia="ja-JP"/>
        </w:rPr>
      </w:pPr>
      <w:r w:rsidRPr="002452AD">
        <w:rPr>
          <w:rFonts w:hint="eastAsia"/>
          <w:lang w:eastAsia="ja-JP"/>
        </w:rPr>
        <w:t>返却値</w:t>
      </w:r>
    </w:p>
    <w:p w:rsidR="008059E7" w:rsidRPr="00FA36DF" w:rsidRDefault="0037202F" w:rsidP="00EA5DA3">
      <w:pPr>
        <w:pStyle w:val="nNormal"/>
        <w:autoSpaceDE/>
        <w:autoSpaceDN/>
        <w:rPr>
          <w:lang w:eastAsia="ja-JP"/>
        </w:rPr>
      </w:pPr>
      <w:r w:rsidRPr="008C7B65">
        <w:rPr>
          <w:rFonts w:hint="eastAsia"/>
          <w:lang w:eastAsia="ja-JP"/>
        </w:rPr>
        <w:t>なし</w:t>
      </w:r>
    </w:p>
    <w:p w:rsidR="008059E7" w:rsidRPr="006D0CFD" w:rsidRDefault="00BA12FC" w:rsidP="00EA5DA3">
      <w:pPr>
        <w:pStyle w:val="nApiSubTitle"/>
        <w:rPr>
          <w:lang w:eastAsia="ja-JP"/>
        </w:rPr>
      </w:pPr>
      <w:r>
        <w:rPr>
          <w:rFonts w:hint="eastAsia"/>
          <w:lang w:eastAsia="ja-JP"/>
        </w:rPr>
        <w:t>サンプルコード</w:t>
      </w:r>
    </w:p>
    <w:p w:rsidR="008059E7" w:rsidRPr="00906373" w:rsidRDefault="008059E7" w:rsidP="00EA5DA3">
      <w:pPr>
        <w:pStyle w:val="nCode"/>
        <w:autoSpaceDE/>
        <w:autoSpaceDN/>
      </w:pPr>
      <w:r w:rsidRPr="00906373">
        <w:rPr>
          <w:rFonts w:hint="eastAsia"/>
        </w:rPr>
        <w:t>[[NCSDKManager getSharedInstance] presentViewController</w:t>
      </w:r>
      <w:proofErr w:type="gramStart"/>
      <w:r w:rsidRPr="00906373">
        <w:rPr>
          <w:rFonts w:hint="eastAsia"/>
        </w:rPr>
        <w:t>:self</w:t>
      </w:r>
      <w:proofErr w:type="gramEnd"/>
      <w:r w:rsidRPr="00906373">
        <w:rPr>
          <w:rFonts w:hint="eastAsia"/>
        </w:rPr>
        <w:t xml:space="preserve">]; </w:t>
      </w:r>
    </w:p>
    <w:p w:rsidR="008059E7" w:rsidRPr="00906373" w:rsidRDefault="008059E7" w:rsidP="00EA5DA3">
      <w:pPr>
        <w:pStyle w:val="31"/>
      </w:pPr>
      <w:bookmarkStart w:id="64" w:name="_Toc438559678"/>
      <w:r w:rsidRPr="00906373">
        <w:t>(</w:t>
      </w:r>
      <w:proofErr w:type="gramStart"/>
      <w:r w:rsidRPr="00906373">
        <w:t>void)</w:t>
      </w:r>
      <w:proofErr w:type="gramEnd"/>
      <w:r w:rsidRPr="00906373">
        <w:t>setGameUserId</w:t>
      </w:r>
      <w:bookmarkEnd w:id="64"/>
    </w:p>
    <w:p w:rsidR="008059E7" w:rsidRPr="00906373" w:rsidRDefault="0037202F" w:rsidP="00EA5DA3">
      <w:pPr>
        <w:pStyle w:val="41"/>
      </w:pPr>
      <w:r w:rsidRPr="00906373">
        <w:rPr>
          <w:rFonts w:hint="eastAsia"/>
        </w:rPr>
        <w:t>説明</w:t>
      </w:r>
    </w:p>
    <w:p w:rsidR="008059E7" w:rsidRPr="00906373" w:rsidRDefault="00CA7F2B" w:rsidP="00EA5DA3">
      <w:pPr>
        <w:pStyle w:val="nNormal"/>
        <w:autoSpaceDE/>
        <w:autoSpaceDN/>
        <w:rPr>
          <w:lang w:eastAsia="ja-JP"/>
        </w:rPr>
      </w:pPr>
      <w:r w:rsidRPr="00B44D73">
        <w:rPr>
          <w:rFonts w:hint="eastAsia"/>
          <w:lang w:eastAsia="ja-JP"/>
        </w:rPr>
        <w:t>ユーザーのゲーム</w:t>
      </w:r>
      <w:r w:rsidR="00775BA2" w:rsidRPr="00BA12FC">
        <w:rPr>
          <w:rFonts w:hint="eastAsia"/>
          <w:lang w:eastAsia="ja-JP"/>
        </w:rPr>
        <w:t>ID</w:t>
      </w:r>
      <w:r w:rsidRPr="00BA12FC">
        <w:rPr>
          <w:rFonts w:hint="eastAsia"/>
          <w:lang w:eastAsia="ja-JP"/>
        </w:rPr>
        <w:t>とNAVER</w:t>
      </w:r>
      <w:r w:rsidR="00563795" w:rsidRPr="00BA12FC">
        <w:rPr>
          <w:rFonts w:hint="eastAsia"/>
          <w:lang w:eastAsia="ja-JP"/>
        </w:rPr>
        <w:t xml:space="preserve"> </w:t>
      </w:r>
      <w:r w:rsidR="00775BA2" w:rsidRPr="00BA12FC">
        <w:rPr>
          <w:rFonts w:hint="eastAsia"/>
          <w:lang w:eastAsia="ja-JP"/>
        </w:rPr>
        <w:t>ID</w:t>
      </w:r>
      <w:r w:rsidRPr="00BA12FC">
        <w:rPr>
          <w:rFonts w:hint="eastAsia"/>
          <w:lang w:eastAsia="ja-JP"/>
        </w:rPr>
        <w:t>を</w:t>
      </w:r>
      <w:r w:rsidR="00BA12FC">
        <w:rPr>
          <w:rFonts w:hint="eastAsia"/>
          <w:lang w:eastAsia="ja-JP"/>
        </w:rPr>
        <w:t>連携</w:t>
      </w:r>
      <w:r w:rsidRPr="00BA12FC">
        <w:rPr>
          <w:rFonts w:hint="eastAsia"/>
          <w:lang w:eastAsia="ja-JP"/>
        </w:rPr>
        <w:t>して</w:t>
      </w:r>
      <w:r w:rsidRPr="00906373">
        <w:rPr>
          <w:rFonts w:hint="eastAsia"/>
          <w:lang w:eastAsia="ja-JP"/>
        </w:rPr>
        <w:t>プロフィール画面に</w:t>
      </w:r>
      <w:r w:rsidR="00775BA2" w:rsidRPr="00906373">
        <w:rPr>
          <w:rFonts w:hint="eastAsia"/>
          <w:lang w:eastAsia="ja-JP"/>
        </w:rPr>
        <w:t>ID</w:t>
      </w:r>
      <w:r w:rsidRPr="00906373">
        <w:rPr>
          <w:rFonts w:hint="eastAsia"/>
          <w:lang w:eastAsia="ja-JP"/>
        </w:rPr>
        <w:t>を表示します。</w:t>
      </w:r>
    </w:p>
    <w:p w:rsidR="008059E7" w:rsidRPr="00906373" w:rsidRDefault="0037202F" w:rsidP="00EA5DA3">
      <w:pPr>
        <w:pStyle w:val="41"/>
      </w:pPr>
      <w:r w:rsidRPr="00906373">
        <w:rPr>
          <w:rFonts w:hint="eastAsia"/>
        </w:rPr>
        <w:t>構文</w:t>
      </w:r>
    </w:p>
    <w:p w:rsidR="008059E7" w:rsidRPr="00906373" w:rsidRDefault="008059E7" w:rsidP="00EA5DA3">
      <w:pPr>
        <w:pStyle w:val="nCode"/>
        <w:autoSpaceDE/>
        <w:autoSpaceDN/>
      </w:pPr>
      <w:r w:rsidRPr="00906373">
        <w:t>- (void</w:t>
      </w:r>
      <w:proofErr w:type="gramStart"/>
      <w:r w:rsidRPr="00906373">
        <w:t>)setGameUserId</w:t>
      </w:r>
      <w:proofErr w:type="gramEnd"/>
      <w:r w:rsidRPr="00906373">
        <w:t>:(NSString *)gameUserId fieldName:(NSString *)fieldName;</w:t>
      </w:r>
    </w:p>
    <w:p w:rsidR="008059E7" w:rsidRPr="00906373" w:rsidRDefault="0037202F" w:rsidP="00EA5DA3">
      <w:pPr>
        <w:pStyle w:val="nApiSubTitle"/>
      </w:pPr>
      <w:r w:rsidRPr="00906373">
        <w:rPr>
          <w:rFonts w:hint="eastAsia"/>
        </w:rPr>
        <w:lastRenderedPageBreak/>
        <w:t>パラメータ</w:t>
      </w:r>
    </w:p>
    <w:tbl>
      <w:tblPr>
        <w:tblStyle w:val="nTblIndent"/>
        <w:tblW w:w="0" w:type="auto"/>
        <w:tblLook w:val="04A0" w:firstRow="1" w:lastRow="0" w:firstColumn="1" w:lastColumn="0" w:noHBand="0" w:noVBand="1"/>
      </w:tblPr>
      <w:tblGrid>
        <w:gridCol w:w="1860"/>
        <w:gridCol w:w="1063"/>
        <w:gridCol w:w="1063"/>
        <w:gridCol w:w="4704"/>
      </w:tblGrid>
      <w:tr w:rsidR="008059E7" w:rsidRPr="002452AD" w:rsidTr="00CE52B3">
        <w:trPr>
          <w:cnfStyle w:val="100000000000" w:firstRow="1" w:lastRow="0" w:firstColumn="0" w:lastColumn="0" w:oddVBand="0" w:evenVBand="0" w:oddHBand="0" w:evenHBand="0" w:firstRowFirstColumn="0" w:firstRowLastColumn="0" w:lastRowFirstColumn="0" w:lastRowLastColumn="0"/>
        </w:trPr>
        <w:tc>
          <w:tcPr>
            <w:tcW w:w="1860" w:type="dxa"/>
          </w:tcPr>
          <w:p w:rsidR="008059E7" w:rsidRPr="00906373" w:rsidRDefault="0037202F" w:rsidP="00EA5DA3">
            <w:pPr>
              <w:pStyle w:val="nTblHeader"/>
              <w:wordWrap/>
            </w:pPr>
            <w:r w:rsidRPr="00906373">
              <w:rPr>
                <w:rFonts w:hint="eastAsia"/>
              </w:rPr>
              <w:t>パラメータ</w:t>
            </w:r>
          </w:p>
        </w:tc>
        <w:tc>
          <w:tcPr>
            <w:tcW w:w="1063" w:type="dxa"/>
          </w:tcPr>
          <w:p w:rsidR="008059E7" w:rsidRPr="00906373" w:rsidRDefault="0037202F" w:rsidP="00EA5DA3">
            <w:pPr>
              <w:pStyle w:val="nTblHeader"/>
              <w:wordWrap/>
            </w:pPr>
            <w:r w:rsidRPr="00906373">
              <w:rPr>
                <w:rFonts w:hint="eastAsia"/>
              </w:rPr>
              <w:t>タイプ</w:t>
            </w:r>
          </w:p>
        </w:tc>
        <w:tc>
          <w:tcPr>
            <w:tcW w:w="1063" w:type="dxa"/>
          </w:tcPr>
          <w:p w:rsidR="008059E7" w:rsidRPr="00906373" w:rsidRDefault="0037202F" w:rsidP="00EA5DA3">
            <w:pPr>
              <w:pStyle w:val="nTblHeader"/>
              <w:wordWrap/>
            </w:pPr>
            <w:r w:rsidRPr="00906373">
              <w:rPr>
                <w:rFonts w:hint="eastAsia"/>
              </w:rPr>
              <w:t>必須</w:t>
            </w:r>
          </w:p>
        </w:tc>
        <w:tc>
          <w:tcPr>
            <w:tcW w:w="4704" w:type="dxa"/>
          </w:tcPr>
          <w:p w:rsidR="008059E7" w:rsidRPr="00906373" w:rsidRDefault="0037202F" w:rsidP="00EA5DA3">
            <w:pPr>
              <w:pStyle w:val="nTblHeader"/>
              <w:wordWrap/>
            </w:pPr>
            <w:r w:rsidRPr="00906373">
              <w:rPr>
                <w:rFonts w:hint="eastAsia"/>
              </w:rPr>
              <w:t>説明</w:t>
            </w:r>
          </w:p>
        </w:tc>
      </w:tr>
      <w:tr w:rsidR="00293BC7" w:rsidRPr="002452AD" w:rsidTr="00CE52B3">
        <w:tc>
          <w:tcPr>
            <w:tcW w:w="1860" w:type="dxa"/>
          </w:tcPr>
          <w:p w:rsidR="00293BC7" w:rsidRDefault="00293BC7" w:rsidP="00EA5DA3">
            <w:pPr>
              <w:pStyle w:val="nTblNormal"/>
              <w:wordWrap/>
            </w:pPr>
            <w:r>
              <w:rPr>
                <w:rFonts w:hint="eastAsia"/>
              </w:rPr>
              <w:t>gameUserId</w:t>
            </w:r>
          </w:p>
        </w:tc>
        <w:tc>
          <w:tcPr>
            <w:tcW w:w="1063" w:type="dxa"/>
          </w:tcPr>
          <w:p w:rsidR="00293BC7" w:rsidRDefault="00293BC7" w:rsidP="00EA5DA3">
            <w:pPr>
              <w:pStyle w:val="nTblNormal"/>
              <w:wordWrap/>
            </w:pPr>
            <w:r>
              <w:t>NSString</w:t>
            </w:r>
          </w:p>
        </w:tc>
        <w:tc>
          <w:tcPr>
            <w:tcW w:w="1063" w:type="dxa"/>
          </w:tcPr>
          <w:p w:rsidR="00293BC7" w:rsidRPr="00906373" w:rsidRDefault="00293BC7" w:rsidP="00EA5DA3">
            <w:pPr>
              <w:pStyle w:val="nTblNormal"/>
              <w:wordWrap/>
            </w:pPr>
            <w:r w:rsidRPr="00906373">
              <w:rPr>
                <w:rFonts w:hint="eastAsia"/>
              </w:rPr>
              <w:t>Y</w:t>
            </w:r>
          </w:p>
        </w:tc>
        <w:tc>
          <w:tcPr>
            <w:tcW w:w="4704" w:type="dxa"/>
          </w:tcPr>
          <w:p w:rsidR="00293BC7" w:rsidRPr="00906373" w:rsidRDefault="00293BC7" w:rsidP="00EA5DA3">
            <w:pPr>
              <w:pStyle w:val="nTblNormal"/>
              <w:wordWrap/>
              <w:rPr>
                <w:lang w:eastAsia="ja-JP"/>
              </w:rPr>
            </w:pPr>
            <w:r w:rsidRPr="00906373">
              <w:rPr>
                <w:rFonts w:hint="eastAsia"/>
                <w:lang w:eastAsia="ja-JP"/>
              </w:rPr>
              <w:t>ユーザーのゲームID</w:t>
            </w:r>
          </w:p>
        </w:tc>
      </w:tr>
      <w:tr w:rsidR="00293BC7" w:rsidRPr="002452AD" w:rsidTr="00CE52B3">
        <w:tc>
          <w:tcPr>
            <w:tcW w:w="1860" w:type="dxa"/>
          </w:tcPr>
          <w:p w:rsidR="00293BC7" w:rsidRDefault="00293BC7" w:rsidP="00EA5DA3">
            <w:pPr>
              <w:pStyle w:val="nTblNormal"/>
              <w:wordWrap/>
            </w:pPr>
            <w:r>
              <w:rPr>
                <w:rFonts w:hint="eastAsia"/>
              </w:rPr>
              <w:t>fieldName</w:t>
            </w:r>
          </w:p>
        </w:tc>
        <w:tc>
          <w:tcPr>
            <w:tcW w:w="1063" w:type="dxa"/>
          </w:tcPr>
          <w:p w:rsidR="00293BC7" w:rsidRDefault="00293BC7" w:rsidP="00EA5DA3">
            <w:pPr>
              <w:pStyle w:val="nTblNormal"/>
              <w:wordWrap/>
            </w:pPr>
            <w:r>
              <w:t>NSString</w:t>
            </w:r>
          </w:p>
        </w:tc>
        <w:tc>
          <w:tcPr>
            <w:tcW w:w="1063" w:type="dxa"/>
          </w:tcPr>
          <w:p w:rsidR="00293BC7" w:rsidRPr="00906373" w:rsidRDefault="00293BC7" w:rsidP="00EA5DA3">
            <w:pPr>
              <w:pStyle w:val="nTblNormal"/>
              <w:wordWrap/>
            </w:pPr>
            <w:r w:rsidRPr="00906373">
              <w:rPr>
                <w:rFonts w:hint="eastAsia"/>
              </w:rPr>
              <w:t>N</w:t>
            </w:r>
          </w:p>
        </w:tc>
        <w:tc>
          <w:tcPr>
            <w:tcW w:w="4704" w:type="dxa"/>
          </w:tcPr>
          <w:p w:rsidR="00293BC7" w:rsidRPr="00BA12FC" w:rsidRDefault="00293BC7" w:rsidP="00EA5DA3">
            <w:pPr>
              <w:pStyle w:val="nTblNormal"/>
              <w:wordWrap/>
              <w:rPr>
                <w:lang w:eastAsia="ja-JP"/>
              </w:rPr>
            </w:pPr>
            <w:r w:rsidRPr="00906373">
              <w:rPr>
                <w:rFonts w:hint="eastAsia"/>
                <w:lang w:eastAsia="ja-JP"/>
              </w:rPr>
              <w:t>プロフィール画面に表示するID(基本値</w:t>
            </w:r>
            <w:r w:rsidRPr="00B44D73">
              <w:rPr>
                <w:rFonts w:hint="eastAsia"/>
                <w:lang w:eastAsia="ja-JP"/>
              </w:rPr>
              <w:t xml:space="preserve">: </w:t>
            </w:r>
            <w:r w:rsidRPr="00BA12FC">
              <w:rPr>
                <w:rFonts w:hint="eastAsia"/>
                <w:lang w:eastAsia="ja-JP"/>
              </w:rPr>
              <w:t>ゲームID)</w:t>
            </w:r>
          </w:p>
        </w:tc>
      </w:tr>
    </w:tbl>
    <w:p w:rsidR="008059E7" w:rsidRPr="00453FED" w:rsidRDefault="0037202F" w:rsidP="00EA5DA3">
      <w:pPr>
        <w:pStyle w:val="nApiSubTitle"/>
        <w:rPr>
          <w:lang w:eastAsia="ja-JP"/>
        </w:rPr>
      </w:pPr>
      <w:r w:rsidRPr="002452AD">
        <w:rPr>
          <w:rFonts w:hint="eastAsia"/>
          <w:lang w:eastAsia="ja-JP"/>
        </w:rPr>
        <w:t>返却値</w:t>
      </w:r>
    </w:p>
    <w:p w:rsidR="008059E7" w:rsidRPr="00FA36DF" w:rsidRDefault="0037202F" w:rsidP="00EA5DA3">
      <w:pPr>
        <w:pStyle w:val="nNormal"/>
        <w:autoSpaceDE/>
        <w:autoSpaceDN/>
        <w:rPr>
          <w:lang w:eastAsia="ja-JP"/>
        </w:rPr>
      </w:pPr>
      <w:r w:rsidRPr="008C7B65">
        <w:rPr>
          <w:rFonts w:hint="eastAsia"/>
          <w:lang w:eastAsia="ja-JP"/>
        </w:rPr>
        <w:t>なし</w:t>
      </w:r>
    </w:p>
    <w:p w:rsidR="008059E7" w:rsidRPr="00906373" w:rsidRDefault="00BA12FC" w:rsidP="00EA5DA3">
      <w:pPr>
        <w:pStyle w:val="nApiSubTitle"/>
        <w:rPr>
          <w:lang w:eastAsia="ja-JP"/>
        </w:rPr>
      </w:pPr>
      <w:r>
        <w:rPr>
          <w:rFonts w:hint="eastAsia"/>
          <w:lang w:eastAsia="ja-JP"/>
        </w:rPr>
        <w:t>サンプルコード</w:t>
      </w:r>
    </w:p>
    <w:p w:rsidR="008059E7" w:rsidRPr="00906373" w:rsidRDefault="008059E7" w:rsidP="00EA5DA3">
      <w:pPr>
        <w:pStyle w:val="nCode"/>
        <w:autoSpaceDE/>
        <w:autoSpaceDN/>
      </w:pPr>
      <w:r w:rsidRPr="00906373">
        <w:rPr>
          <w:rFonts w:hint="eastAsia"/>
        </w:rPr>
        <w:t>[[NCSDKManager getSharedInstance] setGameUserId</w:t>
      </w:r>
      <w:proofErr w:type="gramStart"/>
      <w:r w:rsidRPr="00906373">
        <w:rPr>
          <w:rFonts w:hint="eastAsia"/>
        </w:rPr>
        <w:t>:@</w:t>
      </w:r>
      <w:proofErr w:type="gramEnd"/>
      <w:r w:rsidRPr="00906373">
        <w:rPr>
          <w:rFonts w:hint="eastAsia"/>
        </w:rPr>
        <w:t>"abc3251235" fieldName:@"</w:t>
      </w:r>
      <w:r w:rsidR="00987937" w:rsidRPr="00906373">
        <w:rPr>
          <w:rFonts w:hint="eastAsia"/>
        </w:rPr>
        <w:t>ゲーム</w:t>
      </w:r>
      <w:r w:rsidRPr="00906373">
        <w:rPr>
          <w:rFonts w:hint="eastAsia"/>
        </w:rPr>
        <w:t>ID"]</w:t>
      </w:r>
      <w:r w:rsidRPr="00906373">
        <w:t>;</w:t>
      </w:r>
    </w:p>
    <w:p w:rsidR="008059E7" w:rsidRPr="00B44D73" w:rsidRDefault="008059E7" w:rsidP="00EA5DA3">
      <w:pPr>
        <w:pStyle w:val="31"/>
      </w:pPr>
      <w:bookmarkStart w:id="65" w:name="_Toc438559679"/>
      <w:r w:rsidRPr="00B44D73">
        <w:t>(</w:t>
      </w:r>
      <w:proofErr w:type="gramStart"/>
      <w:r w:rsidRPr="00B44D73">
        <w:t>void)</w:t>
      </w:r>
      <w:proofErr w:type="gramEnd"/>
      <w:r w:rsidRPr="00B44D73">
        <w:t>setNaverLoginClientId</w:t>
      </w:r>
      <w:bookmarkEnd w:id="65"/>
    </w:p>
    <w:p w:rsidR="008059E7" w:rsidRPr="00BA12FC" w:rsidRDefault="0037202F" w:rsidP="00EA5DA3">
      <w:pPr>
        <w:pStyle w:val="41"/>
      </w:pPr>
      <w:r w:rsidRPr="00BA12FC">
        <w:rPr>
          <w:rFonts w:hint="eastAsia"/>
        </w:rPr>
        <w:t>説明</w:t>
      </w:r>
    </w:p>
    <w:p w:rsidR="008059E7" w:rsidRPr="00BA12FC" w:rsidRDefault="0032582E" w:rsidP="00EA5DA3">
      <w:pPr>
        <w:pStyle w:val="nNormal"/>
        <w:autoSpaceDE/>
        <w:autoSpaceDN/>
        <w:rPr>
          <w:lang w:eastAsia="ja-JP"/>
        </w:rPr>
      </w:pPr>
      <w:r w:rsidRPr="00BA12FC">
        <w:rPr>
          <w:lang w:eastAsia="ja-JP"/>
        </w:rPr>
        <w:t>NAVER Login</w:t>
      </w:r>
      <w:r w:rsidR="0037202F" w:rsidRPr="00BA12FC">
        <w:rPr>
          <w:rFonts w:hint="eastAsia"/>
          <w:lang w:eastAsia="ja-JP"/>
        </w:rPr>
        <w:t>オブジェクト</w:t>
      </w:r>
      <w:r w:rsidR="00CA7F2B" w:rsidRPr="00BA12FC">
        <w:rPr>
          <w:rFonts w:hint="eastAsia"/>
          <w:lang w:eastAsia="ja-JP"/>
        </w:rPr>
        <w:t>を設定します。</w:t>
      </w:r>
    </w:p>
    <w:p w:rsidR="008059E7" w:rsidRPr="00BA12FC" w:rsidRDefault="0037202F" w:rsidP="00EA5DA3">
      <w:pPr>
        <w:pStyle w:val="41"/>
      </w:pPr>
      <w:r w:rsidRPr="00BA12FC">
        <w:rPr>
          <w:rFonts w:hint="eastAsia"/>
        </w:rPr>
        <w:t>構文</w:t>
      </w:r>
    </w:p>
    <w:p w:rsidR="008059E7" w:rsidRPr="002452AD" w:rsidRDefault="008059E7" w:rsidP="00EA5DA3">
      <w:pPr>
        <w:pStyle w:val="nCode"/>
        <w:autoSpaceDE/>
        <w:autoSpaceDN/>
      </w:pPr>
      <w:r w:rsidRPr="002452AD">
        <w:t>- (void</w:t>
      </w:r>
      <w:proofErr w:type="gramStart"/>
      <w:r w:rsidRPr="002452AD">
        <w:t>)setNaverLoginClientId</w:t>
      </w:r>
      <w:proofErr w:type="gramEnd"/>
      <w:r w:rsidRPr="002452AD">
        <w:t>:(NSString *)naverLoginClientId</w:t>
      </w:r>
    </w:p>
    <w:p w:rsidR="008059E7" w:rsidRPr="002452AD" w:rsidRDefault="008059E7" w:rsidP="00EA5DA3">
      <w:pPr>
        <w:pStyle w:val="nCode"/>
        <w:autoSpaceDE/>
        <w:autoSpaceDN/>
      </w:pPr>
    </w:p>
    <w:p w:rsidR="008059E7" w:rsidRPr="002452AD" w:rsidRDefault="008059E7" w:rsidP="00EA5DA3">
      <w:pPr>
        <w:pStyle w:val="nCode"/>
        <w:autoSpaceDE/>
        <w:autoSpaceDN/>
      </w:pPr>
      <w:r w:rsidRPr="002452AD">
        <w:t xml:space="preserve">       </w:t>
      </w:r>
      <w:proofErr w:type="gramStart"/>
      <w:r w:rsidRPr="002452AD">
        <w:t>naverLoginClientSecret:</w:t>
      </w:r>
      <w:proofErr w:type="gramEnd"/>
      <w:r w:rsidRPr="002452AD">
        <w:t>(NSString *)naverLoginClientSecret</w:t>
      </w:r>
    </w:p>
    <w:p w:rsidR="008059E7" w:rsidRPr="002452AD" w:rsidRDefault="008059E7" w:rsidP="00EA5DA3">
      <w:pPr>
        <w:pStyle w:val="nCode"/>
        <w:autoSpaceDE/>
        <w:autoSpaceDN/>
      </w:pPr>
    </w:p>
    <w:p w:rsidR="008059E7" w:rsidRPr="002452AD" w:rsidRDefault="008059E7" w:rsidP="00EA5DA3">
      <w:pPr>
        <w:pStyle w:val="nCode"/>
        <w:autoSpaceDE/>
        <w:autoSpaceDN/>
        <w:rPr>
          <w:lang w:eastAsia="ja-JP"/>
        </w:rPr>
      </w:pPr>
      <w:r w:rsidRPr="002452AD">
        <w:t xml:space="preserve">                       </w:t>
      </w:r>
      <w:proofErr w:type="gramStart"/>
      <w:r w:rsidRPr="002452AD">
        <w:rPr>
          <w:lang w:eastAsia="ja-JP"/>
        </w:rPr>
        <w:t>cafeId:</w:t>
      </w:r>
      <w:proofErr w:type="gramEnd"/>
      <w:r w:rsidRPr="002452AD">
        <w:rPr>
          <w:lang w:eastAsia="ja-JP"/>
        </w:rPr>
        <w:t>(NSInteger)cafeId;</w:t>
      </w:r>
    </w:p>
    <w:p w:rsidR="008059E7" w:rsidRPr="002452AD" w:rsidRDefault="0037202F" w:rsidP="00EA5DA3">
      <w:pPr>
        <w:pStyle w:val="nApiSubTitle"/>
        <w:rPr>
          <w:lang w:eastAsia="ja-JP"/>
        </w:rPr>
      </w:pPr>
      <w:r w:rsidRPr="002452AD">
        <w:rPr>
          <w:rFonts w:hint="eastAsia"/>
          <w:lang w:eastAsia="ja-JP"/>
        </w:rPr>
        <w:t>パラメータ</w:t>
      </w:r>
    </w:p>
    <w:p w:rsidR="008059E7" w:rsidRPr="002452AD" w:rsidRDefault="0037202F" w:rsidP="00EA5DA3">
      <w:pPr>
        <w:pStyle w:val="nNormal"/>
        <w:autoSpaceDE/>
        <w:autoSpaceDN/>
        <w:rPr>
          <w:lang w:eastAsia="ja-JP"/>
        </w:rPr>
      </w:pPr>
      <w:r w:rsidRPr="002452AD">
        <w:rPr>
          <w:rFonts w:hint="eastAsia"/>
          <w:lang w:eastAsia="ja-JP"/>
        </w:rPr>
        <w:t>なし</w:t>
      </w:r>
    </w:p>
    <w:p w:rsidR="008059E7" w:rsidRPr="002452AD" w:rsidRDefault="0037202F" w:rsidP="00EA5DA3">
      <w:pPr>
        <w:pStyle w:val="nApiSubTitle"/>
        <w:rPr>
          <w:lang w:eastAsia="ja-JP"/>
        </w:rPr>
      </w:pPr>
      <w:r w:rsidRPr="002452AD">
        <w:rPr>
          <w:rFonts w:hint="eastAsia"/>
          <w:lang w:eastAsia="ja-JP"/>
        </w:rPr>
        <w:t>返却値</w:t>
      </w:r>
    </w:p>
    <w:p w:rsidR="008059E7" w:rsidRPr="002452AD" w:rsidRDefault="0037202F" w:rsidP="00EA5DA3">
      <w:pPr>
        <w:pStyle w:val="nNormal"/>
        <w:autoSpaceDE/>
        <w:autoSpaceDN/>
        <w:rPr>
          <w:lang w:eastAsia="ja-JP"/>
        </w:rPr>
      </w:pPr>
      <w:r w:rsidRPr="002452AD">
        <w:rPr>
          <w:rFonts w:hint="eastAsia"/>
          <w:lang w:eastAsia="ja-JP"/>
        </w:rPr>
        <w:t>なし</w:t>
      </w:r>
    </w:p>
    <w:p w:rsidR="008059E7" w:rsidRPr="00BA12FC" w:rsidRDefault="00BA12FC" w:rsidP="00EA5DA3">
      <w:pPr>
        <w:pStyle w:val="nApiSubTitle"/>
        <w:rPr>
          <w:lang w:eastAsia="ja-JP"/>
        </w:rPr>
      </w:pPr>
      <w:r>
        <w:rPr>
          <w:rFonts w:hint="eastAsia"/>
          <w:lang w:eastAsia="ja-JP"/>
        </w:rPr>
        <w:t>サンプルコード</w:t>
      </w:r>
    </w:p>
    <w:p w:rsidR="008059E7" w:rsidRPr="00BA12FC" w:rsidRDefault="008059E7" w:rsidP="00EA5DA3">
      <w:pPr>
        <w:pStyle w:val="nCode"/>
        <w:autoSpaceDE/>
        <w:autoSpaceDN/>
      </w:pPr>
      <w:r w:rsidRPr="00BA12FC">
        <w:t>[[NCSDKManager getSharedInstance] setNaverLoginConsumerKey:@"Consumer ID"</w:t>
      </w:r>
    </w:p>
    <w:p w:rsidR="008059E7" w:rsidRPr="00BA12FC" w:rsidRDefault="008059E7" w:rsidP="00EA5DA3">
      <w:pPr>
        <w:pStyle w:val="nCode"/>
        <w:autoSpaceDE/>
        <w:autoSpaceDN/>
      </w:pPr>
      <w:r w:rsidRPr="00BA12FC">
        <w:t xml:space="preserve">                                     naverLoginConsumerSecret:@"Secret ID"</w:t>
      </w:r>
    </w:p>
    <w:p w:rsidR="008059E7" w:rsidRPr="00BA12FC" w:rsidRDefault="008059E7" w:rsidP="00EA5DA3">
      <w:pPr>
        <w:pStyle w:val="nCode"/>
        <w:autoSpaceDE/>
        <w:autoSpaceDN/>
      </w:pPr>
      <w:r w:rsidRPr="00BA12FC">
        <w:t xml:space="preserve">                                                       </w:t>
      </w:r>
      <w:proofErr w:type="gramStart"/>
      <w:r w:rsidRPr="00BA12FC">
        <w:t>cafeId:</w:t>
      </w:r>
      <w:proofErr w:type="gramEnd"/>
      <w:r w:rsidRPr="00BA12FC">
        <w:t>00000000];</w:t>
      </w:r>
    </w:p>
    <w:p w:rsidR="00016EFC" w:rsidRPr="00BA12FC" w:rsidRDefault="00016EFC" w:rsidP="00EA5DA3">
      <w:pPr>
        <w:pStyle w:val="31"/>
      </w:pPr>
      <w:bookmarkStart w:id="66" w:name="_Toc438559680"/>
      <w:r w:rsidRPr="00BA12FC">
        <w:t>NCSDKLoginManager</w:t>
      </w:r>
      <w:bookmarkEnd w:id="66"/>
    </w:p>
    <w:p w:rsidR="00CE52B3" w:rsidRPr="00BA12FC" w:rsidRDefault="00D95CEB" w:rsidP="00EA5DA3">
      <w:pPr>
        <w:pStyle w:val="nNormal"/>
        <w:autoSpaceDE/>
        <w:autoSpaceDN/>
        <w:rPr>
          <w:lang w:eastAsia="ja-JP"/>
        </w:rPr>
      </w:pPr>
      <w:r>
        <w:rPr>
          <w:rFonts w:hint="eastAsia"/>
          <w:lang w:eastAsia="ja-JP"/>
        </w:rPr>
        <w:t>NAVER Cafe</w:t>
      </w:r>
      <w:r w:rsidR="002D627F" w:rsidRPr="00BA12FC">
        <w:rPr>
          <w:rFonts w:hint="eastAsia"/>
          <w:lang w:eastAsia="ja-JP"/>
        </w:rPr>
        <w:t xml:space="preserve"> SDK</w:t>
      </w:r>
      <w:r w:rsidR="001D07E4">
        <w:rPr>
          <w:rFonts w:hint="eastAsia"/>
          <w:lang w:eastAsia="ja-JP"/>
        </w:rPr>
        <w:t>で</w:t>
      </w:r>
      <w:r w:rsidR="0032582E" w:rsidRPr="00BA12FC">
        <w:rPr>
          <w:lang w:eastAsia="ja-JP"/>
        </w:rPr>
        <w:t>NAVER Login</w:t>
      </w:r>
      <w:r w:rsidR="00CA7F2B" w:rsidRPr="00BA12FC">
        <w:rPr>
          <w:rFonts w:hint="eastAsia"/>
          <w:lang w:eastAsia="ja-JP"/>
        </w:rPr>
        <w:t>機能をコントロールするクラス。</w:t>
      </w:r>
    </w:p>
    <w:p w:rsidR="00CE52B3" w:rsidRPr="00BA12FC" w:rsidRDefault="002D627F" w:rsidP="00EA5DA3">
      <w:pPr>
        <w:pStyle w:val="nNormal"/>
        <w:autoSpaceDE/>
        <w:autoSpaceDN/>
        <w:rPr>
          <w:lang w:eastAsia="ja-JP"/>
        </w:rPr>
      </w:pPr>
      <w:r w:rsidRPr="00BA12FC">
        <w:rPr>
          <w:lang w:eastAsia="ja-JP"/>
        </w:rPr>
        <w:t>NCSDKLoginManager</w:t>
      </w:r>
      <w:r w:rsidR="00CA7F2B" w:rsidRPr="00BA12FC">
        <w:rPr>
          <w:rFonts w:hint="eastAsia"/>
          <w:lang w:eastAsia="ja-JP"/>
        </w:rPr>
        <w:t>クラスの</w:t>
      </w:r>
      <w:r w:rsidR="00E90F5A" w:rsidRPr="00BA12FC">
        <w:rPr>
          <w:rFonts w:hint="eastAsia"/>
          <w:lang w:eastAsia="ja-JP"/>
        </w:rPr>
        <w:t>メソッド</w:t>
      </w:r>
      <w:r w:rsidR="00CA7F2B" w:rsidRPr="00BA12FC">
        <w:rPr>
          <w:rFonts w:hint="eastAsia"/>
          <w:lang w:eastAsia="ja-JP"/>
        </w:rPr>
        <w:t>は下記のとおりです。</w:t>
      </w:r>
    </w:p>
    <w:p w:rsidR="00CF5903" w:rsidRPr="00BA12FC" w:rsidRDefault="00CF5903" w:rsidP="00EA5DA3">
      <w:pPr>
        <w:pStyle w:val="nListBuld1"/>
        <w:autoSpaceDE/>
        <w:autoSpaceDN/>
      </w:pPr>
      <w:r w:rsidRPr="00BA12FC">
        <w:t>accessToken</w:t>
      </w:r>
    </w:p>
    <w:p w:rsidR="00CF5903" w:rsidRPr="00BA12FC" w:rsidRDefault="00CF5903" w:rsidP="00EA5DA3">
      <w:pPr>
        <w:pStyle w:val="nListBuld1"/>
        <w:autoSpaceDE/>
        <w:autoSpaceDN/>
      </w:pPr>
      <w:r w:rsidRPr="00BA12FC">
        <w:t>accessTokenExpireTime</w:t>
      </w:r>
    </w:p>
    <w:p w:rsidR="00CF5903" w:rsidRPr="00BA12FC" w:rsidRDefault="00CF5903" w:rsidP="00EA5DA3">
      <w:pPr>
        <w:pStyle w:val="nListBuld1"/>
        <w:autoSpaceDE/>
        <w:autoSpaceDN/>
      </w:pPr>
      <w:r w:rsidRPr="00BA12FC">
        <w:t>finishNaverLoginWithURL</w:t>
      </w:r>
    </w:p>
    <w:p w:rsidR="00CF5903" w:rsidRPr="00BA12FC" w:rsidRDefault="00CF5903" w:rsidP="00EA5DA3">
      <w:pPr>
        <w:pStyle w:val="nListBuld1"/>
        <w:autoSpaceDE/>
        <w:autoSpaceDN/>
      </w:pPr>
      <w:r w:rsidRPr="00BA12FC">
        <w:t>getSharedInstance</w:t>
      </w:r>
    </w:p>
    <w:p w:rsidR="00CF5903" w:rsidRPr="00BA12FC" w:rsidRDefault="00CF5903" w:rsidP="00EA5DA3">
      <w:pPr>
        <w:pStyle w:val="nListBuld1"/>
        <w:autoSpaceDE/>
        <w:autoSpaceDN/>
      </w:pPr>
      <w:r w:rsidRPr="00BA12FC">
        <w:lastRenderedPageBreak/>
        <w:t>isLoginWithFinish</w:t>
      </w:r>
    </w:p>
    <w:p w:rsidR="00CF5903" w:rsidRPr="00BA12FC" w:rsidRDefault="00CF5903" w:rsidP="00EA5DA3">
      <w:pPr>
        <w:pStyle w:val="nListBuld1"/>
        <w:autoSpaceDE/>
        <w:autoSpaceDN/>
      </w:pPr>
      <w:r w:rsidRPr="00BA12FC">
        <w:t>isValidAccessTokenExpireTimeNow</w:t>
      </w:r>
    </w:p>
    <w:p w:rsidR="00CF5903" w:rsidRPr="00BA12FC" w:rsidRDefault="00CF5903" w:rsidP="00EA5DA3">
      <w:pPr>
        <w:pStyle w:val="nListBuld1"/>
        <w:autoSpaceDE/>
        <w:autoSpaceDN/>
      </w:pPr>
      <w:r w:rsidRPr="00BA12FC">
        <w:t>loginWithFinish</w:t>
      </w:r>
    </w:p>
    <w:p w:rsidR="00CF5903" w:rsidRPr="00BA12FC" w:rsidRDefault="00CF5903" w:rsidP="00EA5DA3">
      <w:pPr>
        <w:pStyle w:val="nListBuld1"/>
        <w:autoSpaceDE/>
        <w:autoSpaceDN/>
      </w:pPr>
      <w:r w:rsidRPr="00BA12FC">
        <w:t>logout</w:t>
      </w:r>
    </w:p>
    <w:p w:rsidR="00CF5903" w:rsidRPr="00BA12FC" w:rsidRDefault="00CF5903" w:rsidP="00EA5DA3">
      <w:pPr>
        <w:pStyle w:val="nListBuld1"/>
        <w:autoSpaceDE/>
        <w:autoSpaceDN/>
      </w:pPr>
      <w:r w:rsidRPr="00BA12FC">
        <w:t>refreshAccessToken</w:t>
      </w:r>
    </w:p>
    <w:p w:rsidR="00CF5903" w:rsidRPr="00BA12FC" w:rsidRDefault="00CF5903" w:rsidP="00EA5DA3">
      <w:pPr>
        <w:pStyle w:val="nListBuld1"/>
        <w:autoSpaceDE/>
        <w:autoSpaceDN/>
      </w:pPr>
      <w:r w:rsidRPr="00BA12FC">
        <w:t>refreshAccessTokenWithFinish</w:t>
      </w:r>
    </w:p>
    <w:p w:rsidR="00CF5903" w:rsidRPr="00BA12FC" w:rsidRDefault="00CF5903" w:rsidP="00EA5DA3">
      <w:pPr>
        <w:pStyle w:val="nListBuld1"/>
        <w:autoSpaceDE/>
        <w:autoSpaceDN/>
      </w:pPr>
      <w:r w:rsidRPr="00BA12FC">
        <w:t>requestDeleteToken</w:t>
      </w:r>
    </w:p>
    <w:p w:rsidR="00CF5903" w:rsidRPr="00BA12FC" w:rsidRDefault="00CF5903" w:rsidP="00EA5DA3">
      <w:pPr>
        <w:pStyle w:val="nListBuld1"/>
        <w:autoSpaceDE/>
        <w:autoSpaceDN/>
      </w:pPr>
      <w:r w:rsidRPr="00BA12FC">
        <w:t>setIsInAppOauthEnable</w:t>
      </w:r>
    </w:p>
    <w:p w:rsidR="002D627F" w:rsidRPr="00BA12FC" w:rsidRDefault="00CF5903" w:rsidP="00EA5DA3">
      <w:pPr>
        <w:pStyle w:val="nListBuld1"/>
        <w:autoSpaceDE/>
        <w:autoSpaceDN/>
      </w:pPr>
      <w:r w:rsidRPr="00BA12FC">
        <w:t>setIsNaverAppOauthEnable</w:t>
      </w:r>
    </w:p>
    <w:p w:rsidR="000A7C83" w:rsidRPr="00BA12FC" w:rsidRDefault="000A7C83" w:rsidP="00EA5DA3">
      <w:pPr>
        <w:pStyle w:val="31"/>
      </w:pPr>
      <w:bookmarkStart w:id="67" w:name="_Toc438559681"/>
      <w:r w:rsidRPr="00BA12FC">
        <w:t>@property</w:t>
      </w:r>
      <w:r w:rsidR="00083213" w:rsidRPr="00BA12FC">
        <w:t xml:space="preserve"> </w:t>
      </w:r>
      <w:r w:rsidRPr="00BA12FC">
        <w:t>(nonatomic,</w:t>
      </w:r>
      <w:r w:rsidR="00083213" w:rsidRPr="00BA12FC">
        <w:t xml:space="preserve"> </w:t>
      </w:r>
      <w:r w:rsidRPr="00BA12FC">
        <w:t>weak)</w:t>
      </w:r>
      <w:r w:rsidR="00083213" w:rsidRPr="00BA12FC">
        <w:t xml:space="preserve"> </w:t>
      </w:r>
      <w:r w:rsidRPr="00BA12FC">
        <w:t>UIViewController</w:t>
      </w:r>
      <w:r w:rsidR="00083213" w:rsidRPr="00BA12FC">
        <w:t xml:space="preserve"> </w:t>
      </w:r>
      <w:r w:rsidRPr="00BA12FC">
        <w:t>*rootViewController</w:t>
      </w:r>
      <w:bookmarkEnd w:id="67"/>
    </w:p>
    <w:p w:rsidR="00016EFC" w:rsidRPr="00BA12FC" w:rsidRDefault="0037202F" w:rsidP="00EA5DA3">
      <w:pPr>
        <w:pStyle w:val="41"/>
      </w:pPr>
      <w:r w:rsidRPr="00BA12FC">
        <w:rPr>
          <w:rFonts w:hint="eastAsia"/>
        </w:rPr>
        <w:t>説明</w:t>
      </w:r>
    </w:p>
    <w:p w:rsidR="00016EFC" w:rsidRPr="00906373" w:rsidRDefault="00CA7F2B" w:rsidP="00EA5DA3">
      <w:pPr>
        <w:pStyle w:val="nNormal"/>
        <w:autoSpaceDE/>
        <w:autoSpaceDN/>
        <w:rPr>
          <w:lang w:eastAsia="ja-JP"/>
        </w:rPr>
      </w:pPr>
      <w:r w:rsidRPr="00BA12FC">
        <w:rPr>
          <w:rFonts w:hint="eastAsia"/>
          <w:lang w:eastAsia="ja-JP"/>
        </w:rPr>
        <w:t>ログイ</w:t>
      </w:r>
      <w:r w:rsidRPr="00906373">
        <w:rPr>
          <w:rFonts w:hint="eastAsia"/>
          <w:lang w:eastAsia="ja-JP"/>
        </w:rPr>
        <w:t>ン</w:t>
      </w:r>
      <w:r w:rsidR="00056A1A" w:rsidRPr="00906373">
        <w:rPr>
          <w:rFonts w:hint="eastAsia"/>
          <w:lang w:eastAsia="ja-JP"/>
        </w:rPr>
        <w:t>の</w:t>
      </w:r>
      <w:r w:rsidRPr="00906373">
        <w:rPr>
          <w:rFonts w:hint="eastAsia"/>
          <w:lang w:eastAsia="ja-JP"/>
        </w:rPr>
        <w:t>ウェブビューを実行するビューコントローラ</w:t>
      </w:r>
      <w:r w:rsidR="007A69F9">
        <w:rPr>
          <w:rFonts w:hint="eastAsia"/>
          <w:lang w:eastAsia="ja-JP"/>
        </w:rPr>
        <w:t>。</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@property</w:t>
      </w:r>
      <w:r w:rsidR="00083213" w:rsidRPr="00906373">
        <w:t xml:space="preserve"> </w:t>
      </w:r>
      <w:r w:rsidRPr="00906373">
        <w:t>(nonatomic,</w:t>
      </w:r>
      <w:r w:rsidR="00083213" w:rsidRPr="00906373">
        <w:t xml:space="preserve"> </w:t>
      </w:r>
      <w:r w:rsidRPr="00906373">
        <w:t>weak)</w:t>
      </w:r>
      <w:r w:rsidR="00083213" w:rsidRPr="00906373">
        <w:t xml:space="preserve"> </w:t>
      </w:r>
      <w:r w:rsidRPr="00906373">
        <w:t>UIViewController</w:t>
      </w:r>
      <w:r w:rsidR="00083213" w:rsidRPr="00906373">
        <w:t xml:space="preserve"> </w:t>
      </w:r>
      <w:r w:rsidRPr="00906373">
        <w:t>*rootViewController;</w:t>
      </w:r>
    </w:p>
    <w:p w:rsidR="000A7C83" w:rsidRPr="00906373" w:rsidRDefault="0037202F" w:rsidP="00EA5DA3">
      <w:pPr>
        <w:pStyle w:val="nApiSubTitle"/>
        <w:rPr>
          <w:lang w:eastAsia="ja-JP"/>
        </w:rPr>
      </w:pPr>
      <w:r w:rsidRPr="00906373">
        <w:rPr>
          <w:rFonts w:hint="eastAsia"/>
          <w:lang w:eastAsia="ja-JP"/>
        </w:rPr>
        <w:t>パラメータ</w:t>
      </w:r>
    </w:p>
    <w:p w:rsidR="0073682F" w:rsidRPr="00906373" w:rsidRDefault="0037202F" w:rsidP="00EA5DA3">
      <w:pPr>
        <w:pStyle w:val="nNormal"/>
        <w:autoSpaceDE/>
        <w:autoSpaceDN/>
        <w:rPr>
          <w:lang w:eastAsia="ja-JP"/>
        </w:rPr>
      </w:pPr>
      <w:r w:rsidRPr="00906373">
        <w:rPr>
          <w:rFonts w:hint="eastAsia"/>
          <w:lang w:eastAsia="ja-JP"/>
        </w:rPr>
        <w:t>なし</w:t>
      </w:r>
    </w:p>
    <w:p w:rsidR="000A7C83" w:rsidRPr="00906373" w:rsidRDefault="0037202F" w:rsidP="00EA5DA3">
      <w:pPr>
        <w:pStyle w:val="nApiSubTitle"/>
        <w:rPr>
          <w:lang w:eastAsia="ja-JP"/>
        </w:rPr>
      </w:pPr>
      <w:r w:rsidRPr="00906373">
        <w:rPr>
          <w:rFonts w:hint="eastAsia"/>
          <w:lang w:eastAsia="ja-JP"/>
        </w:rPr>
        <w:t>返却値</w:t>
      </w:r>
    </w:p>
    <w:p w:rsidR="000A7C83" w:rsidRPr="00906373" w:rsidRDefault="0073682F" w:rsidP="00EA5DA3">
      <w:pPr>
        <w:pStyle w:val="nNormal"/>
        <w:autoSpaceDE/>
        <w:autoSpaceDN/>
        <w:rPr>
          <w:lang w:eastAsia="ja-JP"/>
        </w:rPr>
      </w:pPr>
      <w:r w:rsidRPr="00906373">
        <w:rPr>
          <w:rFonts w:hint="eastAsia"/>
          <w:lang w:eastAsia="ja-JP"/>
        </w:rPr>
        <w:t>UIViewController</w:t>
      </w:r>
      <w:r w:rsidR="0037202F" w:rsidRPr="00906373">
        <w:rPr>
          <w:rFonts w:hint="eastAsia"/>
          <w:lang w:eastAsia="ja-JP"/>
        </w:rPr>
        <w:t>オブジェクト</w:t>
      </w:r>
    </w:p>
    <w:p w:rsidR="000A7C83" w:rsidRPr="00906373" w:rsidRDefault="00BA12FC" w:rsidP="00EA5DA3">
      <w:pPr>
        <w:pStyle w:val="nApiSubTitle"/>
      </w:pPr>
      <w:r>
        <w:rPr>
          <w:rFonts w:hint="eastAsia"/>
        </w:rPr>
        <w:t>サンプルコード</w:t>
      </w:r>
    </w:p>
    <w:p w:rsidR="008E6DE5" w:rsidRPr="00906373" w:rsidRDefault="008E6DE5" w:rsidP="00EA5DA3">
      <w:pPr>
        <w:pStyle w:val="nCode"/>
        <w:autoSpaceDE/>
        <w:autoSpaceDN/>
      </w:pPr>
      <w:r w:rsidRPr="00906373">
        <w:t>[[NCSDKLoginManager getSharedInstance] setRootViewController</w:t>
      </w:r>
      <w:proofErr w:type="gramStart"/>
      <w:r w:rsidRPr="00906373">
        <w:t>:self</w:t>
      </w:r>
      <w:proofErr w:type="gramEnd"/>
      <w:r w:rsidRPr="00906373">
        <w:t>];</w:t>
      </w:r>
    </w:p>
    <w:p w:rsidR="0073682F" w:rsidRPr="00906373" w:rsidRDefault="0073682F" w:rsidP="00EA5DA3">
      <w:pPr>
        <w:pStyle w:val="31"/>
      </w:pPr>
      <w:bookmarkStart w:id="68" w:name="_Toc438559682"/>
      <w:r w:rsidRPr="00906373">
        <w:t>(NSString *</w:t>
      </w:r>
      <w:proofErr w:type="gramStart"/>
      <w:r w:rsidRPr="00906373">
        <w:t>)accessToken</w:t>
      </w:r>
      <w:bookmarkEnd w:id="68"/>
      <w:proofErr w:type="gramEnd"/>
    </w:p>
    <w:p w:rsidR="0073682F" w:rsidRPr="00906373" w:rsidRDefault="0037202F" w:rsidP="00EA5DA3">
      <w:pPr>
        <w:pStyle w:val="41"/>
      </w:pPr>
      <w:r w:rsidRPr="00906373">
        <w:rPr>
          <w:rFonts w:hint="eastAsia"/>
        </w:rPr>
        <w:t>説明</w:t>
      </w:r>
    </w:p>
    <w:p w:rsidR="008F26F8" w:rsidRPr="00906373" w:rsidRDefault="00CA7F2B" w:rsidP="00EA5DA3">
      <w:pPr>
        <w:pStyle w:val="nNormal"/>
        <w:autoSpaceDE/>
        <w:autoSpaceDN/>
        <w:rPr>
          <w:lang w:eastAsia="ja-JP"/>
        </w:rPr>
      </w:pPr>
      <w:r w:rsidRPr="00906373">
        <w:rPr>
          <w:rFonts w:hint="eastAsia"/>
          <w:lang w:eastAsia="ja-JP"/>
        </w:rPr>
        <w:t>NAVER</w:t>
      </w:r>
      <w:r w:rsidR="00463528">
        <w:rPr>
          <w:rFonts w:hint="eastAsia"/>
          <w:lang w:eastAsia="ja-JP"/>
        </w:rPr>
        <w:t xml:space="preserve">　Login</w:t>
      </w:r>
      <w:r w:rsidRPr="00906373">
        <w:rPr>
          <w:rFonts w:hint="eastAsia"/>
          <w:lang w:eastAsia="ja-JP"/>
        </w:rPr>
        <w:t>認証後にNAVERサーバから受け取ったアクセストークン</w:t>
      </w:r>
      <w:r w:rsidR="008F26F8" w:rsidRPr="00906373">
        <w:rPr>
          <w:rFonts w:hint="eastAsia"/>
          <w:lang w:eastAsia="ja-JP"/>
        </w:rPr>
        <w:t>(access token)</w:t>
      </w:r>
      <w:r w:rsidRPr="00906373">
        <w:rPr>
          <w:rFonts w:hint="eastAsia"/>
          <w:lang w:eastAsia="ja-JP"/>
        </w:rPr>
        <w:t>が返されます。</w:t>
      </w:r>
    </w:p>
    <w:p w:rsidR="0073682F" w:rsidRPr="00906373" w:rsidRDefault="0037202F" w:rsidP="00EA5DA3">
      <w:pPr>
        <w:pStyle w:val="41"/>
      </w:pPr>
      <w:r w:rsidRPr="00906373">
        <w:rPr>
          <w:rFonts w:hint="eastAsia"/>
        </w:rPr>
        <w:t>構文</w:t>
      </w:r>
    </w:p>
    <w:p w:rsidR="0073682F" w:rsidRPr="00906373" w:rsidRDefault="0073682F" w:rsidP="00EA5DA3">
      <w:pPr>
        <w:pStyle w:val="nCode"/>
        <w:autoSpaceDE/>
        <w:autoSpaceDN/>
      </w:pPr>
      <w:r w:rsidRPr="00906373">
        <w:t>- (NSString *</w:t>
      </w:r>
      <w:proofErr w:type="gramStart"/>
      <w:r w:rsidRPr="00906373">
        <w:t>)accessToken</w:t>
      </w:r>
      <w:proofErr w:type="gramEnd"/>
      <w:r w:rsidRPr="00906373">
        <w:t>;</w:t>
      </w:r>
    </w:p>
    <w:p w:rsidR="0073682F" w:rsidRPr="00906373" w:rsidRDefault="0037202F" w:rsidP="00EA5DA3">
      <w:pPr>
        <w:pStyle w:val="nApiSubTitle"/>
      </w:pPr>
      <w:r w:rsidRPr="00906373">
        <w:rPr>
          <w:rFonts w:hint="eastAsia"/>
        </w:rPr>
        <w:t>パラメータ</w:t>
      </w:r>
    </w:p>
    <w:p w:rsidR="0073682F" w:rsidRPr="00906373" w:rsidRDefault="0037202F" w:rsidP="00EA5DA3">
      <w:pPr>
        <w:pStyle w:val="nNormal"/>
        <w:autoSpaceDE/>
        <w:autoSpaceDN/>
      </w:pPr>
      <w:r w:rsidRPr="00906373">
        <w:rPr>
          <w:rFonts w:hint="eastAsia"/>
        </w:rPr>
        <w:t>なし</w:t>
      </w:r>
    </w:p>
    <w:p w:rsidR="0073682F" w:rsidRPr="00906373" w:rsidRDefault="0037202F" w:rsidP="00EA5DA3">
      <w:pPr>
        <w:pStyle w:val="nApiSubTitle"/>
      </w:pPr>
      <w:r w:rsidRPr="00906373">
        <w:rPr>
          <w:rFonts w:hint="eastAsia"/>
        </w:rPr>
        <w:t>返却値</w:t>
      </w:r>
    </w:p>
    <w:p w:rsidR="0073682F" w:rsidRPr="00906373" w:rsidRDefault="00CA7F2B" w:rsidP="00EA5DA3">
      <w:pPr>
        <w:pStyle w:val="nNormal"/>
        <w:autoSpaceDE/>
        <w:autoSpaceDN/>
      </w:pPr>
      <w:r w:rsidRPr="00906373">
        <w:rPr>
          <w:rFonts w:hint="eastAsia"/>
          <w:lang w:eastAsia="ja-JP"/>
        </w:rPr>
        <w:t>アクセストークン</w:t>
      </w:r>
    </w:p>
    <w:p w:rsidR="0073682F" w:rsidRPr="00906373" w:rsidRDefault="00BA12FC" w:rsidP="00EA5DA3">
      <w:pPr>
        <w:pStyle w:val="nApiSubTitle"/>
      </w:pPr>
      <w:r>
        <w:rPr>
          <w:rFonts w:hint="eastAsia"/>
        </w:rPr>
        <w:lastRenderedPageBreak/>
        <w:t>サンプルコード</w:t>
      </w:r>
    </w:p>
    <w:p w:rsidR="0073682F" w:rsidRPr="00906373" w:rsidRDefault="0073682F" w:rsidP="00EA5DA3">
      <w:pPr>
        <w:pStyle w:val="nCode"/>
        <w:autoSpaceDE/>
        <w:autoSpaceDN/>
      </w:pPr>
      <w:r w:rsidRPr="00906373">
        <w:rPr>
          <w:rFonts w:hint="eastAsia"/>
        </w:rPr>
        <w:t>[[NCSDKLoginManager getSharedInstance] accessToken];</w:t>
      </w:r>
    </w:p>
    <w:p w:rsidR="0073682F" w:rsidRPr="00906373" w:rsidRDefault="0073682F" w:rsidP="00EA5DA3">
      <w:pPr>
        <w:pStyle w:val="31"/>
      </w:pPr>
      <w:bookmarkStart w:id="69" w:name="_Toc438559683"/>
      <w:r w:rsidRPr="00906373">
        <w:t>(NSString *</w:t>
      </w:r>
      <w:proofErr w:type="gramStart"/>
      <w:r w:rsidRPr="00906373">
        <w:t>)accessTokenExpireTime</w:t>
      </w:r>
      <w:bookmarkEnd w:id="69"/>
      <w:proofErr w:type="gramEnd"/>
    </w:p>
    <w:p w:rsidR="0073682F" w:rsidRPr="00906373" w:rsidRDefault="0037202F" w:rsidP="00EA5DA3">
      <w:pPr>
        <w:pStyle w:val="41"/>
      </w:pPr>
      <w:r w:rsidRPr="00906373">
        <w:rPr>
          <w:rFonts w:hint="eastAsia"/>
        </w:rPr>
        <w:t>説明</w:t>
      </w:r>
    </w:p>
    <w:p w:rsidR="00A124CE" w:rsidRPr="00906373" w:rsidRDefault="00CA7F2B" w:rsidP="00EA5DA3">
      <w:pPr>
        <w:pStyle w:val="nNormal"/>
        <w:autoSpaceDE/>
        <w:autoSpaceDN/>
        <w:rPr>
          <w:lang w:eastAsia="ja-JP"/>
        </w:rPr>
      </w:pPr>
      <w:r w:rsidRPr="00906373">
        <w:rPr>
          <w:rFonts w:hint="eastAsia"/>
          <w:lang w:eastAsia="ja-JP"/>
        </w:rPr>
        <w:t>アクセストークン</w:t>
      </w:r>
      <w:r w:rsidR="00A124CE" w:rsidRPr="00906373">
        <w:rPr>
          <w:rFonts w:hint="eastAsia"/>
          <w:lang w:eastAsia="ja-JP"/>
        </w:rPr>
        <w:t>(access token)</w:t>
      </w:r>
      <w:r w:rsidRPr="00906373">
        <w:rPr>
          <w:rFonts w:hint="eastAsia"/>
          <w:lang w:eastAsia="ja-JP"/>
        </w:rPr>
        <w:t>の満了</w:t>
      </w:r>
      <w:r w:rsidR="00906373">
        <w:rPr>
          <w:rFonts w:hint="eastAsia"/>
          <w:lang w:eastAsia="ja-JP"/>
        </w:rPr>
        <w:t>期限</w:t>
      </w:r>
      <w:r w:rsidRPr="00906373">
        <w:rPr>
          <w:rFonts w:hint="eastAsia"/>
          <w:lang w:eastAsia="ja-JP"/>
        </w:rPr>
        <w:t>を確認します。</w:t>
      </w:r>
    </w:p>
    <w:p w:rsidR="0073682F" w:rsidRPr="00906373" w:rsidRDefault="0037202F" w:rsidP="00EA5DA3">
      <w:pPr>
        <w:pStyle w:val="41"/>
      </w:pPr>
      <w:r w:rsidRPr="00906373">
        <w:rPr>
          <w:rFonts w:hint="eastAsia"/>
        </w:rPr>
        <w:t>構文</w:t>
      </w:r>
    </w:p>
    <w:p w:rsidR="0073682F" w:rsidRPr="00906373" w:rsidRDefault="0073682F" w:rsidP="00EA5DA3">
      <w:pPr>
        <w:pStyle w:val="nCode"/>
        <w:autoSpaceDE/>
        <w:autoSpaceDN/>
      </w:pPr>
      <w:r w:rsidRPr="00906373">
        <w:t>- (NSString *</w:t>
      </w:r>
      <w:proofErr w:type="gramStart"/>
      <w:r w:rsidRPr="00906373">
        <w:t>)accessTokenExpireTime</w:t>
      </w:r>
      <w:proofErr w:type="gramEnd"/>
      <w:r w:rsidRPr="00906373">
        <w:t>;</w:t>
      </w:r>
    </w:p>
    <w:p w:rsidR="0073682F" w:rsidRPr="00906373" w:rsidRDefault="0037202F" w:rsidP="00EA5DA3">
      <w:pPr>
        <w:pStyle w:val="nApiSubTitle"/>
      </w:pPr>
      <w:r w:rsidRPr="00906373">
        <w:rPr>
          <w:rFonts w:hint="eastAsia"/>
        </w:rPr>
        <w:t>パラメータ</w:t>
      </w:r>
    </w:p>
    <w:p w:rsidR="0073682F" w:rsidRPr="00906373" w:rsidRDefault="0037202F" w:rsidP="00EA5DA3">
      <w:pPr>
        <w:pStyle w:val="nNormal"/>
        <w:autoSpaceDE/>
        <w:autoSpaceDN/>
      </w:pPr>
      <w:r w:rsidRPr="00906373">
        <w:rPr>
          <w:rFonts w:hint="eastAsia"/>
        </w:rPr>
        <w:t>なし</w:t>
      </w:r>
    </w:p>
    <w:p w:rsidR="0073682F" w:rsidRPr="00906373" w:rsidRDefault="0037202F" w:rsidP="00EA5DA3">
      <w:pPr>
        <w:pStyle w:val="nApiSubTitle"/>
      </w:pPr>
      <w:r w:rsidRPr="00906373">
        <w:rPr>
          <w:rFonts w:hint="eastAsia"/>
        </w:rPr>
        <w:t>返却値</w:t>
      </w:r>
    </w:p>
    <w:p w:rsidR="0073682F" w:rsidRPr="00906373" w:rsidRDefault="00CA7F2B" w:rsidP="00EA5DA3">
      <w:pPr>
        <w:pStyle w:val="nNormal"/>
        <w:autoSpaceDE/>
        <w:autoSpaceDN/>
        <w:rPr>
          <w:lang w:eastAsia="ja-JP"/>
        </w:rPr>
      </w:pPr>
      <w:r w:rsidRPr="00906373">
        <w:rPr>
          <w:rFonts w:hint="eastAsia"/>
          <w:lang w:eastAsia="ja-JP"/>
        </w:rPr>
        <w:t>アクセストークン満了</w:t>
      </w:r>
      <w:r w:rsidR="00906373">
        <w:rPr>
          <w:rFonts w:hint="eastAsia"/>
          <w:lang w:eastAsia="ja-JP"/>
        </w:rPr>
        <w:t>期限</w:t>
      </w:r>
    </w:p>
    <w:p w:rsidR="0073682F" w:rsidRPr="00906373" w:rsidRDefault="00BA12FC" w:rsidP="00EA5DA3">
      <w:pPr>
        <w:pStyle w:val="nApiSubTitle"/>
      </w:pPr>
      <w:r>
        <w:rPr>
          <w:rFonts w:hint="eastAsia"/>
        </w:rPr>
        <w:t>サンプルコード</w:t>
      </w:r>
    </w:p>
    <w:p w:rsidR="0073682F" w:rsidRPr="00906373" w:rsidRDefault="0073682F" w:rsidP="00EA5DA3">
      <w:pPr>
        <w:pStyle w:val="nCode"/>
        <w:autoSpaceDE/>
        <w:autoSpaceDN/>
      </w:pPr>
      <w:r w:rsidRPr="00906373">
        <w:rPr>
          <w:rFonts w:hint="eastAsia"/>
        </w:rPr>
        <w:t>[[NCSDKLoginManager getSharedInstance] accessTokenExpireTime];</w:t>
      </w:r>
    </w:p>
    <w:p w:rsidR="0073682F" w:rsidRPr="00906373" w:rsidRDefault="0073682F" w:rsidP="00EA5DA3">
      <w:pPr>
        <w:pStyle w:val="31"/>
      </w:pPr>
      <w:bookmarkStart w:id="70" w:name="_Toc438559684"/>
      <w:r w:rsidRPr="00906373">
        <w:t>(BOOL</w:t>
      </w:r>
      <w:proofErr w:type="gramStart"/>
      <w:r w:rsidRPr="00906373">
        <w:t>)finishNaverLoginWithURL</w:t>
      </w:r>
      <w:bookmarkEnd w:id="70"/>
      <w:proofErr w:type="gramEnd"/>
    </w:p>
    <w:p w:rsidR="0073682F" w:rsidRPr="00906373" w:rsidRDefault="0037202F" w:rsidP="00EA5DA3">
      <w:pPr>
        <w:pStyle w:val="41"/>
      </w:pPr>
      <w:r w:rsidRPr="00906373">
        <w:rPr>
          <w:rFonts w:hint="eastAsia"/>
        </w:rPr>
        <w:t>説明</w:t>
      </w:r>
    </w:p>
    <w:p w:rsidR="0073682F" w:rsidRPr="00906373" w:rsidRDefault="003F69DF" w:rsidP="00EA5DA3">
      <w:pPr>
        <w:pStyle w:val="nNormal"/>
        <w:autoSpaceDE/>
        <w:autoSpaceDN/>
        <w:rPr>
          <w:lang w:eastAsia="ja-JP"/>
        </w:rPr>
      </w:pPr>
      <w:r w:rsidRPr="00906373">
        <w:rPr>
          <w:lang w:eastAsia="ja-JP"/>
        </w:rPr>
        <w:t>NAVER</w:t>
      </w:r>
      <w:r w:rsidRPr="00EF192A">
        <w:rPr>
          <w:rFonts w:hint="eastAsia"/>
          <w:lang w:eastAsia="ja-JP"/>
        </w:rPr>
        <w:t xml:space="preserve"> </w:t>
      </w:r>
      <w:r>
        <w:rPr>
          <w:rFonts w:hint="eastAsia"/>
          <w:lang w:eastAsia="ja-JP"/>
        </w:rPr>
        <w:t>IDでの</w:t>
      </w:r>
      <w:r w:rsidR="007A69F9">
        <w:rPr>
          <w:rFonts w:hint="eastAsia"/>
          <w:lang w:eastAsia="ja-JP"/>
        </w:rPr>
        <w:t>ログイン</w:t>
      </w:r>
      <w:r w:rsidR="00CA7F2B" w:rsidRPr="00906373">
        <w:rPr>
          <w:rFonts w:hint="eastAsia"/>
          <w:lang w:eastAsia="ja-JP"/>
        </w:rPr>
        <w:t>後にアプリデリゲートを実行します。</w:t>
      </w:r>
    </w:p>
    <w:p w:rsidR="0073682F" w:rsidRPr="00906373" w:rsidRDefault="0037202F" w:rsidP="00EA5DA3">
      <w:pPr>
        <w:pStyle w:val="41"/>
      </w:pPr>
      <w:r w:rsidRPr="00906373">
        <w:rPr>
          <w:rFonts w:hint="eastAsia"/>
        </w:rPr>
        <w:t>構文</w:t>
      </w:r>
    </w:p>
    <w:p w:rsidR="0073682F" w:rsidRPr="00906373" w:rsidRDefault="0073682F" w:rsidP="00EA5DA3">
      <w:pPr>
        <w:pStyle w:val="nCode"/>
        <w:autoSpaceDE/>
        <w:autoSpaceDN/>
      </w:pPr>
      <w:r w:rsidRPr="00906373">
        <w:t>- (BOOL</w:t>
      </w:r>
      <w:proofErr w:type="gramStart"/>
      <w:r w:rsidRPr="00906373">
        <w:t>)finishNaverLoginWithURL</w:t>
      </w:r>
      <w:proofErr w:type="gramEnd"/>
      <w:r w:rsidRPr="00906373">
        <w:t>:(NSURL *)url;</w:t>
      </w:r>
    </w:p>
    <w:p w:rsidR="0073682F" w:rsidRPr="00906373" w:rsidRDefault="0037202F" w:rsidP="00EA5DA3">
      <w:pPr>
        <w:pStyle w:val="nApiSubTitle"/>
      </w:pPr>
      <w:r w:rsidRPr="00906373">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73682F" w:rsidRPr="002452AD" w:rsidTr="008F26F8">
        <w:trPr>
          <w:cnfStyle w:val="100000000000" w:firstRow="1" w:lastRow="0" w:firstColumn="0" w:lastColumn="0" w:oddVBand="0" w:evenVBand="0" w:oddHBand="0" w:evenHBand="0" w:firstRowFirstColumn="0" w:firstRowLastColumn="0" w:lastRowFirstColumn="0" w:lastRowLastColumn="0"/>
        </w:trPr>
        <w:tc>
          <w:tcPr>
            <w:tcW w:w="1860" w:type="dxa"/>
          </w:tcPr>
          <w:p w:rsidR="0073682F" w:rsidRPr="00906373" w:rsidRDefault="0037202F" w:rsidP="00EA5DA3">
            <w:pPr>
              <w:pStyle w:val="nTblHeader"/>
              <w:wordWrap/>
            </w:pPr>
            <w:r w:rsidRPr="00906373">
              <w:rPr>
                <w:rFonts w:hint="eastAsia"/>
              </w:rPr>
              <w:t>パラメータ</w:t>
            </w:r>
          </w:p>
        </w:tc>
        <w:tc>
          <w:tcPr>
            <w:tcW w:w="1063" w:type="dxa"/>
          </w:tcPr>
          <w:p w:rsidR="0073682F" w:rsidRPr="00906373" w:rsidRDefault="0037202F" w:rsidP="00EA5DA3">
            <w:pPr>
              <w:pStyle w:val="nTblHeader"/>
              <w:wordWrap/>
            </w:pPr>
            <w:r w:rsidRPr="00906373">
              <w:rPr>
                <w:rFonts w:hint="eastAsia"/>
              </w:rPr>
              <w:t>タイプ</w:t>
            </w:r>
          </w:p>
        </w:tc>
        <w:tc>
          <w:tcPr>
            <w:tcW w:w="1063" w:type="dxa"/>
          </w:tcPr>
          <w:p w:rsidR="0073682F" w:rsidRPr="00906373" w:rsidRDefault="0037202F" w:rsidP="00EA5DA3">
            <w:pPr>
              <w:pStyle w:val="nTblHeader"/>
              <w:wordWrap/>
            </w:pPr>
            <w:r w:rsidRPr="00906373">
              <w:rPr>
                <w:rFonts w:hint="eastAsia"/>
              </w:rPr>
              <w:t>必須</w:t>
            </w:r>
          </w:p>
        </w:tc>
        <w:tc>
          <w:tcPr>
            <w:tcW w:w="4704" w:type="dxa"/>
          </w:tcPr>
          <w:p w:rsidR="0073682F" w:rsidRPr="00906373" w:rsidRDefault="0037202F" w:rsidP="00EA5DA3">
            <w:pPr>
              <w:pStyle w:val="nTblHeader"/>
              <w:wordWrap/>
            </w:pPr>
            <w:r w:rsidRPr="00906373">
              <w:rPr>
                <w:rFonts w:hint="eastAsia"/>
              </w:rPr>
              <w:t>説明</w:t>
            </w:r>
          </w:p>
        </w:tc>
      </w:tr>
      <w:tr w:rsidR="0073682F" w:rsidRPr="002452AD" w:rsidTr="008F26F8">
        <w:tc>
          <w:tcPr>
            <w:tcW w:w="1860" w:type="dxa"/>
          </w:tcPr>
          <w:p w:rsidR="0073682F" w:rsidRPr="00453FED" w:rsidRDefault="0073682F" w:rsidP="00EA5DA3">
            <w:pPr>
              <w:pStyle w:val="nTblNormal"/>
              <w:wordWrap/>
            </w:pPr>
            <w:r w:rsidRPr="002452AD">
              <w:rPr>
                <w:rFonts w:hint="eastAsia"/>
              </w:rPr>
              <w:t>url</w:t>
            </w:r>
          </w:p>
        </w:tc>
        <w:tc>
          <w:tcPr>
            <w:tcW w:w="1063" w:type="dxa"/>
          </w:tcPr>
          <w:p w:rsidR="0073682F" w:rsidRPr="00FA36DF" w:rsidRDefault="0073682F" w:rsidP="00EA5DA3">
            <w:pPr>
              <w:pStyle w:val="nTblNormal"/>
              <w:wordWrap/>
            </w:pPr>
            <w:r w:rsidRPr="008C7B65">
              <w:rPr>
                <w:rFonts w:hint="eastAsia"/>
              </w:rPr>
              <w:t>NSURL</w:t>
            </w:r>
          </w:p>
        </w:tc>
        <w:tc>
          <w:tcPr>
            <w:tcW w:w="1063" w:type="dxa"/>
          </w:tcPr>
          <w:p w:rsidR="0073682F" w:rsidRPr="006D0CFD" w:rsidRDefault="0073682F" w:rsidP="00EA5DA3">
            <w:pPr>
              <w:pStyle w:val="nTblNormal"/>
              <w:wordWrap/>
            </w:pPr>
            <w:r w:rsidRPr="00FA36DF">
              <w:rPr>
                <w:rFonts w:hint="eastAsia"/>
              </w:rPr>
              <w:t>Y</w:t>
            </w:r>
          </w:p>
        </w:tc>
        <w:tc>
          <w:tcPr>
            <w:tcW w:w="4704" w:type="dxa"/>
          </w:tcPr>
          <w:p w:rsidR="0073682F" w:rsidRPr="00906373" w:rsidRDefault="0032582E" w:rsidP="00EA5DA3">
            <w:pPr>
              <w:pStyle w:val="nTblNormal"/>
              <w:wordWrap/>
              <w:rPr>
                <w:lang w:eastAsia="ja-JP"/>
              </w:rPr>
            </w:pPr>
            <w:r w:rsidRPr="00906373">
              <w:rPr>
                <w:lang w:eastAsia="ja-JP"/>
              </w:rPr>
              <w:t>NAVER</w:t>
            </w:r>
            <w:r w:rsidR="00F81757" w:rsidRPr="00EF192A">
              <w:rPr>
                <w:rFonts w:hint="eastAsia"/>
                <w:lang w:eastAsia="ja-JP"/>
              </w:rPr>
              <w:t xml:space="preserve"> </w:t>
            </w:r>
            <w:r w:rsidR="00F81757">
              <w:rPr>
                <w:rFonts w:hint="eastAsia"/>
                <w:lang w:eastAsia="ja-JP"/>
              </w:rPr>
              <w:t>IDでの</w:t>
            </w:r>
            <w:r w:rsidR="003D467A">
              <w:rPr>
                <w:rFonts w:hint="eastAsia"/>
                <w:lang w:eastAsia="ja-JP"/>
              </w:rPr>
              <w:t>ログイン</w:t>
            </w:r>
            <w:r w:rsidR="00CA7F2B" w:rsidRPr="00906373">
              <w:rPr>
                <w:rFonts w:hint="eastAsia"/>
                <w:lang w:eastAsia="ja-JP"/>
              </w:rPr>
              <w:t>後にアプリデリゲートでコールバックされる</w:t>
            </w:r>
            <w:r w:rsidR="0073682F" w:rsidRPr="00906373">
              <w:rPr>
                <w:rFonts w:hint="eastAsia"/>
                <w:lang w:eastAsia="ja-JP"/>
              </w:rPr>
              <w:t>URL Scheme</w:t>
            </w:r>
          </w:p>
        </w:tc>
      </w:tr>
    </w:tbl>
    <w:p w:rsidR="0073682F" w:rsidRPr="00453FED" w:rsidRDefault="0037202F" w:rsidP="00EA5DA3">
      <w:pPr>
        <w:pStyle w:val="nApiSubTitle"/>
        <w:rPr>
          <w:lang w:eastAsia="ja-JP"/>
        </w:rPr>
      </w:pPr>
      <w:r w:rsidRPr="002452AD">
        <w:rPr>
          <w:rFonts w:hint="eastAsia"/>
          <w:lang w:eastAsia="ja-JP"/>
        </w:rPr>
        <w:t>返却値</w:t>
      </w:r>
    </w:p>
    <w:p w:rsidR="008F4264" w:rsidRPr="00906373" w:rsidRDefault="008F4264" w:rsidP="00EA5DA3">
      <w:pPr>
        <w:pStyle w:val="nListBuld1"/>
        <w:autoSpaceDE/>
        <w:autoSpaceDN/>
        <w:rPr>
          <w:lang w:eastAsia="ja-JP"/>
        </w:rPr>
      </w:pPr>
      <w:r w:rsidRPr="00906373">
        <w:rPr>
          <w:rFonts w:hint="eastAsia"/>
          <w:lang w:eastAsia="ja-JP"/>
        </w:rPr>
        <w:t xml:space="preserve">true: </w:t>
      </w:r>
      <w:r w:rsidR="00CA7F2B" w:rsidRPr="00906373">
        <w:rPr>
          <w:rFonts w:hint="eastAsia"/>
          <w:lang w:eastAsia="ja-JP"/>
        </w:rPr>
        <w:t>ログイン</w:t>
      </w:r>
      <w:r w:rsidR="00056A1A" w:rsidRPr="00906373">
        <w:rPr>
          <w:rFonts w:hint="eastAsia"/>
          <w:lang w:eastAsia="ja-JP"/>
        </w:rPr>
        <w:t>に</w:t>
      </w:r>
      <w:r w:rsidR="00CA7F2B" w:rsidRPr="00906373">
        <w:rPr>
          <w:rFonts w:hint="eastAsia"/>
          <w:lang w:eastAsia="ja-JP"/>
        </w:rPr>
        <w:t>成功</w:t>
      </w:r>
    </w:p>
    <w:p w:rsidR="008F4264" w:rsidRPr="00906373" w:rsidRDefault="008F4264" w:rsidP="00EA5DA3">
      <w:pPr>
        <w:pStyle w:val="nListBuld1"/>
        <w:autoSpaceDE/>
        <w:autoSpaceDN/>
        <w:rPr>
          <w:lang w:eastAsia="ja-JP"/>
        </w:rPr>
      </w:pPr>
      <w:r w:rsidRPr="00906373">
        <w:rPr>
          <w:rFonts w:hint="eastAsia"/>
          <w:lang w:eastAsia="ja-JP"/>
        </w:rPr>
        <w:t xml:space="preserve">false: </w:t>
      </w:r>
      <w:r w:rsidR="00CA7F2B" w:rsidRPr="00906373">
        <w:rPr>
          <w:rFonts w:hint="eastAsia"/>
          <w:lang w:eastAsia="ja-JP"/>
        </w:rPr>
        <w:t>ログイン</w:t>
      </w:r>
      <w:r w:rsidR="00056A1A" w:rsidRPr="00906373">
        <w:rPr>
          <w:rFonts w:hint="eastAsia"/>
          <w:lang w:eastAsia="ja-JP"/>
        </w:rPr>
        <w:t>に</w:t>
      </w:r>
      <w:r w:rsidR="00CA7F2B" w:rsidRPr="00906373">
        <w:rPr>
          <w:rFonts w:hint="eastAsia"/>
          <w:lang w:eastAsia="ja-JP"/>
        </w:rPr>
        <w:t>失敗</w:t>
      </w:r>
    </w:p>
    <w:p w:rsidR="0073682F" w:rsidRPr="00906373" w:rsidRDefault="00BA12FC" w:rsidP="00EA5DA3">
      <w:pPr>
        <w:pStyle w:val="nApiSubTitle"/>
      </w:pPr>
      <w:r>
        <w:rPr>
          <w:rFonts w:hint="eastAsia"/>
        </w:rPr>
        <w:t>サンプルコード</w:t>
      </w:r>
    </w:p>
    <w:p w:rsidR="0073682F" w:rsidRPr="00906373" w:rsidRDefault="0073682F" w:rsidP="00EA5DA3">
      <w:pPr>
        <w:pStyle w:val="nCode"/>
        <w:autoSpaceDE/>
        <w:autoSpaceDN/>
      </w:pPr>
      <w:r w:rsidRPr="00906373">
        <w:t xml:space="preserve"> - (BOOL)application:(UIApplication *)application openURL:(NSURL *)url sourceApplication:(NSString *)sourceApplication annotation:(id)annotation {</w:t>
      </w:r>
    </w:p>
    <w:p w:rsidR="0073682F" w:rsidRPr="00906373" w:rsidRDefault="0073682F" w:rsidP="00EA5DA3">
      <w:pPr>
        <w:pStyle w:val="nCode"/>
        <w:autoSpaceDE/>
        <w:autoSpaceDN/>
      </w:pPr>
      <w:r w:rsidRPr="00906373">
        <w:t xml:space="preserve">    </w:t>
      </w:r>
      <w:proofErr w:type="gramStart"/>
      <w:r w:rsidRPr="00906373">
        <w:t>return</w:t>
      </w:r>
      <w:proofErr w:type="gramEnd"/>
      <w:r w:rsidRPr="00906373">
        <w:t xml:space="preserve"> [[NCSDKLoginManager getSharedInstance] finishNaverLoginWithURL:url];</w:t>
      </w:r>
    </w:p>
    <w:p w:rsidR="0073682F" w:rsidRPr="00906373" w:rsidRDefault="0073682F" w:rsidP="00EA5DA3">
      <w:pPr>
        <w:pStyle w:val="nCode"/>
        <w:autoSpaceDE/>
        <w:autoSpaceDN/>
      </w:pPr>
    </w:p>
    <w:p w:rsidR="0073682F" w:rsidRPr="00906373" w:rsidRDefault="0073682F" w:rsidP="00EA5DA3">
      <w:pPr>
        <w:pStyle w:val="nCode"/>
        <w:autoSpaceDE/>
        <w:autoSpaceDN/>
      </w:pPr>
      <w:r w:rsidRPr="00906373">
        <w:t>}</w:t>
      </w:r>
    </w:p>
    <w:p w:rsidR="000A7C83" w:rsidRPr="00906373" w:rsidRDefault="000A7C83" w:rsidP="00EA5DA3">
      <w:pPr>
        <w:pStyle w:val="31"/>
      </w:pPr>
      <w:bookmarkStart w:id="71" w:name="_Toc438559685"/>
      <w:r w:rsidRPr="00906373">
        <w:lastRenderedPageBreak/>
        <w:t>(NCSDKLoginManager</w:t>
      </w:r>
      <w:r w:rsidR="00083213" w:rsidRPr="00906373">
        <w:t xml:space="preserve"> </w:t>
      </w:r>
      <w:r w:rsidRPr="00906373">
        <w:t>*</w:t>
      </w:r>
      <w:proofErr w:type="gramStart"/>
      <w:r w:rsidRPr="00906373">
        <w:t>)getSharedInstance</w:t>
      </w:r>
      <w:bookmarkEnd w:id="71"/>
      <w:proofErr w:type="gramEnd"/>
    </w:p>
    <w:p w:rsidR="00016EFC" w:rsidRPr="00906373" w:rsidRDefault="0037202F" w:rsidP="00EA5DA3">
      <w:pPr>
        <w:pStyle w:val="41"/>
      </w:pPr>
      <w:r w:rsidRPr="00906373">
        <w:rPr>
          <w:rFonts w:hint="eastAsia"/>
        </w:rPr>
        <w:t>説明</w:t>
      </w:r>
    </w:p>
    <w:p w:rsidR="00A124CE" w:rsidRPr="00906373" w:rsidRDefault="0032582E" w:rsidP="00EA5DA3">
      <w:pPr>
        <w:pStyle w:val="nNormal"/>
        <w:autoSpaceDE/>
        <w:autoSpaceDN/>
        <w:rPr>
          <w:lang w:eastAsia="ja-JP"/>
        </w:rPr>
      </w:pPr>
      <w:r w:rsidRPr="00906373">
        <w:rPr>
          <w:lang w:eastAsia="ja-JP"/>
        </w:rPr>
        <w:t>NAVER Login</w:t>
      </w:r>
      <w:r w:rsidR="00CA7F2B" w:rsidRPr="00906373">
        <w:rPr>
          <w:rFonts w:hint="eastAsia"/>
          <w:lang w:eastAsia="ja-JP"/>
        </w:rPr>
        <w:t>インスタンス</w:t>
      </w:r>
      <w:r w:rsidR="00A124CE" w:rsidRPr="00906373">
        <w:rPr>
          <w:rFonts w:hint="eastAsia"/>
          <w:lang w:eastAsia="ja-JP"/>
        </w:rPr>
        <w:t>(</w:t>
      </w:r>
      <w:r w:rsidR="00B6404D" w:rsidRPr="00906373">
        <w:rPr>
          <w:rFonts w:hint="eastAsia"/>
          <w:lang w:eastAsia="ja-JP"/>
        </w:rPr>
        <w:t>シングルトン・</w:t>
      </w:r>
      <w:r w:rsidR="00CA7F2B" w:rsidRPr="00906373">
        <w:rPr>
          <w:rFonts w:hint="eastAsia"/>
          <w:lang w:eastAsia="ja-JP"/>
        </w:rPr>
        <w:t>インスタンス</w:t>
      </w:r>
      <w:r w:rsidR="00A124CE" w:rsidRPr="00906373">
        <w:rPr>
          <w:rFonts w:hint="eastAsia"/>
          <w:lang w:eastAsia="ja-JP"/>
        </w:rPr>
        <w:t>)</w:t>
      </w:r>
      <w:r w:rsidR="00CA7F2B" w:rsidRPr="00906373">
        <w:rPr>
          <w:rFonts w:hint="eastAsia"/>
          <w:lang w:eastAsia="ja-JP"/>
        </w:rPr>
        <w:t>を獲得します。</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(NCSDKLoginManager</w:t>
      </w:r>
      <w:r w:rsidR="00083213" w:rsidRPr="00906373">
        <w:t xml:space="preserve"> </w:t>
      </w:r>
      <w:r w:rsidRPr="00906373">
        <w:t>*</w:t>
      </w:r>
      <w:proofErr w:type="gramStart"/>
      <w:r w:rsidRPr="00906373">
        <w:t>)getSharedInstance</w:t>
      </w:r>
      <w:proofErr w:type="gramEnd"/>
      <w:r w:rsidRPr="00906373">
        <w:t>;</w:t>
      </w:r>
    </w:p>
    <w:p w:rsidR="00786FB8" w:rsidRPr="00906373" w:rsidRDefault="0037202F" w:rsidP="00EA5DA3">
      <w:pPr>
        <w:pStyle w:val="nApiSubTitle"/>
      </w:pPr>
      <w:r w:rsidRPr="00906373">
        <w:rPr>
          <w:rFonts w:hint="eastAsia"/>
        </w:rPr>
        <w:t>パラメータ</w:t>
      </w:r>
    </w:p>
    <w:p w:rsidR="00691D7A" w:rsidRPr="00906373" w:rsidRDefault="0037202F" w:rsidP="00EA5DA3">
      <w:pPr>
        <w:pStyle w:val="nNormal"/>
        <w:autoSpaceDE/>
        <w:autoSpaceDN/>
      </w:pPr>
      <w:r w:rsidRPr="00906373">
        <w:rPr>
          <w:rFonts w:hint="eastAsia"/>
        </w:rPr>
        <w:t>なし</w:t>
      </w:r>
    </w:p>
    <w:p w:rsidR="00786FB8" w:rsidRPr="00906373" w:rsidRDefault="0037202F" w:rsidP="00EA5DA3">
      <w:pPr>
        <w:pStyle w:val="nApiSubTitle"/>
      </w:pPr>
      <w:r w:rsidRPr="00906373">
        <w:rPr>
          <w:rFonts w:hint="eastAsia"/>
        </w:rPr>
        <w:t>返却値</w:t>
      </w:r>
    </w:p>
    <w:p w:rsidR="00786FB8" w:rsidRPr="00906373" w:rsidRDefault="009A72DD" w:rsidP="00EA5DA3">
      <w:pPr>
        <w:pStyle w:val="nNormal"/>
        <w:autoSpaceDE/>
        <w:autoSpaceDN/>
      </w:pPr>
      <w:r w:rsidRPr="00906373">
        <w:t>NCSDKLoginManager</w:t>
      </w:r>
      <w:r w:rsidR="0037202F" w:rsidRPr="00906373">
        <w:rPr>
          <w:rFonts w:hint="eastAsia"/>
        </w:rPr>
        <w:t>オブジェクト</w:t>
      </w:r>
    </w:p>
    <w:p w:rsidR="00786FB8" w:rsidRPr="00906373" w:rsidRDefault="00BA12FC" w:rsidP="00EA5DA3">
      <w:pPr>
        <w:pStyle w:val="nApiSubTitle"/>
      </w:pPr>
      <w:r>
        <w:rPr>
          <w:rFonts w:hint="eastAsia"/>
        </w:rPr>
        <w:t>サンプルコード</w:t>
      </w:r>
    </w:p>
    <w:p w:rsidR="00786FB8" w:rsidRPr="00906373" w:rsidRDefault="001735D1" w:rsidP="00EA5DA3">
      <w:pPr>
        <w:pStyle w:val="nCode"/>
        <w:autoSpaceDE/>
        <w:autoSpaceDN/>
      </w:pPr>
      <w:r w:rsidRPr="00906373">
        <w:rPr>
          <w:rFonts w:hint="eastAsia"/>
        </w:rPr>
        <w:t>[NCSDKLoginManager</w:t>
      </w:r>
      <w:r w:rsidR="00083213" w:rsidRPr="00906373">
        <w:rPr>
          <w:rFonts w:hint="eastAsia"/>
        </w:rPr>
        <w:t xml:space="preserve"> </w:t>
      </w:r>
      <w:r w:rsidRPr="00906373">
        <w:rPr>
          <w:rFonts w:hint="eastAsia"/>
        </w:rPr>
        <w:t>getSharedInstance]</w:t>
      </w:r>
    </w:p>
    <w:p w:rsidR="0073682F" w:rsidRPr="00906373" w:rsidRDefault="0073682F" w:rsidP="00EA5DA3">
      <w:pPr>
        <w:pStyle w:val="31"/>
      </w:pPr>
      <w:bookmarkStart w:id="72" w:name="_Toc438559686"/>
      <w:r w:rsidRPr="00906373">
        <w:t>(</w:t>
      </w:r>
      <w:proofErr w:type="gramStart"/>
      <w:r w:rsidRPr="00906373">
        <w:t>void)</w:t>
      </w:r>
      <w:proofErr w:type="gramEnd"/>
      <w:r w:rsidRPr="00906373">
        <w:t>isLoginWithFinish</w:t>
      </w:r>
      <w:bookmarkEnd w:id="72"/>
    </w:p>
    <w:p w:rsidR="0073682F" w:rsidRPr="00906373" w:rsidRDefault="0037202F" w:rsidP="00EA5DA3">
      <w:pPr>
        <w:pStyle w:val="41"/>
      </w:pPr>
      <w:r w:rsidRPr="00906373">
        <w:rPr>
          <w:rFonts w:hint="eastAsia"/>
        </w:rPr>
        <w:t>説明</w:t>
      </w:r>
    </w:p>
    <w:p w:rsidR="00A124CE" w:rsidRPr="00906373" w:rsidRDefault="00CA7F2B" w:rsidP="00EA5DA3">
      <w:pPr>
        <w:pStyle w:val="nNormal"/>
        <w:autoSpaceDE/>
        <w:autoSpaceDN/>
        <w:rPr>
          <w:lang w:eastAsia="ja-JP"/>
        </w:rPr>
      </w:pPr>
      <w:r w:rsidRPr="00906373">
        <w:rPr>
          <w:rFonts w:hint="eastAsia"/>
          <w:lang w:eastAsia="ja-JP"/>
        </w:rPr>
        <w:t>NAVER</w:t>
      </w:r>
      <w:r w:rsidR="00463528">
        <w:rPr>
          <w:rFonts w:hint="eastAsia"/>
          <w:lang w:eastAsia="ja-JP"/>
        </w:rPr>
        <w:t xml:space="preserve">　Login</w:t>
      </w:r>
      <w:r w:rsidRPr="00906373">
        <w:rPr>
          <w:rFonts w:hint="eastAsia"/>
          <w:lang w:eastAsia="ja-JP"/>
        </w:rPr>
        <w:t>認証後にNAVERサーバから受け取ったアクセストークン</w:t>
      </w:r>
      <w:r w:rsidR="00A124CE" w:rsidRPr="00906373">
        <w:rPr>
          <w:rFonts w:hint="eastAsia"/>
          <w:lang w:eastAsia="ja-JP"/>
        </w:rPr>
        <w:t>(access token)</w:t>
      </w:r>
      <w:r w:rsidR="00056A1A" w:rsidRPr="00906373">
        <w:rPr>
          <w:rFonts w:hint="eastAsia"/>
          <w:lang w:eastAsia="ja-JP"/>
        </w:rPr>
        <w:t>の</w:t>
      </w:r>
      <w:r w:rsidRPr="00906373">
        <w:rPr>
          <w:rFonts w:hint="eastAsia"/>
          <w:lang w:eastAsia="ja-JP"/>
        </w:rPr>
        <w:t>有効</w:t>
      </w:r>
      <w:r w:rsidR="00056A1A" w:rsidRPr="00906373">
        <w:rPr>
          <w:rFonts w:hint="eastAsia"/>
          <w:lang w:eastAsia="ja-JP"/>
        </w:rPr>
        <w:t>有無を</w:t>
      </w:r>
      <w:r w:rsidRPr="00906373">
        <w:rPr>
          <w:rFonts w:hint="eastAsia"/>
          <w:lang w:eastAsia="ja-JP"/>
        </w:rPr>
        <w:t>確認します。</w:t>
      </w:r>
    </w:p>
    <w:p w:rsidR="0073682F" w:rsidRPr="00906373" w:rsidRDefault="0037202F" w:rsidP="00EA5DA3">
      <w:pPr>
        <w:pStyle w:val="41"/>
      </w:pPr>
      <w:r w:rsidRPr="00906373">
        <w:rPr>
          <w:rFonts w:hint="eastAsia"/>
        </w:rPr>
        <w:t>構文</w:t>
      </w:r>
    </w:p>
    <w:p w:rsidR="0073682F" w:rsidRPr="00906373" w:rsidRDefault="0073682F" w:rsidP="00EA5DA3">
      <w:pPr>
        <w:pStyle w:val="nCode"/>
        <w:autoSpaceDE/>
        <w:autoSpaceDN/>
      </w:pPr>
      <w:r w:rsidRPr="00906373">
        <w:t>- (void</w:t>
      </w:r>
      <w:proofErr w:type="gramStart"/>
      <w:r w:rsidRPr="00906373">
        <w:t>)isLoginWithFinish</w:t>
      </w:r>
      <w:proofErr w:type="gramEnd"/>
      <w:r w:rsidRPr="00906373">
        <w:t>:(void (^)(BOOL successACToken))finish;</w:t>
      </w:r>
    </w:p>
    <w:p w:rsidR="0073682F" w:rsidRPr="00906373" w:rsidRDefault="0037202F" w:rsidP="00EA5DA3">
      <w:pPr>
        <w:pStyle w:val="nApiSubTitle"/>
        <w:rPr>
          <w:lang w:eastAsia="ja-JP"/>
        </w:rPr>
      </w:pPr>
      <w:r w:rsidRPr="00906373">
        <w:rPr>
          <w:rFonts w:hint="eastAsia"/>
          <w:lang w:eastAsia="ja-JP"/>
        </w:rPr>
        <w:t>パラメータ</w:t>
      </w:r>
    </w:p>
    <w:p w:rsidR="0073682F" w:rsidRPr="00906373" w:rsidRDefault="0037202F" w:rsidP="00EA5DA3">
      <w:pPr>
        <w:pStyle w:val="nNormal"/>
        <w:autoSpaceDE/>
        <w:autoSpaceDN/>
        <w:rPr>
          <w:lang w:eastAsia="ja-JP"/>
        </w:rPr>
      </w:pPr>
      <w:r w:rsidRPr="00906373">
        <w:rPr>
          <w:rFonts w:hint="eastAsia"/>
          <w:lang w:eastAsia="ja-JP"/>
        </w:rPr>
        <w:t>なし</w:t>
      </w:r>
    </w:p>
    <w:p w:rsidR="0073682F" w:rsidRPr="00906373" w:rsidRDefault="0037202F" w:rsidP="00EA5DA3">
      <w:pPr>
        <w:pStyle w:val="nApiSubTitle"/>
        <w:rPr>
          <w:lang w:eastAsia="ja-JP"/>
        </w:rPr>
      </w:pPr>
      <w:r w:rsidRPr="00906373">
        <w:rPr>
          <w:rFonts w:hint="eastAsia"/>
          <w:lang w:eastAsia="ja-JP"/>
        </w:rPr>
        <w:t>返却値</w:t>
      </w:r>
    </w:p>
    <w:p w:rsidR="00A124CE" w:rsidRPr="00906373" w:rsidRDefault="00A124CE" w:rsidP="00EA5DA3">
      <w:pPr>
        <w:pStyle w:val="nListBuld1"/>
        <w:autoSpaceDE/>
        <w:autoSpaceDN/>
        <w:rPr>
          <w:lang w:eastAsia="ja-JP"/>
        </w:rPr>
      </w:pPr>
      <w:r w:rsidRPr="00906373">
        <w:rPr>
          <w:rFonts w:hint="eastAsia"/>
          <w:lang w:eastAsia="ja-JP"/>
        </w:rPr>
        <w:t xml:space="preserve">true: </w:t>
      </w:r>
      <w:r w:rsidR="00CA7F2B" w:rsidRPr="00906373">
        <w:rPr>
          <w:rFonts w:hint="eastAsia"/>
          <w:lang w:eastAsia="ja-JP"/>
        </w:rPr>
        <w:t>有効なアクセストークンです。</w:t>
      </w:r>
    </w:p>
    <w:p w:rsidR="00A124CE" w:rsidRPr="00906373" w:rsidRDefault="00A124CE" w:rsidP="00EA5DA3">
      <w:pPr>
        <w:pStyle w:val="nListBuld1"/>
        <w:autoSpaceDE/>
        <w:autoSpaceDN/>
        <w:rPr>
          <w:lang w:eastAsia="ja-JP"/>
        </w:rPr>
      </w:pPr>
      <w:r w:rsidRPr="00906373">
        <w:rPr>
          <w:rFonts w:hint="eastAsia"/>
          <w:lang w:eastAsia="ja-JP"/>
        </w:rPr>
        <w:t xml:space="preserve">false: </w:t>
      </w:r>
      <w:r w:rsidR="00CA7F2B" w:rsidRPr="00906373">
        <w:rPr>
          <w:rFonts w:hint="eastAsia"/>
          <w:lang w:eastAsia="ja-JP"/>
        </w:rPr>
        <w:t>アクセストークン</w:t>
      </w:r>
      <w:r w:rsidR="00056A1A" w:rsidRPr="00906373">
        <w:rPr>
          <w:rFonts w:hint="eastAsia"/>
          <w:lang w:eastAsia="ja-JP"/>
        </w:rPr>
        <w:t>の期限</w:t>
      </w:r>
      <w:r w:rsidR="00CA7F2B" w:rsidRPr="00906373">
        <w:rPr>
          <w:rFonts w:hint="eastAsia"/>
          <w:lang w:eastAsia="ja-JP"/>
        </w:rPr>
        <w:t>が満了</w:t>
      </w:r>
      <w:r w:rsidR="00056A1A" w:rsidRPr="00906373">
        <w:rPr>
          <w:rFonts w:hint="eastAsia"/>
          <w:lang w:eastAsia="ja-JP"/>
        </w:rPr>
        <w:t>になり、</w:t>
      </w:r>
      <w:r w:rsidR="00CA7F2B" w:rsidRPr="00906373">
        <w:rPr>
          <w:rFonts w:hint="eastAsia"/>
          <w:lang w:eastAsia="ja-JP"/>
        </w:rPr>
        <w:t>無効になったアクセストークンです。</w:t>
      </w:r>
    </w:p>
    <w:p w:rsidR="0073682F" w:rsidRPr="00906373" w:rsidRDefault="00BA12FC" w:rsidP="00EA5DA3">
      <w:pPr>
        <w:pStyle w:val="nApiSubTitle"/>
      </w:pPr>
      <w:r>
        <w:rPr>
          <w:rFonts w:hint="eastAsia"/>
        </w:rPr>
        <w:t>サンプルコード</w:t>
      </w:r>
    </w:p>
    <w:p w:rsidR="0073682F" w:rsidRPr="00906373" w:rsidRDefault="0073682F" w:rsidP="00EA5DA3">
      <w:pPr>
        <w:pStyle w:val="nCode"/>
        <w:autoSpaceDE/>
        <w:autoSpaceDN/>
      </w:pPr>
      <w:r w:rsidRPr="00906373">
        <w:t xml:space="preserve"> </w:t>
      </w:r>
      <w:r w:rsidRPr="00906373">
        <w:rPr>
          <w:rFonts w:hint="eastAsia"/>
        </w:rPr>
        <w:t xml:space="preserve">[[NCSDKLoginManager getSharedInstance] </w:t>
      </w:r>
      <w:proofErr w:type="gramStart"/>
      <w:r w:rsidRPr="00906373">
        <w:rPr>
          <w:rFonts w:hint="eastAsia"/>
        </w:rPr>
        <w:t>isLoginWithFinish:</w:t>
      </w:r>
      <w:proofErr w:type="gramEnd"/>
      <w:r w:rsidRPr="00906373">
        <w:rPr>
          <w:rFonts w:hint="eastAsia"/>
        </w:rPr>
        <w:t>^(BOOL successACToken) {</w:t>
      </w:r>
    </w:p>
    <w:p w:rsidR="0073682F" w:rsidRPr="00906373" w:rsidRDefault="0073682F" w:rsidP="00EA5DA3">
      <w:pPr>
        <w:pStyle w:val="nCode"/>
        <w:autoSpaceDE/>
        <w:autoSpaceDN/>
      </w:pPr>
      <w:r w:rsidRPr="00906373">
        <w:rPr>
          <w:rFonts w:hint="eastAsia"/>
        </w:rPr>
        <w:t xml:space="preserve">        </w:t>
      </w:r>
      <w:proofErr w:type="gramStart"/>
      <w:r w:rsidRPr="00906373">
        <w:rPr>
          <w:rFonts w:hint="eastAsia"/>
        </w:rPr>
        <w:t>if</w:t>
      </w:r>
      <w:proofErr w:type="gramEnd"/>
      <w:r w:rsidRPr="00906373">
        <w:rPr>
          <w:rFonts w:hint="eastAsia"/>
        </w:rPr>
        <w:t xml:space="preserve"> (successACToken) {</w:t>
      </w:r>
    </w:p>
    <w:p w:rsidR="0073682F" w:rsidRPr="00906373" w:rsidRDefault="0073682F" w:rsidP="00EA5DA3">
      <w:pPr>
        <w:pStyle w:val="nCode"/>
        <w:autoSpaceDE/>
        <w:autoSpaceDN/>
      </w:pPr>
      <w:r w:rsidRPr="00906373">
        <w:rPr>
          <w:rFonts w:hint="eastAsia"/>
        </w:rPr>
        <w:t xml:space="preserve">            </w:t>
      </w:r>
    </w:p>
    <w:p w:rsidR="0073682F" w:rsidRPr="00906373" w:rsidRDefault="0073682F" w:rsidP="00EA5DA3">
      <w:pPr>
        <w:pStyle w:val="nCode"/>
        <w:autoSpaceDE/>
        <w:autoSpaceDN/>
      </w:pPr>
      <w:r w:rsidRPr="00906373">
        <w:rPr>
          <w:rFonts w:hint="eastAsia"/>
        </w:rPr>
        <w:t xml:space="preserve">        }</w:t>
      </w:r>
    </w:p>
    <w:p w:rsidR="0073682F" w:rsidRPr="00906373" w:rsidRDefault="0073682F" w:rsidP="00EA5DA3">
      <w:pPr>
        <w:pStyle w:val="nCode"/>
        <w:autoSpaceDE/>
        <w:autoSpaceDN/>
      </w:pPr>
      <w:r w:rsidRPr="00906373">
        <w:rPr>
          <w:rFonts w:hint="eastAsia"/>
        </w:rPr>
        <w:t xml:space="preserve">    }];</w:t>
      </w:r>
    </w:p>
    <w:p w:rsidR="0073682F" w:rsidRPr="00906373" w:rsidRDefault="0073682F" w:rsidP="00EA5DA3">
      <w:pPr>
        <w:pStyle w:val="31"/>
      </w:pPr>
      <w:bookmarkStart w:id="73" w:name="_Toc438559687"/>
      <w:r w:rsidRPr="00906373">
        <w:t>(BOOL</w:t>
      </w:r>
      <w:proofErr w:type="gramStart"/>
      <w:r w:rsidRPr="00906373">
        <w:t>)isValidAccessTokenExpireTimeNow</w:t>
      </w:r>
      <w:bookmarkEnd w:id="73"/>
      <w:proofErr w:type="gramEnd"/>
    </w:p>
    <w:p w:rsidR="0073682F" w:rsidRPr="00906373" w:rsidRDefault="0037202F" w:rsidP="00EA5DA3">
      <w:pPr>
        <w:pStyle w:val="41"/>
      </w:pPr>
      <w:r w:rsidRPr="00906373">
        <w:rPr>
          <w:rFonts w:hint="eastAsia"/>
        </w:rPr>
        <w:t>説明</w:t>
      </w:r>
    </w:p>
    <w:p w:rsidR="00A124CE" w:rsidRPr="00906373" w:rsidRDefault="00CA09C5" w:rsidP="00EA5DA3">
      <w:pPr>
        <w:pStyle w:val="nNormal"/>
        <w:autoSpaceDE/>
        <w:autoSpaceDN/>
        <w:rPr>
          <w:lang w:eastAsia="ja-JP"/>
        </w:rPr>
      </w:pPr>
      <w:r w:rsidRPr="00906373">
        <w:rPr>
          <w:rFonts w:hint="eastAsia"/>
          <w:lang w:eastAsia="ja-JP"/>
        </w:rPr>
        <w:t>アクセストークン</w:t>
      </w:r>
      <w:r w:rsidR="00A124CE" w:rsidRPr="00906373">
        <w:rPr>
          <w:rFonts w:hint="eastAsia"/>
          <w:lang w:eastAsia="ja-JP"/>
        </w:rPr>
        <w:t>(access token)</w:t>
      </w:r>
      <w:r w:rsidRPr="00906373">
        <w:rPr>
          <w:rFonts w:hint="eastAsia"/>
          <w:lang w:eastAsia="ja-JP"/>
        </w:rPr>
        <w:t>があるか、有効期限は残っているかを確認します。ただし、サーバーで有効期限が満了した場合には確認できません。</w:t>
      </w:r>
    </w:p>
    <w:p w:rsidR="0073682F" w:rsidRPr="00906373" w:rsidRDefault="0037202F" w:rsidP="00EA5DA3">
      <w:pPr>
        <w:pStyle w:val="41"/>
      </w:pPr>
      <w:r w:rsidRPr="00906373">
        <w:rPr>
          <w:rFonts w:hint="eastAsia"/>
        </w:rPr>
        <w:lastRenderedPageBreak/>
        <w:t>構文</w:t>
      </w:r>
    </w:p>
    <w:p w:rsidR="0073682F" w:rsidRPr="00906373" w:rsidRDefault="0073682F" w:rsidP="00EA5DA3">
      <w:pPr>
        <w:pStyle w:val="nCode"/>
        <w:autoSpaceDE/>
        <w:autoSpaceDN/>
      </w:pPr>
      <w:r w:rsidRPr="00906373">
        <w:t>- (BOOL</w:t>
      </w:r>
      <w:proofErr w:type="gramStart"/>
      <w:r w:rsidRPr="00906373">
        <w:t>)isValidAccessTokenExpireTimeNow</w:t>
      </w:r>
      <w:proofErr w:type="gramEnd"/>
      <w:r w:rsidRPr="00906373">
        <w:t>;</w:t>
      </w:r>
    </w:p>
    <w:p w:rsidR="0073682F" w:rsidRPr="00906373" w:rsidRDefault="0037202F" w:rsidP="00EA5DA3">
      <w:pPr>
        <w:pStyle w:val="nApiSubTitle"/>
      </w:pPr>
      <w:r w:rsidRPr="00906373">
        <w:rPr>
          <w:rFonts w:hint="eastAsia"/>
        </w:rPr>
        <w:t>パラメータ</w:t>
      </w:r>
    </w:p>
    <w:p w:rsidR="0073682F" w:rsidRPr="00906373" w:rsidRDefault="0037202F" w:rsidP="00EA5DA3">
      <w:pPr>
        <w:pStyle w:val="nNormal"/>
        <w:autoSpaceDE/>
        <w:autoSpaceDN/>
      </w:pPr>
      <w:r w:rsidRPr="00906373">
        <w:rPr>
          <w:rFonts w:hint="eastAsia"/>
        </w:rPr>
        <w:t>なし</w:t>
      </w:r>
    </w:p>
    <w:p w:rsidR="0073682F" w:rsidRPr="00906373" w:rsidRDefault="0037202F" w:rsidP="00EA5DA3">
      <w:pPr>
        <w:pStyle w:val="nApiSubTitle"/>
      </w:pPr>
      <w:r w:rsidRPr="00906373">
        <w:rPr>
          <w:rFonts w:hint="eastAsia"/>
        </w:rPr>
        <w:t>返却値</w:t>
      </w:r>
    </w:p>
    <w:p w:rsidR="00BE5BBF" w:rsidRPr="00906373" w:rsidRDefault="00BE5BBF" w:rsidP="00EA5DA3">
      <w:pPr>
        <w:pStyle w:val="nListBuld1"/>
        <w:autoSpaceDE/>
        <w:autoSpaceDN/>
        <w:rPr>
          <w:lang w:eastAsia="ja-JP"/>
        </w:rPr>
      </w:pPr>
      <w:r w:rsidRPr="00906373">
        <w:rPr>
          <w:lang w:eastAsia="ja-JP"/>
        </w:rPr>
        <w:t>true:</w:t>
      </w:r>
      <w:r w:rsidR="00CD7E96" w:rsidRPr="00906373">
        <w:rPr>
          <w:rFonts w:hint="eastAsia"/>
          <w:lang w:eastAsia="ja-JP"/>
        </w:rPr>
        <w:t xml:space="preserve"> </w:t>
      </w:r>
      <w:r w:rsidR="00CA09C5" w:rsidRPr="00906373">
        <w:rPr>
          <w:rFonts w:hint="eastAsia"/>
          <w:lang w:eastAsia="ja-JP"/>
        </w:rPr>
        <w:t>有効なアクセストークンです。</w:t>
      </w:r>
    </w:p>
    <w:p w:rsidR="00BE5BBF" w:rsidRPr="00906373" w:rsidRDefault="00BE5BBF" w:rsidP="00EA5DA3">
      <w:pPr>
        <w:pStyle w:val="nListBuld1"/>
        <w:autoSpaceDE/>
        <w:autoSpaceDN/>
        <w:rPr>
          <w:lang w:eastAsia="ja-JP"/>
        </w:rPr>
      </w:pPr>
      <w:r w:rsidRPr="00906373">
        <w:rPr>
          <w:lang w:eastAsia="ja-JP"/>
        </w:rPr>
        <w:t>false:</w:t>
      </w:r>
      <w:r w:rsidR="00CD7E96" w:rsidRPr="00906373">
        <w:rPr>
          <w:rFonts w:hint="eastAsia"/>
          <w:lang w:eastAsia="ja-JP"/>
        </w:rPr>
        <w:t xml:space="preserve"> </w:t>
      </w:r>
      <w:r w:rsidR="00CA09C5" w:rsidRPr="00906373">
        <w:rPr>
          <w:rFonts w:hint="eastAsia"/>
          <w:lang w:eastAsia="ja-JP"/>
        </w:rPr>
        <w:t>アクセストークン</w:t>
      </w:r>
      <w:r w:rsidR="00056A1A" w:rsidRPr="00906373">
        <w:rPr>
          <w:rFonts w:hint="eastAsia"/>
          <w:lang w:eastAsia="ja-JP"/>
        </w:rPr>
        <w:t>の期限</w:t>
      </w:r>
      <w:r w:rsidR="00CA09C5" w:rsidRPr="00906373">
        <w:rPr>
          <w:rFonts w:hint="eastAsia"/>
          <w:lang w:eastAsia="ja-JP"/>
        </w:rPr>
        <w:t>が満了</w:t>
      </w:r>
      <w:r w:rsidR="00056A1A" w:rsidRPr="00906373">
        <w:rPr>
          <w:rFonts w:hint="eastAsia"/>
          <w:lang w:eastAsia="ja-JP"/>
        </w:rPr>
        <w:t>になり</w:t>
      </w:r>
      <w:r w:rsidR="00CA09C5" w:rsidRPr="00906373">
        <w:rPr>
          <w:rFonts w:hint="eastAsia"/>
          <w:lang w:eastAsia="ja-JP"/>
        </w:rPr>
        <w:t>、無効になったアクセストークンです。</w:t>
      </w:r>
    </w:p>
    <w:p w:rsidR="0073682F" w:rsidRPr="00906373" w:rsidRDefault="00BA12FC" w:rsidP="00EA5DA3">
      <w:pPr>
        <w:pStyle w:val="nApiSubTitle"/>
      </w:pPr>
      <w:r>
        <w:rPr>
          <w:rFonts w:hint="eastAsia"/>
        </w:rPr>
        <w:t>サンプルコード</w:t>
      </w:r>
    </w:p>
    <w:p w:rsidR="0073682F" w:rsidRPr="00906373" w:rsidRDefault="0073682F" w:rsidP="00EA5DA3">
      <w:pPr>
        <w:pStyle w:val="nCode"/>
        <w:autoSpaceDE/>
        <w:autoSpaceDN/>
      </w:pPr>
      <w:r w:rsidRPr="00906373">
        <w:rPr>
          <w:rFonts w:hint="eastAsia"/>
        </w:rPr>
        <w:t>[[NCSDKLoginManager getSharedInstance] isValidAccessTokenExpireTimeNow];</w:t>
      </w:r>
    </w:p>
    <w:p w:rsidR="000A7C83" w:rsidRPr="00906373" w:rsidRDefault="000A7C83" w:rsidP="00EA5DA3">
      <w:pPr>
        <w:pStyle w:val="31"/>
      </w:pPr>
      <w:bookmarkStart w:id="74" w:name="_Toc438559688"/>
      <w:r w:rsidRPr="00906373">
        <w:t>(</w:t>
      </w:r>
      <w:proofErr w:type="gramStart"/>
      <w:r w:rsidRPr="00906373">
        <w:t>void)</w:t>
      </w:r>
      <w:proofErr w:type="gramEnd"/>
      <w:r w:rsidRPr="00906373">
        <w:t>loginWithFinish</w:t>
      </w:r>
      <w:bookmarkEnd w:id="74"/>
    </w:p>
    <w:p w:rsidR="00016EFC" w:rsidRPr="00906373" w:rsidRDefault="0037202F" w:rsidP="00EA5DA3">
      <w:pPr>
        <w:pStyle w:val="41"/>
      </w:pPr>
      <w:r w:rsidRPr="00906373">
        <w:rPr>
          <w:rFonts w:hint="eastAsia"/>
        </w:rPr>
        <w:t>説明</w:t>
      </w:r>
    </w:p>
    <w:p w:rsidR="00EE73A2" w:rsidRPr="00906373" w:rsidRDefault="0032582E" w:rsidP="00EA5DA3">
      <w:pPr>
        <w:pStyle w:val="nNormal"/>
        <w:autoSpaceDE/>
        <w:autoSpaceDN/>
        <w:rPr>
          <w:lang w:eastAsia="ja-JP"/>
        </w:rPr>
      </w:pPr>
      <w:r w:rsidRPr="00906373">
        <w:rPr>
          <w:lang w:eastAsia="ja-JP"/>
        </w:rPr>
        <w:t>NAVER Login</w:t>
      </w:r>
      <w:r w:rsidR="00D169DE" w:rsidRPr="00906373">
        <w:rPr>
          <w:rFonts w:hint="eastAsia"/>
          <w:lang w:eastAsia="ja-JP"/>
        </w:rPr>
        <w:t>認証を開始し、</w:t>
      </w:r>
      <w:r w:rsidR="00CA09C5" w:rsidRPr="00906373">
        <w:rPr>
          <w:rFonts w:hint="eastAsia"/>
          <w:lang w:eastAsia="ja-JP"/>
        </w:rPr>
        <w:t>アクセストークン</w:t>
      </w:r>
      <w:r w:rsidR="00EE73A2" w:rsidRPr="00906373">
        <w:rPr>
          <w:rFonts w:hint="eastAsia"/>
          <w:lang w:eastAsia="ja-JP"/>
        </w:rPr>
        <w:t>(access token)</w:t>
      </w:r>
      <w:r w:rsidR="00D169DE" w:rsidRPr="00906373">
        <w:rPr>
          <w:rFonts w:hint="eastAsia"/>
          <w:lang w:eastAsia="ja-JP"/>
        </w:rPr>
        <w:t>が返されます。</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(void</w:t>
      </w:r>
      <w:proofErr w:type="gramStart"/>
      <w:r w:rsidRPr="00906373">
        <w:t>)loginWithFinish</w:t>
      </w:r>
      <w:proofErr w:type="gramEnd"/>
      <w:r w:rsidRPr="00906373">
        <w:t>:(void</w:t>
      </w:r>
      <w:r w:rsidR="00083213" w:rsidRPr="00906373">
        <w:t xml:space="preserve"> </w:t>
      </w:r>
      <w:r w:rsidRPr="00906373">
        <w:t>(^)(BOOL</w:t>
      </w:r>
      <w:r w:rsidR="00083213" w:rsidRPr="00906373">
        <w:t xml:space="preserve"> </w:t>
      </w:r>
      <w:r w:rsidRPr="00906373">
        <w:t>successACToken))finish;</w:t>
      </w:r>
    </w:p>
    <w:p w:rsidR="00786FB8" w:rsidRPr="00906373" w:rsidRDefault="0037202F" w:rsidP="00EA5DA3">
      <w:pPr>
        <w:pStyle w:val="nApiSubTitle"/>
        <w:rPr>
          <w:lang w:eastAsia="ja-JP"/>
        </w:rPr>
      </w:pPr>
      <w:r w:rsidRPr="00906373">
        <w:rPr>
          <w:rFonts w:hint="eastAsia"/>
          <w:lang w:eastAsia="ja-JP"/>
        </w:rPr>
        <w:t>パラメータ</w:t>
      </w:r>
    </w:p>
    <w:p w:rsidR="00EF3399" w:rsidRPr="00906373" w:rsidRDefault="0037202F" w:rsidP="00EA5DA3">
      <w:pPr>
        <w:pStyle w:val="nNormal"/>
        <w:autoSpaceDE/>
        <w:autoSpaceDN/>
        <w:rPr>
          <w:lang w:eastAsia="ja-JP"/>
        </w:rPr>
      </w:pPr>
      <w:r w:rsidRPr="00906373">
        <w:rPr>
          <w:rFonts w:hint="eastAsia"/>
          <w:lang w:eastAsia="ja-JP"/>
        </w:rPr>
        <w:t>なし</w:t>
      </w:r>
    </w:p>
    <w:p w:rsidR="00786FB8" w:rsidRPr="00906373" w:rsidRDefault="0037202F" w:rsidP="00EA5DA3">
      <w:pPr>
        <w:pStyle w:val="nApiSubTitle"/>
        <w:rPr>
          <w:lang w:eastAsia="ja-JP"/>
        </w:rPr>
      </w:pPr>
      <w:r w:rsidRPr="00906373">
        <w:rPr>
          <w:rFonts w:hint="eastAsia"/>
          <w:lang w:eastAsia="ja-JP"/>
        </w:rPr>
        <w:t>返却値</w:t>
      </w:r>
    </w:p>
    <w:p w:rsidR="00EE73A2" w:rsidRPr="00906373" w:rsidRDefault="00EE73A2" w:rsidP="00EA5DA3">
      <w:pPr>
        <w:pStyle w:val="nListBuld1"/>
        <w:autoSpaceDE/>
        <w:autoSpaceDN/>
        <w:rPr>
          <w:lang w:eastAsia="ja-JP"/>
        </w:rPr>
      </w:pPr>
      <w:r w:rsidRPr="00906373">
        <w:rPr>
          <w:rFonts w:hint="eastAsia"/>
          <w:lang w:eastAsia="ja-JP"/>
        </w:rPr>
        <w:t xml:space="preserve">true: </w:t>
      </w:r>
      <w:r w:rsidR="00D169DE" w:rsidRPr="00906373">
        <w:rPr>
          <w:rFonts w:hint="eastAsia"/>
          <w:lang w:eastAsia="ja-JP"/>
        </w:rPr>
        <w:t>有効な</w:t>
      </w:r>
      <w:r w:rsidR="00CA09C5" w:rsidRPr="00906373">
        <w:rPr>
          <w:rFonts w:hint="eastAsia"/>
          <w:lang w:eastAsia="ja-JP"/>
        </w:rPr>
        <w:t>アクセストークン</w:t>
      </w:r>
      <w:r w:rsidR="00D169DE" w:rsidRPr="00906373">
        <w:rPr>
          <w:rFonts w:hint="eastAsia"/>
          <w:lang w:eastAsia="ja-JP"/>
        </w:rPr>
        <w:t>です。</w:t>
      </w:r>
    </w:p>
    <w:p w:rsidR="00EE73A2" w:rsidRPr="00906373" w:rsidRDefault="00EE73A2" w:rsidP="00EA5DA3">
      <w:pPr>
        <w:pStyle w:val="nListBuld1"/>
        <w:autoSpaceDE/>
        <w:autoSpaceDN/>
        <w:rPr>
          <w:lang w:eastAsia="ja-JP"/>
        </w:rPr>
      </w:pPr>
      <w:r w:rsidRPr="00906373">
        <w:rPr>
          <w:rFonts w:hint="eastAsia"/>
          <w:lang w:eastAsia="ja-JP"/>
        </w:rPr>
        <w:t xml:space="preserve">false: </w:t>
      </w:r>
      <w:r w:rsidR="00CA09C5" w:rsidRPr="00906373">
        <w:rPr>
          <w:rFonts w:hint="eastAsia"/>
          <w:lang w:eastAsia="ja-JP"/>
        </w:rPr>
        <w:t>アクセストークン</w:t>
      </w:r>
      <w:r w:rsidR="00056A1A" w:rsidRPr="00906373">
        <w:rPr>
          <w:rFonts w:hint="eastAsia"/>
          <w:lang w:eastAsia="ja-JP"/>
        </w:rPr>
        <w:t>の期限</w:t>
      </w:r>
      <w:r w:rsidR="00D169DE" w:rsidRPr="00906373">
        <w:rPr>
          <w:rFonts w:hint="eastAsia"/>
          <w:lang w:eastAsia="ja-JP"/>
        </w:rPr>
        <w:t>が満了</w:t>
      </w:r>
      <w:r w:rsidR="00056A1A" w:rsidRPr="00906373">
        <w:rPr>
          <w:rFonts w:hint="eastAsia"/>
          <w:lang w:eastAsia="ja-JP"/>
        </w:rPr>
        <w:t>になり</w:t>
      </w:r>
      <w:r w:rsidR="00D169DE" w:rsidRPr="00906373">
        <w:rPr>
          <w:rFonts w:hint="eastAsia"/>
          <w:lang w:eastAsia="ja-JP"/>
        </w:rPr>
        <w:t>、無効になった</w:t>
      </w:r>
      <w:r w:rsidR="00CA09C5" w:rsidRPr="00906373">
        <w:rPr>
          <w:rFonts w:hint="eastAsia"/>
          <w:lang w:eastAsia="ja-JP"/>
        </w:rPr>
        <w:t>アクセストークン</w:t>
      </w:r>
      <w:r w:rsidR="00D169DE" w:rsidRPr="00906373">
        <w:rPr>
          <w:rFonts w:hint="eastAsia"/>
          <w:lang w:eastAsia="ja-JP"/>
        </w:rPr>
        <w:t>です。</w:t>
      </w:r>
    </w:p>
    <w:p w:rsidR="00786FB8" w:rsidRPr="00906373" w:rsidRDefault="00BA12FC" w:rsidP="00EA5DA3">
      <w:pPr>
        <w:pStyle w:val="nApiSubTitle"/>
      </w:pPr>
      <w:r>
        <w:rPr>
          <w:rFonts w:hint="eastAsia"/>
        </w:rPr>
        <w:t>サンプルコード</w:t>
      </w:r>
    </w:p>
    <w:p w:rsidR="009A72DD" w:rsidRPr="00906373" w:rsidRDefault="00083213" w:rsidP="00EA5DA3">
      <w:pPr>
        <w:pStyle w:val="nCode"/>
        <w:autoSpaceDE/>
        <w:autoSpaceDN/>
      </w:pPr>
      <w:r w:rsidRPr="00906373">
        <w:t xml:space="preserve"> </w:t>
      </w:r>
      <w:r w:rsidRPr="00906373">
        <w:rPr>
          <w:rFonts w:hint="eastAsia"/>
        </w:rPr>
        <w:t xml:space="preserve"> </w:t>
      </w:r>
      <w:r w:rsidR="009A72DD" w:rsidRPr="00906373">
        <w:rPr>
          <w:rFonts w:hint="eastAsia"/>
        </w:rPr>
        <w:t>[[NCSDKLoginManager</w:t>
      </w:r>
      <w:r w:rsidRPr="00906373">
        <w:rPr>
          <w:rFonts w:hint="eastAsia"/>
        </w:rPr>
        <w:t xml:space="preserve"> </w:t>
      </w:r>
      <w:r w:rsidR="009A72DD" w:rsidRPr="00906373">
        <w:rPr>
          <w:rFonts w:hint="eastAsia"/>
        </w:rPr>
        <w:t>getSharedInstance]</w:t>
      </w:r>
      <w:r w:rsidRPr="00906373">
        <w:rPr>
          <w:rFonts w:hint="eastAsia"/>
        </w:rPr>
        <w:t xml:space="preserve"> </w:t>
      </w:r>
      <w:proofErr w:type="gramStart"/>
      <w:r w:rsidR="009A72DD" w:rsidRPr="00906373">
        <w:rPr>
          <w:rFonts w:hint="eastAsia"/>
        </w:rPr>
        <w:t>isLoginWithFinish:</w:t>
      </w:r>
      <w:proofErr w:type="gramEnd"/>
      <w:r w:rsidR="009A72DD" w:rsidRPr="00906373">
        <w:rPr>
          <w:rFonts w:hint="eastAsia"/>
        </w:rPr>
        <w:t>^(BOOL</w:t>
      </w:r>
      <w:r w:rsidRPr="00906373">
        <w:rPr>
          <w:rFonts w:hint="eastAsia"/>
        </w:rPr>
        <w:t xml:space="preserve"> </w:t>
      </w:r>
      <w:r w:rsidR="009A72DD" w:rsidRPr="00906373">
        <w:rPr>
          <w:rFonts w:hint="eastAsia"/>
        </w:rPr>
        <w:t>successACToken)</w:t>
      </w:r>
      <w:r w:rsidRPr="00906373">
        <w:rPr>
          <w:rFonts w:hint="eastAsia"/>
        </w:rPr>
        <w:t xml:space="preserve"> </w:t>
      </w:r>
      <w:r w:rsidR="009A72DD" w:rsidRPr="00906373">
        <w:rPr>
          <w:rFonts w:hint="eastAsia"/>
        </w:rPr>
        <w:t>{</w:t>
      </w:r>
    </w:p>
    <w:p w:rsidR="009A72DD" w:rsidRPr="00906373" w:rsidRDefault="00083213" w:rsidP="00EA5DA3">
      <w:pPr>
        <w:pStyle w:val="nCode"/>
        <w:autoSpaceDE/>
        <w:autoSpaceDN/>
      </w:pPr>
      <w:r w:rsidRPr="00906373">
        <w:rPr>
          <w:rFonts w:hint="eastAsia"/>
        </w:rPr>
        <w:t xml:space="preserve">        </w:t>
      </w:r>
      <w:proofErr w:type="gramStart"/>
      <w:r w:rsidR="009A72DD" w:rsidRPr="00906373">
        <w:rPr>
          <w:rFonts w:hint="eastAsia"/>
        </w:rPr>
        <w:t>if</w:t>
      </w:r>
      <w:proofErr w:type="gramEnd"/>
      <w:r w:rsidRPr="00906373">
        <w:rPr>
          <w:rFonts w:hint="eastAsia"/>
        </w:rPr>
        <w:t xml:space="preserve"> </w:t>
      </w:r>
      <w:r w:rsidR="009A72DD" w:rsidRPr="00906373">
        <w:rPr>
          <w:rFonts w:hint="eastAsia"/>
        </w:rPr>
        <w:t>(successACToken)</w:t>
      </w:r>
      <w:r w:rsidRPr="00906373">
        <w:rPr>
          <w:rFonts w:hint="eastAsia"/>
        </w:rPr>
        <w:t xml:space="preserve"> </w:t>
      </w:r>
      <w:r w:rsidR="009A72DD" w:rsidRPr="00906373">
        <w:rPr>
          <w:rFonts w:hint="eastAsia"/>
        </w:rPr>
        <w:t>{</w:t>
      </w:r>
    </w:p>
    <w:p w:rsidR="009A72DD" w:rsidRPr="00906373" w:rsidRDefault="00083213" w:rsidP="00EA5DA3">
      <w:pPr>
        <w:pStyle w:val="nCode"/>
        <w:autoSpaceDE/>
        <w:autoSpaceDN/>
      </w:pPr>
      <w:r w:rsidRPr="00906373">
        <w:rPr>
          <w:rFonts w:hint="eastAsia"/>
        </w:rPr>
        <w:t xml:space="preserve">            </w:t>
      </w:r>
    </w:p>
    <w:p w:rsidR="009A72DD" w:rsidRPr="00906373" w:rsidRDefault="00083213" w:rsidP="00EA5DA3">
      <w:pPr>
        <w:pStyle w:val="nCode"/>
        <w:autoSpaceDE/>
        <w:autoSpaceDN/>
      </w:pPr>
      <w:r w:rsidRPr="00906373">
        <w:rPr>
          <w:rFonts w:hint="eastAsia"/>
        </w:rPr>
        <w:t xml:space="preserve">        </w:t>
      </w:r>
      <w:r w:rsidR="009A72DD" w:rsidRPr="00906373">
        <w:rPr>
          <w:rFonts w:hint="eastAsia"/>
        </w:rPr>
        <w:t>}</w:t>
      </w:r>
    </w:p>
    <w:p w:rsidR="00016EFC" w:rsidRPr="00906373" w:rsidRDefault="00083213" w:rsidP="00EA5DA3">
      <w:pPr>
        <w:pStyle w:val="nCode"/>
        <w:autoSpaceDE/>
        <w:autoSpaceDN/>
      </w:pPr>
      <w:r w:rsidRPr="00906373">
        <w:rPr>
          <w:rFonts w:hint="eastAsia"/>
        </w:rPr>
        <w:t xml:space="preserve">    </w:t>
      </w:r>
      <w:r w:rsidR="009A72DD" w:rsidRPr="00906373">
        <w:rPr>
          <w:rFonts w:hint="eastAsia"/>
        </w:rPr>
        <w:t>}];</w:t>
      </w:r>
    </w:p>
    <w:p w:rsidR="000A7C83" w:rsidRPr="00906373" w:rsidRDefault="000A7C83" w:rsidP="00EA5DA3">
      <w:pPr>
        <w:pStyle w:val="31"/>
      </w:pPr>
      <w:bookmarkStart w:id="75" w:name="_Toc438559689"/>
      <w:r w:rsidRPr="00906373">
        <w:t>(</w:t>
      </w:r>
      <w:proofErr w:type="gramStart"/>
      <w:r w:rsidRPr="00906373">
        <w:t>void)</w:t>
      </w:r>
      <w:proofErr w:type="gramEnd"/>
      <w:r w:rsidRPr="00906373">
        <w:t>logout</w:t>
      </w:r>
      <w:bookmarkEnd w:id="75"/>
    </w:p>
    <w:p w:rsidR="000A7C83" w:rsidRPr="00906373" w:rsidRDefault="0037202F" w:rsidP="00EA5DA3">
      <w:pPr>
        <w:pStyle w:val="41"/>
      </w:pPr>
      <w:r w:rsidRPr="00906373">
        <w:rPr>
          <w:rFonts w:hint="eastAsia"/>
        </w:rPr>
        <w:t>説明</w:t>
      </w:r>
    </w:p>
    <w:p w:rsidR="00BF6ED5" w:rsidRPr="00906373" w:rsidRDefault="00D169DE" w:rsidP="00EA5DA3">
      <w:pPr>
        <w:pStyle w:val="nNormal"/>
        <w:autoSpaceDE/>
        <w:autoSpaceDN/>
        <w:rPr>
          <w:lang w:eastAsia="ja-JP"/>
        </w:rPr>
      </w:pPr>
      <w:r w:rsidRPr="00906373">
        <w:rPr>
          <w:rFonts w:hint="eastAsia"/>
          <w:lang w:eastAsia="ja-JP"/>
        </w:rPr>
        <w:t>クライアントに保存されている</w:t>
      </w:r>
      <w:r w:rsidR="00CA09C5" w:rsidRPr="00906373">
        <w:rPr>
          <w:rFonts w:hint="eastAsia"/>
          <w:lang w:eastAsia="ja-JP"/>
        </w:rPr>
        <w:t>アクセストークン</w:t>
      </w:r>
      <w:r w:rsidR="00BF6ED5" w:rsidRPr="00906373">
        <w:rPr>
          <w:rFonts w:hint="eastAsia"/>
          <w:lang w:eastAsia="ja-JP"/>
        </w:rPr>
        <w:t>(access token)</w:t>
      </w:r>
      <w:r w:rsidRPr="00906373">
        <w:rPr>
          <w:rFonts w:hint="eastAsia"/>
          <w:lang w:eastAsia="ja-JP"/>
        </w:rPr>
        <w:t>と更新トークン</w:t>
      </w:r>
      <w:r w:rsidR="00BF6ED5" w:rsidRPr="00906373">
        <w:rPr>
          <w:rFonts w:hint="eastAsia"/>
          <w:lang w:eastAsia="ja-JP"/>
        </w:rPr>
        <w:t>(refresh token)</w:t>
      </w:r>
      <w:r w:rsidRPr="00906373">
        <w:rPr>
          <w:rFonts w:hint="eastAsia"/>
          <w:lang w:eastAsia="ja-JP"/>
        </w:rPr>
        <w:t>を削除してログアウトします。</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(void</w:t>
      </w:r>
      <w:proofErr w:type="gramStart"/>
      <w:r w:rsidRPr="00906373">
        <w:t>)logout</w:t>
      </w:r>
      <w:proofErr w:type="gramEnd"/>
      <w:r w:rsidRPr="00906373">
        <w:t>;//delete</w:t>
      </w:r>
      <w:r w:rsidR="00083213" w:rsidRPr="00906373">
        <w:t xml:space="preserve"> </w:t>
      </w:r>
      <w:r w:rsidRPr="00906373">
        <w:t>local</w:t>
      </w:r>
      <w:r w:rsidR="00083213" w:rsidRPr="00906373">
        <w:t xml:space="preserve"> </w:t>
      </w:r>
      <w:r w:rsidRPr="00906373">
        <w:t>accesstoken</w:t>
      </w:r>
    </w:p>
    <w:p w:rsidR="00786FB8" w:rsidRPr="00906373" w:rsidRDefault="0037202F" w:rsidP="00EA5DA3">
      <w:pPr>
        <w:pStyle w:val="nApiSubTitle"/>
      </w:pPr>
      <w:r w:rsidRPr="00906373">
        <w:rPr>
          <w:rFonts w:hint="eastAsia"/>
        </w:rPr>
        <w:lastRenderedPageBreak/>
        <w:t>パラメータ</w:t>
      </w:r>
    </w:p>
    <w:p w:rsidR="00083213" w:rsidRPr="00906373" w:rsidRDefault="0037202F" w:rsidP="00EA5DA3">
      <w:pPr>
        <w:pStyle w:val="nNormal"/>
        <w:autoSpaceDE/>
        <w:autoSpaceDN/>
      </w:pPr>
      <w:r w:rsidRPr="00906373">
        <w:rPr>
          <w:rFonts w:hint="eastAsia"/>
        </w:rPr>
        <w:t>なし</w:t>
      </w:r>
    </w:p>
    <w:p w:rsidR="00786FB8" w:rsidRPr="00906373" w:rsidRDefault="0037202F" w:rsidP="00EA5DA3">
      <w:pPr>
        <w:pStyle w:val="nApiSubTitle"/>
      </w:pPr>
      <w:r w:rsidRPr="00906373">
        <w:rPr>
          <w:rFonts w:hint="eastAsia"/>
        </w:rPr>
        <w:t>返却値</w:t>
      </w:r>
    </w:p>
    <w:p w:rsidR="00786FB8" w:rsidRPr="00906373" w:rsidRDefault="0037202F" w:rsidP="00EA5DA3">
      <w:pPr>
        <w:pStyle w:val="nNormal"/>
        <w:autoSpaceDE/>
        <w:autoSpaceDN/>
      </w:pPr>
      <w:r w:rsidRPr="00906373">
        <w:rPr>
          <w:rFonts w:hint="eastAsia"/>
        </w:rPr>
        <w:t>なし</w:t>
      </w:r>
    </w:p>
    <w:p w:rsidR="00786FB8" w:rsidRPr="00906373" w:rsidRDefault="00BA12FC" w:rsidP="00EA5DA3">
      <w:pPr>
        <w:pStyle w:val="nApiSubTitle"/>
      </w:pPr>
      <w:r>
        <w:rPr>
          <w:rFonts w:hint="eastAsia"/>
        </w:rPr>
        <w:t>サンプルコード</w:t>
      </w:r>
    </w:p>
    <w:p w:rsidR="00786FB8" w:rsidRPr="00906373" w:rsidRDefault="009A72DD" w:rsidP="00EA5DA3">
      <w:pPr>
        <w:pStyle w:val="nCode"/>
        <w:autoSpaceDE/>
        <w:autoSpaceDN/>
      </w:pPr>
      <w:r w:rsidRPr="00906373">
        <w:rPr>
          <w:rFonts w:hint="eastAsia"/>
        </w:rPr>
        <w:t>[[NCSDKLoginManager</w:t>
      </w:r>
      <w:r w:rsidR="00083213" w:rsidRPr="00906373">
        <w:rPr>
          <w:rFonts w:hint="eastAsia"/>
        </w:rPr>
        <w:t xml:space="preserve"> </w:t>
      </w:r>
      <w:r w:rsidRPr="00906373">
        <w:rPr>
          <w:rFonts w:hint="eastAsia"/>
        </w:rPr>
        <w:t>getSharedInstance]</w:t>
      </w:r>
      <w:r w:rsidR="00083213" w:rsidRPr="00906373">
        <w:rPr>
          <w:rFonts w:hint="eastAsia"/>
        </w:rPr>
        <w:t xml:space="preserve"> </w:t>
      </w:r>
      <w:r w:rsidRPr="00906373">
        <w:rPr>
          <w:rFonts w:hint="eastAsia"/>
        </w:rPr>
        <w:t>logout];</w:t>
      </w:r>
    </w:p>
    <w:p w:rsidR="0073682F" w:rsidRPr="00906373" w:rsidRDefault="0073682F" w:rsidP="00EA5DA3">
      <w:pPr>
        <w:pStyle w:val="31"/>
      </w:pPr>
      <w:bookmarkStart w:id="76" w:name="_Toc438559690"/>
      <w:r w:rsidRPr="00906373">
        <w:t>(</w:t>
      </w:r>
      <w:proofErr w:type="gramStart"/>
      <w:r w:rsidRPr="00906373">
        <w:t>void)</w:t>
      </w:r>
      <w:proofErr w:type="gramEnd"/>
      <w:r w:rsidRPr="00906373">
        <w:t>refreshAccessToken</w:t>
      </w:r>
      <w:bookmarkEnd w:id="76"/>
    </w:p>
    <w:p w:rsidR="0073682F" w:rsidRPr="00906373" w:rsidRDefault="0037202F" w:rsidP="00EA5DA3">
      <w:pPr>
        <w:pStyle w:val="41"/>
      </w:pPr>
      <w:r w:rsidRPr="00906373">
        <w:rPr>
          <w:rFonts w:hint="eastAsia"/>
        </w:rPr>
        <w:t>説明</w:t>
      </w:r>
    </w:p>
    <w:p w:rsidR="00BF6ED5" w:rsidRPr="00906373" w:rsidRDefault="00CA7F2B" w:rsidP="00EA5DA3">
      <w:pPr>
        <w:pStyle w:val="nNormal"/>
        <w:autoSpaceDE/>
        <w:autoSpaceDN/>
        <w:rPr>
          <w:lang w:eastAsia="ja-JP"/>
        </w:rPr>
      </w:pPr>
      <w:r w:rsidRPr="00906373">
        <w:rPr>
          <w:rFonts w:hint="eastAsia"/>
          <w:lang w:eastAsia="ja-JP"/>
        </w:rPr>
        <w:t>NAVER</w:t>
      </w:r>
      <w:r w:rsidR="00463528">
        <w:rPr>
          <w:rFonts w:hint="eastAsia"/>
          <w:lang w:eastAsia="ja-JP"/>
        </w:rPr>
        <w:t xml:space="preserve">　Login</w:t>
      </w:r>
      <w:r w:rsidR="00D169DE" w:rsidRPr="00906373">
        <w:rPr>
          <w:rFonts w:hint="eastAsia"/>
          <w:lang w:eastAsia="ja-JP"/>
        </w:rPr>
        <w:t>認証後に</w:t>
      </w:r>
      <w:r w:rsidRPr="00906373">
        <w:rPr>
          <w:rFonts w:hint="eastAsia"/>
          <w:lang w:eastAsia="ja-JP"/>
        </w:rPr>
        <w:t>NAVER</w:t>
      </w:r>
      <w:r w:rsidR="00D169DE" w:rsidRPr="00906373">
        <w:rPr>
          <w:rFonts w:hint="eastAsia"/>
          <w:lang w:eastAsia="ja-JP"/>
        </w:rPr>
        <w:t>サーバーから受け取った更新トークン</w:t>
      </w:r>
      <w:r w:rsidR="00BF6ED5" w:rsidRPr="00906373">
        <w:rPr>
          <w:rFonts w:hint="eastAsia"/>
          <w:lang w:eastAsia="ja-JP"/>
        </w:rPr>
        <w:t>(refresh token)</w:t>
      </w:r>
      <w:r w:rsidR="00D169DE" w:rsidRPr="00906373">
        <w:rPr>
          <w:rFonts w:hint="eastAsia"/>
          <w:lang w:eastAsia="ja-JP"/>
        </w:rPr>
        <w:t>で</w:t>
      </w:r>
      <w:r w:rsidR="00CA09C5" w:rsidRPr="00906373">
        <w:rPr>
          <w:rFonts w:hint="eastAsia"/>
          <w:lang w:eastAsia="ja-JP"/>
        </w:rPr>
        <w:t>アクセストークン</w:t>
      </w:r>
      <w:r w:rsidR="001868B0" w:rsidRPr="00906373">
        <w:rPr>
          <w:rFonts w:hint="eastAsia"/>
          <w:lang w:eastAsia="ja-JP"/>
        </w:rPr>
        <w:t>(</w:t>
      </w:r>
      <w:r w:rsidR="003A6818">
        <w:rPr>
          <w:rFonts w:hint="eastAsia"/>
          <w:lang w:eastAsia="ja-JP"/>
        </w:rPr>
        <w:t>access</w:t>
      </w:r>
      <w:r w:rsidR="001868B0" w:rsidRPr="00906373">
        <w:rPr>
          <w:rFonts w:hint="eastAsia"/>
          <w:lang w:eastAsia="ja-JP"/>
        </w:rPr>
        <w:t xml:space="preserve"> token)</w:t>
      </w:r>
      <w:r w:rsidR="00D169DE" w:rsidRPr="00906373">
        <w:rPr>
          <w:rFonts w:hint="eastAsia"/>
          <w:lang w:eastAsia="ja-JP"/>
        </w:rPr>
        <w:t>を更新します。</w:t>
      </w:r>
    </w:p>
    <w:p w:rsidR="0073682F" w:rsidRPr="00906373" w:rsidRDefault="0037202F" w:rsidP="00EA5DA3">
      <w:pPr>
        <w:pStyle w:val="41"/>
      </w:pPr>
      <w:r w:rsidRPr="00906373">
        <w:rPr>
          <w:rFonts w:hint="eastAsia"/>
        </w:rPr>
        <w:t>構文</w:t>
      </w:r>
    </w:p>
    <w:p w:rsidR="0073682F" w:rsidRPr="00906373" w:rsidRDefault="0073682F" w:rsidP="00EA5DA3">
      <w:pPr>
        <w:pStyle w:val="nCode"/>
        <w:autoSpaceDE/>
        <w:autoSpaceDN/>
        <w:rPr>
          <w:lang w:eastAsia="ja-JP"/>
        </w:rPr>
      </w:pPr>
      <w:r w:rsidRPr="00906373">
        <w:rPr>
          <w:lang w:eastAsia="ja-JP"/>
        </w:rPr>
        <w:t>- (void</w:t>
      </w:r>
      <w:proofErr w:type="gramStart"/>
      <w:r w:rsidRPr="00906373">
        <w:rPr>
          <w:lang w:eastAsia="ja-JP"/>
        </w:rPr>
        <w:t>)refreshAccessToken</w:t>
      </w:r>
      <w:proofErr w:type="gramEnd"/>
      <w:r w:rsidRPr="00906373">
        <w:rPr>
          <w:lang w:eastAsia="ja-JP"/>
        </w:rPr>
        <w:t>;</w:t>
      </w:r>
    </w:p>
    <w:p w:rsidR="0073682F" w:rsidRPr="00906373" w:rsidRDefault="0037202F" w:rsidP="00EA5DA3">
      <w:pPr>
        <w:pStyle w:val="nApiSubTitle"/>
        <w:rPr>
          <w:lang w:eastAsia="ja-JP"/>
        </w:rPr>
      </w:pPr>
      <w:r w:rsidRPr="00906373">
        <w:rPr>
          <w:rFonts w:hint="eastAsia"/>
          <w:lang w:eastAsia="ja-JP"/>
        </w:rPr>
        <w:t>パラメータ</w:t>
      </w:r>
    </w:p>
    <w:p w:rsidR="0073682F" w:rsidRPr="00906373" w:rsidRDefault="0037202F" w:rsidP="00EA5DA3">
      <w:pPr>
        <w:pStyle w:val="nNormal"/>
        <w:autoSpaceDE/>
        <w:autoSpaceDN/>
        <w:rPr>
          <w:lang w:eastAsia="ja-JP"/>
        </w:rPr>
      </w:pPr>
      <w:r w:rsidRPr="00906373">
        <w:rPr>
          <w:rFonts w:hint="eastAsia"/>
          <w:lang w:eastAsia="ja-JP"/>
        </w:rPr>
        <w:t>なし</w:t>
      </w:r>
    </w:p>
    <w:p w:rsidR="0073682F" w:rsidRPr="00906373" w:rsidRDefault="0037202F" w:rsidP="00EA5DA3">
      <w:pPr>
        <w:pStyle w:val="nApiSubTitle"/>
        <w:rPr>
          <w:lang w:eastAsia="ja-JP"/>
        </w:rPr>
      </w:pPr>
      <w:r w:rsidRPr="00906373">
        <w:rPr>
          <w:rFonts w:hint="eastAsia"/>
          <w:lang w:eastAsia="ja-JP"/>
        </w:rPr>
        <w:t>返却値</w:t>
      </w:r>
    </w:p>
    <w:p w:rsidR="0073682F" w:rsidRPr="00906373" w:rsidRDefault="0037202F" w:rsidP="00EA5DA3">
      <w:pPr>
        <w:pStyle w:val="nNormal"/>
        <w:autoSpaceDE/>
        <w:autoSpaceDN/>
        <w:rPr>
          <w:lang w:eastAsia="ja-JP"/>
        </w:rPr>
      </w:pPr>
      <w:r w:rsidRPr="00906373">
        <w:rPr>
          <w:rFonts w:hint="eastAsia"/>
          <w:lang w:eastAsia="ja-JP"/>
        </w:rPr>
        <w:t>なし</w:t>
      </w:r>
    </w:p>
    <w:p w:rsidR="0073682F" w:rsidRPr="00906373" w:rsidRDefault="00BA12FC" w:rsidP="00EA5DA3">
      <w:pPr>
        <w:pStyle w:val="nApiSubTitle"/>
        <w:rPr>
          <w:lang w:eastAsia="ja-JP"/>
        </w:rPr>
      </w:pPr>
      <w:r>
        <w:rPr>
          <w:rFonts w:hint="eastAsia"/>
          <w:lang w:eastAsia="ja-JP"/>
        </w:rPr>
        <w:t>サンプルコード</w:t>
      </w:r>
    </w:p>
    <w:p w:rsidR="0073682F" w:rsidRPr="00906373" w:rsidRDefault="0073682F" w:rsidP="00EA5DA3">
      <w:pPr>
        <w:pStyle w:val="nCode"/>
        <w:autoSpaceDE/>
        <w:autoSpaceDN/>
      </w:pPr>
      <w:r w:rsidRPr="00906373">
        <w:rPr>
          <w:rFonts w:hint="eastAsia"/>
        </w:rPr>
        <w:t>[[NCSDKLoginManager getSharedInstance</w:t>
      </w:r>
      <w:proofErr w:type="gramStart"/>
      <w:r w:rsidRPr="00906373">
        <w:rPr>
          <w:rFonts w:hint="eastAsia"/>
        </w:rPr>
        <w:t>]refreshAccessToken</w:t>
      </w:r>
      <w:proofErr w:type="gramEnd"/>
      <w:r w:rsidRPr="00906373">
        <w:rPr>
          <w:rFonts w:hint="eastAsia"/>
        </w:rPr>
        <w:t>];</w:t>
      </w:r>
    </w:p>
    <w:p w:rsidR="000A7C83" w:rsidRPr="00906373" w:rsidRDefault="000A7C83" w:rsidP="00EA5DA3">
      <w:pPr>
        <w:pStyle w:val="31"/>
      </w:pPr>
      <w:bookmarkStart w:id="77" w:name="_Toc438559691"/>
      <w:r w:rsidRPr="00906373">
        <w:t>(</w:t>
      </w:r>
      <w:proofErr w:type="gramStart"/>
      <w:r w:rsidRPr="00906373">
        <w:t>void)</w:t>
      </w:r>
      <w:proofErr w:type="gramEnd"/>
      <w:r w:rsidRPr="00906373">
        <w:t>refreshAccessTokenWithFinish</w:t>
      </w:r>
      <w:bookmarkEnd w:id="77"/>
      <w:r w:rsidR="00083213" w:rsidRPr="00906373">
        <w:t xml:space="preserve"> </w:t>
      </w:r>
    </w:p>
    <w:p w:rsidR="00016EFC" w:rsidRPr="00906373" w:rsidRDefault="0037202F" w:rsidP="00EA5DA3">
      <w:pPr>
        <w:pStyle w:val="41"/>
      </w:pPr>
      <w:r w:rsidRPr="00906373">
        <w:rPr>
          <w:rFonts w:hint="eastAsia"/>
        </w:rPr>
        <w:t>説明</w:t>
      </w:r>
    </w:p>
    <w:p w:rsidR="00BF6ED5" w:rsidRPr="00A810BD" w:rsidRDefault="00CA7F2B" w:rsidP="00EA5DA3">
      <w:pPr>
        <w:pStyle w:val="nNormal"/>
        <w:autoSpaceDE/>
        <w:autoSpaceDN/>
        <w:rPr>
          <w:lang w:eastAsia="ja-JP"/>
        </w:rPr>
      </w:pPr>
      <w:r w:rsidRPr="00906373">
        <w:rPr>
          <w:rFonts w:hint="eastAsia"/>
          <w:lang w:eastAsia="ja-JP"/>
        </w:rPr>
        <w:t>NAVER</w:t>
      </w:r>
      <w:r w:rsidR="00463528" w:rsidRPr="00EA5DA3">
        <w:rPr>
          <w:rFonts w:hint="eastAsia"/>
        </w:rPr>
        <w:t xml:space="preserve"> Login</w:t>
      </w:r>
      <w:r w:rsidR="00D169DE" w:rsidRPr="00906373">
        <w:rPr>
          <w:rFonts w:hint="eastAsia"/>
          <w:lang w:eastAsia="ja-JP"/>
        </w:rPr>
        <w:t>認証後に</w:t>
      </w:r>
      <w:r w:rsidRPr="00906373">
        <w:rPr>
          <w:rFonts w:hint="eastAsia"/>
          <w:lang w:eastAsia="ja-JP"/>
        </w:rPr>
        <w:t>NAVER</w:t>
      </w:r>
      <w:r w:rsidR="00D169DE" w:rsidRPr="00906373">
        <w:rPr>
          <w:rFonts w:hint="eastAsia"/>
          <w:lang w:eastAsia="ja-JP"/>
        </w:rPr>
        <w:t>サーバー</w:t>
      </w:r>
      <w:r w:rsidR="00056A1A" w:rsidRPr="00906373">
        <w:rPr>
          <w:rFonts w:hint="eastAsia"/>
          <w:lang w:eastAsia="ja-JP"/>
        </w:rPr>
        <w:t>から</w:t>
      </w:r>
      <w:r w:rsidR="00D169DE" w:rsidRPr="00906373">
        <w:rPr>
          <w:rFonts w:hint="eastAsia"/>
          <w:lang w:eastAsia="ja-JP"/>
        </w:rPr>
        <w:t>更新トークン</w:t>
      </w:r>
      <w:r w:rsidR="00BF6ED5" w:rsidRPr="00906373">
        <w:rPr>
          <w:rFonts w:hint="eastAsia"/>
          <w:lang w:eastAsia="ja-JP"/>
        </w:rPr>
        <w:t>(refresh token)</w:t>
      </w:r>
      <w:r w:rsidR="00A810BD">
        <w:rPr>
          <w:rFonts w:hint="eastAsia"/>
          <w:lang w:eastAsia="ja-JP"/>
        </w:rPr>
        <w:t>が</w:t>
      </w:r>
      <w:r w:rsidR="00D169DE" w:rsidRPr="00906373">
        <w:rPr>
          <w:rFonts w:hint="eastAsia"/>
          <w:lang w:eastAsia="ja-JP"/>
        </w:rPr>
        <w:t>返されます。</w:t>
      </w:r>
    </w:p>
    <w:p w:rsidR="00016EFC" w:rsidRPr="008C7B65" w:rsidRDefault="0037202F" w:rsidP="00EA5DA3">
      <w:pPr>
        <w:pStyle w:val="41"/>
      </w:pPr>
      <w:r w:rsidRPr="00453FED">
        <w:rPr>
          <w:rFonts w:hint="eastAsia"/>
        </w:rPr>
        <w:t>構文</w:t>
      </w:r>
    </w:p>
    <w:p w:rsidR="00016EFC" w:rsidRPr="00906373" w:rsidRDefault="00016EFC" w:rsidP="00EA5DA3">
      <w:pPr>
        <w:pStyle w:val="nCode"/>
        <w:autoSpaceDE/>
        <w:autoSpaceDN/>
      </w:pPr>
      <w:r w:rsidRPr="00FA36DF">
        <w:t>-</w:t>
      </w:r>
      <w:r w:rsidR="00083213" w:rsidRPr="00FA36DF">
        <w:t xml:space="preserve"> </w:t>
      </w:r>
      <w:r w:rsidRPr="006D0CFD">
        <w:t>(void</w:t>
      </w:r>
      <w:proofErr w:type="gramStart"/>
      <w:r w:rsidRPr="006D0CFD">
        <w:t>)refreshAccessTokenWithFinish</w:t>
      </w:r>
      <w:proofErr w:type="gramEnd"/>
      <w:r w:rsidRPr="006D0CFD">
        <w:t>:(void</w:t>
      </w:r>
      <w:r w:rsidR="00083213" w:rsidRPr="00906373">
        <w:t xml:space="preserve"> </w:t>
      </w:r>
      <w:r w:rsidRPr="00906373">
        <w:t>(^)(BOOL</w:t>
      </w:r>
      <w:r w:rsidR="00083213" w:rsidRPr="00906373">
        <w:t xml:space="preserve"> </w:t>
      </w:r>
      <w:r w:rsidRPr="00906373">
        <w:t>successACToken))finish;</w:t>
      </w:r>
    </w:p>
    <w:p w:rsidR="00786FB8" w:rsidRPr="00BA12FC" w:rsidRDefault="0037202F" w:rsidP="00EA5DA3">
      <w:pPr>
        <w:pStyle w:val="nApiSubTitle"/>
        <w:rPr>
          <w:lang w:eastAsia="ja-JP"/>
        </w:rPr>
      </w:pPr>
      <w:r w:rsidRPr="00B44D73">
        <w:rPr>
          <w:rFonts w:hint="eastAsia"/>
          <w:lang w:eastAsia="ja-JP"/>
        </w:rPr>
        <w:t>パラメー</w:t>
      </w:r>
      <w:r w:rsidRPr="00BA12FC">
        <w:rPr>
          <w:rFonts w:hint="eastAsia"/>
          <w:lang w:eastAsia="ja-JP"/>
        </w:rPr>
        <w:t>タ</w:t>
      </w:r>
    </w:p>
    <w:p w:rsidR="00EF3399" w:rsidRPr="002452AD" w:rsidRDefault="0037202F" w:rsidP="00EA5DA3">
      <w:pPr>
        <w:pStyle w:val="nNormal"/>
        <w:autoSpaceDE/>
        <w:autoSpaceDN/>
        <w:rPr>
          <w:lang w:eastAsia="ja-JP"/>
        </w:rPr>
      </w:pPr>
      <w:r w:rsidRPr="00BA12FC">
        <w:rPr>
          <w:rFonts w:hint="eastAsia"/>
          <w:lang w:eastAsia="ja-JP"/>
        </w:rPr>
        <w:t>なし</w:t>
      </w:r>
    </w:p>
    <w:p w:rsidR="00786FB8" w:rsidRPr="00906373" w:rsidRDefault="0037202F" w:rsidP="00EA5DA3">
      <w:pPr>
        <w:pStyle w:val="nApiSubTitle"/>
        <w:rPr>
          <w:lang w:eastAsia="ja-JP"/>
        </w:rPr>
      </w:pPr>
      <w:r w:rsidRPr="002452AD">
        <w:rPr>
          <w:rFonts w:hint="eastAsia"/>
          <w:lang w:eastAsia="ja-JP"/>
        </w:rPr>
        <w:t>返却値</w:t>
      </w:r>
    </w:p>
    <w:p w:rsidR="001868B0" w:rsidRPr="00906373" w:rsidRDefault="001868B0" w:rsidP="00EA5DA3">
      <w:pPr>
        <w:pStyle w:val="nListBuld1"/>
        <w:autoSpaceDE/>
        <w:autoSpaceDN/>
        <w:rPr>
          <w:lang w:eastAsia="ja-JP"/>
        </w:rPr>
      </w:pPr>
      <w:r w:rsidRPr="00906373">
        <w:rPr>
          <w:rFonts w:hint="eastAsia"/>
          <w:lang w:eastAsia="ja-JP"/>
        </w:rPr>
        <w:t>true:</w:t>
      </w:r>
      <w:r w:rsidR="00CD7E96" w:rsidRPr="00906373">
        <w:rPr>
          <w:rFonts w:hint="eastAsia"/>
          <w:lang w:eastAsia="ja-JP"/>
        </w:rPr>
        <w:t xml:space="preserve"> </w:t>
      </w:r>
      <w:r w:rsidR="00CA09C5" w:rsidRPr="00906373">
        <w:rPr>
          <w:rFonts w:hint="eastAsia"/>
          <w:lang w:eastAsia="ja-JP"/>
        </w:rPr>
        <w:t>アクセストークン</w:t>
      </w:r>
      <w:r w:rsidR="00906373">
        <w:rPr>
          <w:rFonts w:hint="eastAsia"/>
          <w:lang w:eastAsia="ja-JP"/>
        </w:rPr>
        <w:t>の</w:t>
      </w:r>
      <w:r w:rsidR="00D169DE" w:rsidRPr="00906373">
        <w:rPr>
          <w:rFonts w:hint="eastAsia"/>
          <w:lang w:eastAsia="ja-JP"/>
        </w:rPr>
        <w:t>更新</w:t>
      </w:r>
      <w:r w:rsidR="00906373">
        <w:rPr>
          <w:rFonts w:hint="eastAsia"/>
          <w:lang w:eastAsia="ja-JP"/>
        </w:rPr>
        <w:t>に</w:t>
      </w:r>
      <w:r w:rsidR="00D169DE" w:rsidRPr="00906373">
        <w:rPr>
          <w:rFonts w:hint="eastAsia"/>
          <w:lang w:eastAsia="ja-JP"/>
        </w:rPr>
        <w:t>成功</w:t>
      </w:r>
    </w:p>
    <w:p w:rsidR="00786FB8" w:rsidRPr="00906373" w:rsidRDefault="001868B0" w:rsidP="00EA5DA3">
      <w:pPr>
        <w:pStyle w:val="nListBuld1"/>
        <w:autoSpaceDE/>
        <w:autoSpaceDN/>
        <w:rPr>
          <w:lang w:eastAsia="ja-JP"/>
        </w:rPr>
      </w:pPr>
      <w:r w:rsidRPr="00906373">
        <w:rPr>
          <w:rFonts w:hint="eastAsia"/>
          <w:lang w:eastAsia="ja-JP"/>
        </w:rPr>
        <w:t>false:</w:t>
      </w:r>
      <w:r w:rsidR="0062618A" w:rsidRPr="00906373">
        <w:rPr>
          <w:lang w:eastAsia="ja-JP"/>
        </w:rPr>
        <w:t xml:space="preserve"> </w:t>
      </w:r>
      <w:r w:rsidR="00CA09C5" w:rsidRPr="00906373">
        <w:rPr>
          <w:rFonts w:hint="eastAsia"/>
          <w:lang w:eastAsia="ja-JP"/>
        </w:rPr>
        <w:t>アクセストークン</w:t>
      </w:r>
      <w:r w:rsidR="00906373">
        <w:rPr>
          <w:rFonts w:hint="eastAsia"/>
          <w:lang w:eastAsia="ja-JP"/>
        </w:rPr>
        <w:t>の</w:t>
      </w:r>
      <w:r w:rsidR="00D169DE" w:rsidRPr="00906373">
        <w:rPr>
          <w:rFonts w:hint="eastAsia"/>
          <w:lang w:eastAsia="ja-JP"/>
        </w:rPr>
        <w:t>更新</w:t>
      </w:r>
      <w:r w:rsidR="00906373">
        <w:rPr>
          <w:rFonts w:hint="eastAsia"/>
          <w:lang w:eastAsia="ja-JP"/>
        </w:rPr>
        <w:t>に</w:t>
      </w:r>
      <w:r w:rsidR="00D169DE" w:rsidRPr="00906373">
        <w:rPr>
          <w:rFonts w:hint="eastAsia"/>
          <w:lang w:eastAsia="ja-JP"/>
        </w:rPr>
        <w:t>失敗</w:t>
      </w:r>
    </w:p>
    <w:p w:rsidR="00786FB8" w:rsidRPr="00906373" w:rsidRDefault="00BA12FC" w:rsidP="00EA5DA3">
      <w:pPr>
        <w:pStyle w:val="nApiSubTitle"/>
      </w:pPr>
      <w:r>
        <w:rPr>
          <w:rFonts w:hint="eastAsia"/>
        </w:rPr>
        <w:lastRenderedPageBreak/>
        <w:t>サンプルコード</w:t>
      </w:r>
    </w:p>
    <w:p w:rsidR="007A52D0" w:rsidRPr="00906373" w:rsidRDefault="00083213" w:rsidP="00EA5DA3">
      <w:pPr>
        <w:pStyle w:val="nCode"/>
        <w:autoSpaceDE/>
        <w:autoSpaceDN/>
      </w:pPr>
      <w:r w:rsidRPr="00906373">
        <w:t xml:space="preserve"> </w:t>
      </w:r>
      <w:r w:rsidR="007A52D0" w:rsidRPr="00906373">
        <w:rPr>
          <w:rFonts w:hint="eastAsia"/>
        </w:rPr>
        <w:t>[[NCSDKLoginManager</w:t>
      </w:r>
      <w:r w:rsidRPr="00906373">
        <w:rPr>
          <w:rFonts w:hint="eastAsia"/>
        </w:rPr>
        <w:t xml:space="preserve"> </w:t>
      </w:r>
      <w:r w:rsidR="007A52D0" w:rsidRPr="00906373">
        <w:rPr>
          <w:rFonts w:hint="eastAsia"/>
        </w:rPr>
        <w:t>getSharedInstance]</w:t>
      </w:r>
      <w:r w:rsidRPr="00906373">
        <w:rPr>
          <w:rFonts w:hint="eastAsia"/>
        </w:rPr>
        <w:t xml:space="preserve"> </w:t>
      </w:r>
      <w:proofErr w:type="gramStart"/>
      <w:r w:rsidR="007A52D0" w:rsidRPr="00906373">
        <w:rPr>
          <w:rFonts w:hint="eastAsia"/>
        </w:rPr>
        <w:t>refreshAccessTokenWithFinish:</w:t>
      </w:r>
      <w:proofErr w:type="gramEnd"/>
      <w:r w:rsidR="007A52D0" w:rsidRPr="00906373">
        <w:rPr>
          <w:rFonts w:hint="eastAsia"/>
        </w:rPr>
        <w:t>^(BOOL</w:t>
      </w:r>
      <w:r w:rsidRPr="00906373">
        <w:rPr>
          <w:rFonts w:hint="eastAsia"/>
        </w:rPr>
        <w:t xml:space="preserve"> </w:t>
      </w:r>
      <w:r w:rsidR="007A52D0" w:rsidRPr="00906373">
        <w:rPr>
          <w:rFonts w:hint="eastAsia"/>
        </w:rPr>
        <w:t>successACToken)</w:t>
      </w:r>
      <w:r w:rsidRPr="00906373">
        <w:rPr>
          <w:rFonts w:hint="eastAsia"/>
        </w:rPr>
        <w:t xml:space="preserve"> </w:t>
      </w:r>
      <w:r w:rsidR="007A52D0" w:rsidRPr="00906373">
        <w:rPr>
          <w:rFonts w:hint="eastAsia"/>
        </w:rPr>
        <w:t>{</w:t>
      </w:r>
    </w:p>
    <w:p w:rsidR="007A52D0" w:rsidRPr="00906373" w:rsidRDefault="00083213" w:rsidP="00EA5DA3">
      <w:pPr>
        <w:pStyle w:val="nCode"/>
        <w:autoSpaceDE/>
        <w:autoSpaceDN/>
      </w:pPr>
      <w:r w:rsidRPr="00906373">
        <w:rPr>
          <w:rFonts w:hint="eastAsia"/>
        </w:rPr>
        <w:t xml:space="preserve">        </w:t>
      </w:r>
      <w:proofErr w:type="gramStart"/>
      <w:r w:rsidR="007A52D0" w:rsidRPr="00906373">
        <w:rPr>
          <w:rFonts w:hint="eastAsia"/>
        </w:rPr>
        <w:t>if</w:t>
      </w:r>
      <w:proofErr w:type="gramEnd"/>
      <w:r w:rsidRPr="00906373">
        <w:rPr>
          <w:rFonts w:hint="eastAsia"/>
        </w:rPr>
        <w:t xml:space="preserve"> </w:t>
      </w:r>
      <w:r w:rsidR="007A52D0" w:rsidRPr="00906373">
        <w:rPr>
          <w:rFonts w:hint="eastAsia"/>
        </w:rPr>
        <w:t>(successACToken)</w:t>
      </w:r>
      <w:r w:rsidRPr="00906373">
        <w:rPr>
          <w:rFonts w:hint="eastAsia"/>
        </w:rPr>
        <w:t xml:space="preserve"> </w:t>
      </w:r>
      <w:r w:rsidR="007A52D0" w:rsidRPr="00906373">
        <w:rPr>
          <w:rFonts w:hint="eastAsia"/>
        </w:rPr>
        <w:t>{</w:t>
      </w:r>
    </w:p>
    <w:p w:rsidR="007A52D0" w:rsidRPr="00906373" w:rsidRDefault="00083213" w:rsidP="00EA5DA3">
      <w:pPr>
        <w:pStyle w:val="nCode"/>
        <w:autoSpaceDE/>
        <w:autoSpaceDN/>
      </w:pPr>
      <w:r w:rsidRPr="00906373">
        <w:rPr>
          <w:rFonts w:hint="eastAsia"/>
        </w:rPr>
        <w:t xml:space="preserve">            </w:t>
      </w:r>
    </w:p>
    <w:p w:rsidR="007A52D0" w:rsidRPr="00906373" w:rsidRDefault="00083213" w:rsidP="00EA5DA3">
      <w:pPr>
        <w:pStyle w:val="nCode"/>
        <w:autoSpaceDE/>
        <w:autoSpaceDN/>
      </w:pPr>
      <w:r w:rsidRPr="00906373">
        <w:rPr>
          <w:rFonts w:hint="eastAsia"/>
        </w:rPr>
        <w:t xml:space="preserve">        </w:t>
      </w:r>
      <w:r w:rsidR="007A52D0" w:rsidRPr="00906373">
        <w:rPr>
          <w:rFonts w:hint="eastAsia"/>
        </w:rPr>
        <w:t>}</w:t>
      </w:r>
    </w:p>
    <w:p w:rsidR="00786FB8" w:rsidRPr="00906373" w:rsidRDefault="00083213" w:rsidP="00EA5DA3">
      <w:pPr>
        <w:pStyle w:val="nCode"/>
        <w:autoSpaceDE/>
        <w:autoSpaceDN/>
      </w:pPr>
      <w:r w:rsidRPr="00906373">
        <w:rPr>
          <w:rFonts w:hint="eastAsia"/>
        </w:rPr>
        <w:t xml:space="preserve">    </w:t>
      </w:r>
      <w:r w:rsidR="007A52D0" w:rsidRPr="00906373">
        <w:rPr>
          <w:rFonts w:hint="eastAsia"/>
        </w:rPr>
        <w:t>}];</w:t>
      </w:r>
    </w:p>
    <w:p w:rsidR="00C87272" w:rsidRPr="00906373" w:rsidRDefault="00C87272" w:rsidP="00EA5DA3">
      <w:pPr>
        <w:pStyle w:val="31"/>
      </w:pPr>
      <w:bookmarkStart w:id="78" w:name="_Toc438559692"/>
      <w:r w:rsidRPr="00906373">
        <w:t>(</w:t>
      </w:r>
      <w:proofErr w:type="gramStart"/>
      <w:r w:rsidRPr="00906373">
        <w:t>void)</w:t>
      </w:r>
      <w:proofErr w:type="gramEnd"/>
      <w:r w:rsidRPr="00906373">
        <w:t>requestDeleteToken</w:t>
      </w:r>
      <w:bookmarkEnd w:id="78"/>
      <w:r w:rsidR="00083213" w:rsidRPr="00906373">
        <w:t xml:space="preserve"> </w:t>
      </w:r>
    </w:p>
    <w:p w:rsidR="00016EFC" w:rsidRPr="00906373" w:rsidRDefault="0037202F" w:rsidP="00EA5DA3">
      <w:pPr>
        <w:pStyle w:val="41"/>
      </w:pPr>
      <w:r w:rsidRPr="00906373">
        <w:rPr>
          <w:rFonts w:hint="eastAsia"/>
        </w:rPr>
        <w:t>説明</w:t>
      </w:r>
    </w:p>
    <w:p w:rsidR="00BF6ED5" w:rsidRPr="00906373" w:rsidRDefault="00D169DE" w:rsidP="00EA5DA3">
      <w:pPr>
        <w:pStyle w:val="nNormal"/>
        <w:autoSpaceDE/>
        <w:autoSpaceDN/>
        <w:rPr>
          <w:lang w:eastAsia="ja-JP"/>
        </w:rPr>
      </w:pPr>
      <w:r w:rsidRPr="00906373">
        <w:rPr>
          <w:rFonts w:hint="eastAsia"/>
          <w:lang w:eastAsia="ja-JP"/>
        </w:rPr>
        <w:t>クライアントとサーバーに保存されている</w:t>
      </w:r>
      <w:r w:rsidR="00CA09C5" w:rsidRPr="00906373">
        <w:rPr>
          <w:rFonts w:hint="eastAsia"/>
          <w:lang w:eastAsia="ja-JP"/>
        </w:rPr>
        <w:t>アクセストークン</w:t>
      </w:r>
      <w:r w:rsidR="00BF6ED5" w:rsidRPr="00906373">
        <w:rPr>
          <w:rFonts w:hint="eastAsia"/>
          <w:lang w:eastAsia="ja-JP"/>
        </w:rPr>
        <w:t>(access token)</w:t>
      </w:r>
      <w:r w:rsidRPr="00906373">
        <w:rPr>
          <w:rFonts w:hint="eastAsia"/>
          <w:lang w:eastAsia="ja-JP"/>
        </w:rPr>
        <w:t>と更新トークン</w:t>
      </w:r>
      <w:r w:rsidR="00BF6ED5" w:rsidRPr="00906373">
        <w:rPr>
          <w:rFonts w:hint="eastAsia"/>
          <w:lang w:eastAsia="ja-JP"/>
        </w:rPr>
        <w:t>(referesh token)</w:t>
      </w:r>
      <w:r w:rsidRPr="00906373">
        <w:rPr>
          <w:rFonts w:hint="eastAsia"/>
          <w:lang w:eastAsia="ja-JP"/>
        </w:rPr>
        <w:t>を削除します。</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(void</w:t>
      </w:r>
      <w:proofErr w:type="gramStart"/>
      <w:r w:rsidRPr="00906373">
        <w:t>)requestDeleteToken</w:t>
      </w:r>
      <w:proofErr w:type="gramEnd"/>
      <w:r w:rsidRPr="00906373">
        <w:t>;//delete</w:t>
      </w:r>
      <w:r w:rsidR="00083213" w:rsidRPr="00906373">
        <w:t xml:space="preserve"> </w:t>
      </w:r>
      <w:r w:rsidRPr="00906373">
        <w:t>server</w:t>
      </w:r>
      <w:r w:rsidR="00083213" w:rsidRPr="00906373">
        <w:t xml:space="preserve"> </w:t>
      </w:r>
      <w:r w:rsidRPr="00906373">
        <w:t>authorization</w:t>
      </w:r>
    </w:p>
    <w:p w:rsidR="00786FB8" w:rsidRPr="00906373" w:rsidRDefault="0037202F" w:rsidP="00EA5DA3">
      <w:pPr>
        <w:pStyle w:val="nApiSubTitle"/>
      </w:pPr>
      <w:r w:rsidRPr="00906373">
        <w:rPr>
          <w:rFonts w:hint="eastAsia"/>
        </w:rPr>
        <w:t>パラメータ</w:t>
      </w:r>
    </w:p>
    <w:p w:rsidR="00EF3399" w:rsidRPr="00906373" w:rsidRDefault="0037202F" w:rsidP="00EA5DA3">
      <w:pPr>
        <w:pStyle w:val="nNormal"/>
        <w:autoSpaceDE/>
        <w:autoSpaceDN/>
      </w:pPr>
      <w:r w:rsidRPr="00906373">
        <w:rPr>
          <w:rFonts w:hint="eastAsia"/>
        </w:rPr>
        <w:t>なし</w:t>
      </w:r>
    </w:p>
    <w:p w:rsidR="00786FB8" w:rsidRPr="00906373" w:rsidRDefault="0037202F" w:rsidP="00EA5DA3">
      <w:pPr>
        <w:pStyle w:val="nApiSubTitle"/>
      </w:pPr>
      <w:r w:rsidRPr="00906373">
        <w:rPr>
          <w:rFonts w:hint="eastAsia"/>
        </w:rPr>
        <w:t>返却値</w:t>
      </w:r>
    </w:p>
    <w:p w:rsidR="00786FB8" w:rsidRPr="00906373" w:rsidRDefault="0037202F" w:rsidP="00EA5DA3">
      <w:pPr>
        <w:pStyle w:val="nNormal"/>
        <w:autoSpaceDE/>
        <w:autoSpaceDN/>
      </w:pPr>
      <w:r w:rsidRPr="00906373">
        <w:rPr>
          <w:rFonts w:hint="eastAsia"/>
        </w:rPr>
        <w:t>なし</w:t>
      </w:r>
    </w:p>
    <w:p w:rsidR="00786FB8" w:rsidRPr="00906373" w:rsidRDefault="00BA12FC" w:rsidP="00EA5DA3">
      <w:pPr>
        <w:pStyle w:val="nApiSubTitle"/>
      </w:pPr>
      <w:r>
        <w:rPr>
          <w:rFonts w:hint="eastAsia"/>
        </w:rPr>
        <w:t>サンプルコード</w:t>
      </w:r>
    </w:p>
    <w:p w:rsidR="00786FB8" w:rsidRPr="00906373" w:rsidRDefault="007A52D0" w:rsidP="00EA5DA3">
      <w:pPr>
        <w:pStyle w:val="nCode"/>
        <w:autoSpaceDE/>
        <w:autoSpaceDN/>
      </w:pPr>
      <w:r w:rsidRPr="00906373">
        <w:rPr>
          <w:rFonts w:hint="eastAsia"/>
        </w:rPr>
        <w:t>[[NCSDKLoginManager</w:t>
      </w:r>
      <w:r w:rsidR="00083213" w:rsidRPr="00906373">
        <w:rPr>
          <w:rFonts w:hint="eastAsia"/>
        </w:rPr>
        <w:t xml:space="preserve"> </w:t>
      </w:r>
      <w:r w:rsidRPr="00906373">
        <w:rPr>
          <w:rFonts w:hint="eastAsia"/>
        </w:rPr>
        <w:t>getSharedInstance]</w:t>
      </w:r>
      <w:r w:rsidR="00083213" w:rsidRPr="00906373">
        <w:rPr>
          <w:rFonts w:hint="eastAsia"/>
        </w:rPr>
        <w:t xml:space="preserve"> </w:t>
      </w:r>
      <w:r w:rsidRPr="00906373">
        <w:rPr>
          <w:rFonts w:hint="eastAsia"/>
        </w:rPr>
        <w:t>requestDeleteToken];</w:t>
      </w:r>
    </w:p>
    <w:p w:rsidR="00016EFC" w:rsidRPr="00906373" w:rsidRDefault="00F532E1" w:rsidP="00EA5DA3">
      <w:pPr>
        <w:pStyle w:val="31"/>
      </w:pPr>
      <w:bookmarkStart w:id="79" w:name="_Toc438559693"/>
      <w:r w:rsidRPr="00906373">
        <w:t>(</w:t>
      </w:r>
      <w:proofErr w:type="gramStart"/>
      <w:r w:rsidRPr="00906373">
        <w:t>void)</w:t>
      </w:r>
      <w:proofErr w:type="gramEnd"/>
      <w:r w:rsidRPr="00906373">
        <w:t>setIsInAppOauthEnable</w:t>
      </w:r>
      <w:bookmarkEnd w:id="79"/>
    </w:p>
    <w:p w:rsidR="00016EFC" w:rsidRPr="00906373" w:rsidRDefault="0037202F" w:rsidP="00EA5DA3">
      <w:pPr>
        <w:pStyle w:val="41"/>
      </w:pPr>
      <w:r w:rsidRPr="00906373">
        <w:rPr>
          <w:rFonts w:hint="eastAsia"/>
        </w:rPr>
        <w:t>説明</w:t>
      </w:r>
    </w:p>
    <w:p w:rsidR="00016EFC" w:rsidRPr="00906373" w:rsidRDefault="00D169DE" w:rsidP="00EA5DA3">
      <w:pPr>
        <w:pStyle w:val="nNormal"/>
        <w:autoSpaceDE/>
        <w:autoSpaceDN/>
        <w:rPr>
          <w:lang w:eastAsia="ja-JP"/>
        </w:rPr>
      </w:pPr>
      <w:r w:rsidRPr="00906373">
        <w:rPr>
          <w:rFonts w:hint="eastAsia"/>
          <w:lang w:eastAsia="ja-JP"/>
        </w:rPr>
        <w:t>アプリ</w:t>
      </w:r>
      <w:r w:rsidR="00056A1A" w:rsidRPr="00906373">
        <w:rPr>
          <w:rFonts w:hint="eastAsia"/>
          <w:lang w:eastAsia="ja-JP"/>
        </w:rPr>
        <w:t>内</w:t>
      </w:r>
      <w:r w:rsidRPr="00906373">
        <w:rPr>
          <w:rFonts w:hint="eastAsia"/>
          <w:lang w:eastAsia="ja-JP"/>
        </w:rPr>
        <w:t>ブラウザを実行してログイン手続きを行います。</w:t>
      </w:r>
    </w:p>
    <w:p w:rsidR="00016EFC" w:rsidRPr="00906373" w:rsidRDefault="0037202F" w:rsidP="00EA5DA3">
      <w:pPr>
        <w:pStyle w:val="41"/>
      </w:pPr>
      <w:r w:rsidRPr="00906373">
        <w:rPr>
          <w:rFonts w:hint="eastAsia"/>
        </w:rPr>
        <w:t>構文</w:t>
      </w:r>
    </w:p>
    <w:p w:rsidR="00016EFC" w:rsidRPr="00906373" w:rsidRDefault="00016EFC" w:rsidP="00EA5DA3">
      <w:pPr>
        <w:pStyle w:val="nCode"/>
        <w:autoSpaceDE/>
        <w:autoSpaceDN/>
      </w:pPr>
      <w:r w:rsidRPr="00906373">
        <w:t>-</w:t>
      </w:r>
      <w:r w:rsidR="00083213" w:rsidRPr="00906373">
        <w:t xml:space="preserve"> </w:t>
      </w:r>
      <w:r w:rsidRPr="00906373">
        <w:t>(void</w:t>
      </w:r>
      <w:proofErr w:type="gramStart"/>
      <w:r w:rsidRPr="00906373">
        <w:t>)setIsInAppOauthEnable</w:t>
      </w:r>
      <w:proofErr w:type="gramEnd"/>
      <w:r w:rsidRPr="00906373">
        <w:t>:(BOOL)enable;</w:t>
      </w:r>
    </w:p>
    <w:p w:rsidR="00786FB8" w:rsidRPr="00906373" w:rsidRDefault="0037202F" w:rsidP="00EA5DA3">
      <w:pPr>
        <w:pStyle w:val="nApiSubTitle"/>
      </w:pPr>
      <w:r w:rsidRPr="00906373">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786FB8" w:rsidRPr="002452AD"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Pr="00906373" w:rsidRDefault="0037202F" w:rsidP="00EA5DA3">
            <w:pPr>
              <w:pStyle w:val="nTblHeader"/>
              <w:wordWrap/>
            </w:pPr>
            <w:r w:rsidRPr="00906373">
              <w:rPr>
                <w:rFonts w:hint="eastAsia"/>
              </w:rPr>
              <w:t>パラメータ</w:t>
            </w:r>
          </w:p>
        </w:tc>
        <w:tc>
          <w:tcPr>
            <w:tcW w:w="1063" w:type="dxa"/>
          </w:tcPr>
          <w:p w:rsidR="00786FB8" w:rsidRPr="00906373" w:rsidRDefault="0037202F" w:rsidP="00EA5DA3">
            <w:pPr>
              <w:pStyle w:val="nTblHeader"/>
              <w:wordWrap/>
            </w:pPr>
            <w:r w:rsidRPr="00906373">
              <w:rPr>
                <w:rFonts w:hint="eastAsia"/>
              </w:rPr>
              <w:t>タイプ</w:t>
            </w:r>
          </w:p>
        </w:tc>
        <w:tc>
          <w:tcPr>
            <w:tcW w:w="1063" w:type="dxa"/>
          </w:tcPr>
          <w:p w:rsidR="00786FB8" w:rsidRPr="00906373" w:rsidRDefault="0037202F" w:rsidP="00EA5DA3">
            <w:pPr>
              <w:pStyle w:val="nTblHeader"/>
              <w:wordWrap/>
            </w:pPr>
            <w:r w:rsidRPr="00906373">
              <w:rPr>
                <w:rFonts w:hint="eastAsia"/>
              </w:rPr>
              <w:t>必須</w:t>
            </w:r>
          </w:p>
        </w:tc>
        <w:tc>
          <w:tcPr>
            <w:tcW w:w="4704" w:type="dxa"/>
          </w:tcPr>
          <w:p w:rsidR="00786FB8" w:rsidRPr="00906373" w:rsidRDefault="0037202F" w:rsidP="00EA5DA3">
            <w:pPr>
              <w:pStyle w:val="nTblHeader"/>
              <w:wordWrap/>
            </w:pPr>
            <w:r w:rsidRPr="00906373">
              <w:rPr>
                <w:rFonts w:hint="eastAsia"/>
              </w:rPr>
              <w:t>説明</w:t>
            </w:r>
          </w:p>
        </w:tc>
      </w:tr>
      <w:tr w:rsidR="00293BC7" w:rsidRPr="002452AD" w:rsidTr="007F6189">
        <w:tc>
          <w:tcPr>
            <w:tcW w:w="1860" w:type="dxa"/>
          </w:tcPr>
          <w:p w:rsidR="00293BC7" w:rsidRDefault="00293BC7" w:rsidP="00EA5DA3">
            <w:pPr>
              <w:pStyle w:val="nTblNormal"/>
              <w:wordWrap/>
            </w:pPr>
            <w:r>
              <w:rPr>
                <w:rFonts w:hint="eastAsia"/>
              </w:rPr>
              <w:t>enable</w:t>
            </w:r>
          </w:p>
        </w:tc>
        <w:tc>
          <w:tcPr>
            <w:tcW w:w="1063" w:type="dxa"/>
          </w:tcPr>
          <w:p w:rsidR="00293BC7" w:rsidRDefault="00293BC7" w:rsidP="00EA5DA3">
            <w:pPr>
              <w:pStyle w:val="nTblNormal"/>
              <w:wordWrap/>
            </w:pPr>
            <w:r>
              <w:t>BOOL</w:t>
            </w:r>
          </w:p>
        </w:tc>
        <w:tc>
          <w:tcPr>
            <w:tcW w:w="1063" w:type="dxa"/>
          </w:tcPr>
          <w:p w:rsidR="00293BC7" w:rsidRPr="00FA36DF" w:rsidRDefault="00293BC7" w:rsidP="00EA5DA3">
            <w:pPr>
              <w:pStyle w:val="nTblNormal"/>
              <w:wordWrap/>
            </w:pPr>
            <w:r w:rsidRPr="00FA36DF">
              <w:rPr>
                <w:rFonts w:hint="eastAsia"/>
              </w:rPr>
              <w:t>Y</w:t>
            </w:r>
          </w:p>
        </w:tc>
        <w:tc>
          <w:tcPr>
            <w:tcW w:w="4704" w:type="dxa"/>
          </w:tcPr>
          <w:p w:rsidR="00293BC7" w:rsidRPr="00906373" w:rsidRDefault="00293BC7" w:rsidP="00EA5DA3">
            <w:pPr>
              <w:pStyle w:val="nTblNormal"/>
              <w:wordWrap/>
              <w:rPr>
                <w:lang w:eastAsia="ja-JP"/>
              </w:rPr>
            </w:pPr>
            <w:r w:rsidRPr="00906373">
              <w:rPr>
                <w:rFonts w:hint="eastAsia"/>
                <w:lang w:eastAsia="ja-JP"/>
              </w:rPr>
              <w:t>アプリ内ブラウザの実行有無</w:t>
            </w:r>
          </w:p>
        </w:tc>
      </w:tr>
    </w:tbl>
    <w:p w:rsidR="00786FB8" w:rsidRPr="00E52861" w:rsidRDefault="0037202F" w:rsidP="00EA5DA3">
      <w:pPr>
        <w:pStyle w:val="nApiSubTitle"/>
        <w:rPr>
          <w:lang w:eastAsia="ja-JP"/>
        </w:rPr>
      </w:pPr>
      <w:r w:rsidRPr="002452AD">
        <w:rPr>
          <w:rFonts w:hint="eastAsia"/>
          <w:lang w:eastAsia="ja-JP"/>
        </w:rPr>
        <w:t>返却値</w:t>
      </w:r>
    </w:p>
    <w:p w:rsidR="00786FB8" w:rsidRPr="008C7B65" w:rsidRDefault="0037202F" w:rsidP="00EA5DA3">
      <w:pPr>
        <w:pStyle w:val="nNormal"/>
        <w:autoSpaceDE/>
        <w:autoSpaceDN/>
        <w:rPr>
          <w:lang w:eastAsia="ja-JP"/>
        </w:rPr>
      </w:pPr>
      <w:r w:rsidRPr="00453FED">
        <w:rPr>
          <w:rFonts w:hint="eastAsia"/>
          <w:lang w:eastAsia="ja-JP"/>
        </w:rPr>
        <w:t>なし</w:t>
      </w:r>
    </w:p>
    <w:p w:rsidR="00786FB8" w:rsidRPr="00FA36DF" w:rsidRDefault="00BA12FC" w:rsidP="00EA5DA3">
      <w:pPr>
        <w:pStyle w:val="nApiSubTitle"/>
        <w:rPr>
          <w:lang w:eastAsia="ja-JP"/>
        </w:rPr>
      </w:pPr>
      <w:r>
        <w:rPr>
          <w:rFonts w:hint="eastAsia"/>
          <w:lang w:eastAsia="ja-JP"/>
        </w:rPr>
        <w:t>サンプルコード</w:t>
      </w:r>
    </w:p>
    <w:p w:rsidR="00786FB8" w:rsidRPr="00906373" w:rsidRDefault="007A52D0" w:rsidP="00EA5DA3">
      <w:pPr>
        <w:pStyle w:val="nCode"/>
        <w:autoSpaceDE/>
        <w:autoSpaceDN/>
      </w:pPr>
      <w:r w:rsidRPr="00906373">
        <w:rPr>
          <w:rFonts w:hint="eastAsia"/>
        </w:rPr>
        <w:t>[[NCSDKLoginManager</w:t>
      </w:r>
      <w:r w:rsidR="00083213" w:rsidRPr="00906373">
        <w:rPr>
          <w:rFonts w:hint="eastAsia"/>
        </w:rPr>
        <w:t xml:space="preserve"> </w:t>
      </w:r>
      <w:r w:rsidRPr="00906373">
        <w:rPr>
          <w:rFonts w:hint="eastAsia"/>
        </w:rPr>
        <w:t>getSharedInstance]</w:t>
      </w:r>
      <w:r w:rsidR="00083213" w:rsidRPr="00906373">
        <w:rPr>
          <w:rFonts w:hint="eastAsia"/>
        </w:rPr>
        <w:t xml:space="preserve"> </w:t>
      </w:r>
      <w:r w:rsidRPr="00906373">
        <w:rPr>
          <w:rFonts w:hint="eastAsia"/>
        </w:rPr>
        <w:t>setIsInAppOauthEnable</w:t>
      </w:r>
      <w:proofErr w:type="gramStart"/>
      <w:r w:rsidRPr="00906373">
        <w:rPr>
          <w:rFonts w:hint="eastAsia"/>
        </w:rPr>
        <w:t>:YES</w:t>
      </w:r>
      <w:proofErr w:type="gramEnd"/>
      <w:r w:rsidRPr="00906373">
        <w:rPr>
          <w:rFonts w:hint="eastAsia"/>
        </w:rPr>
        <w:t>];</w:t>
      </w:r>
    </w:p>
    <w:p w:rsidR="00F532E1" w:rsidRPr="00B44D73" w:rsidRDefault="00F532E1" w:rsidP="00EA5DA3">
      <w:pPr>
        <w:pStyle w:val="31"/>
      </w:pPr>
      <w:bookmarkStart w:id="80" w:name="_Toc438559694"/>
      <w:r w:rsidRPr="00B44D73">
        <w:lastRenderedPageBreak/>
        <w:t>(</w:t>
      </w:r>
      <w:proofErr w:type="gramStart"/>
      <w:r w:rsidRPr="00B44D73">
        <w:t>void)</w:t>
      </w:r>
      <w:proofErr w:type="gramEnd"/>
      <w:r w:rsidRPr="00B44D73">
        <w:t>setIsNaverAppOauthEnable</w:t>
      </w:r>
      <w:bookmarkEnd w:id="80"/>
    </w:p>
    <w:p w:rsidR="00016EFC" w:rsidRPr="00BA12FC" w:rsidRDefault="0037202F" w:rsidP="00EA5DA3">
      <w:pPr>
        <w:pStyle w:val="41"/>
      </w:pPr>
      <w:r w:rsidRPr="00BA12FC">
        <w:rPr>
          <w:rFonts w:hint="eastAsia"/>
        </w:rPr>
        <w:t>説明</w:t>
      </w:r>
    </w:p>
    <w:p w:rsidR="00BF6ED5" w:rsidRPr="002452AD" w:rsidRDefault="00CA7F2B" w:rsidP="00EA5DA3">
      <w:pPr>
        <w:pStyle w:val="nNormal"/>
        <w:autoSpaceDE/>
        <w:autoSpaceDN/>
        <w:rPr>
          <w:lang w:eastAsia="ja-JP"/>
        </w:rPr>
      </w:pPr>
      <w:r w:rsidRPr="00BA12FC">
        <w:rPr>
          <w:rFonts w:hint="eastAsia"/>
          <w:lang w:eastAsia="ja-JP"/>
        </w:rPr>
        <w:t>NAVER</w:t>
      </w:r>
      <w:r w:rsidR="00D169DE" w:rsidRPr="002452AD">
        <w:rPr>
          <w:rFonts w:hint="eastAsia"/>
          <w:lang w:eastAsia="ja-JP"/>
        </w:rPr>
        <w:t>アプリを実行してログイン手続きを行います。</w:t>
      </w:r>
    </w:p>
    <w:p w:rsidR="00016EFC" w:rsidRPr="002452AD" w:rsidRDefault="0037202F" w:rsidP="00EA5DA3">
      <w:pPr>
        <w:pStyle w:val="41"/>
      </w:pPr>
      <w:r w:rsidRPr="002452AD">
        <w:rPr>
          <w:rFonts w:hint="eastAsia"/>
        </w:rPr>
        <w:t>構文</w:t>
      </w:r>
    </w:p>
    <w:p w:rsidR="00016EFC" w:rsidRPr="002452AD" w:rsidRDefault="00016EFC" w:rsidP="00EA5DA3">
      <w:pPr>
        <w:pStyle w:val="nCode"/>
        <w:autoSpaceDE/>
        <w:autoSpaceDN/>
      </w:pPr>
      <w:r w:rsidRPr="002452AD">
        <w:t>-</w:t>
      </w:r>
      <w:r w:rsidR="00083213" w:rsidRPr="002452AD">
        <w:t xml:space="preserve"> </w:t>
      </w:r>
      <w:r w:rsidRPr="002452AD">
        <w:t>(void</w:t>
      </w:r>
      <w:proofErr w:type="gramStart"/>
      <w:r w:rsidRPr="002452AD">
        <w:t>)setIsNaverAppOauthEnable</w:t>
      </w:r>
      <w:proofErr w:type="gramEnd"/>
      <w:r w:rsidRPr="002452AD">
        <w:t>:(BOOL)enable;</w:t>
      </w:r>
    </w:p>
    <w:p w:rsidR="00786FB8" w:rsidRPr="002452AD" w:rsidRDefault="0037202F" w:rsidP="00EA5DA3">
      <w:pPr>
        <w:pStyle w:val="nApiSubTitle"/>
      </w:pPr>
      <w:r w:rsidRPr="002452AD">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786FB8" w:rsidRPr="002452AD" w:rsidTr="007F6189">
        <w:trPr>
          <w:cnfStyle w:val="100000000000" w:firstRow="1" w:lastRow="0" w:firstColumn="0" w:lastColumn="0" w:oddVBand="0" w:evenVBand="0" w:oddHBand="0" w:evenHBand="0" w:firstRowFirstColumn="0" w:firstRowLastColumn="0" w:lastRowFirstColumn="0" w:lastRowLastColumn="0"/>
        </w:trPr>
        <w:tc>
          <w:tcPr>
            <w:tcW w:w="1860" w:type="dxa"/>
          </w:tcPr>
          <w:p w:rsidR="00786FB8" w:rsidRPr="002452AD" w:rsidRDefault="0037202F" w:rsidP="00EA5DA3">
            <w:pPr>
              <w:pStyle w:val="nTblHeader"/>
              <w:wordWrap/>
            </w:pPr>
            <w:r w:rsidRPr="002452AD">
              <w:rPr>
                <w:rFonts w:hint="eastAsia"/>
              </w:rPr>
              <w:t>パラメータ</w:t>
            </w:r>
          </w:p>
        </w:tc>
        <w:tc>
          <w:tcPr>
            <w:tcW w:w="1063" w:type="dxa"/>
          </w:tcPr>
          <w:p w:rsidR="00786FB8" w:rsidRPr="002452AD" w:rsidRDefault="0037202F" w:rsidP="00EA5DA3">
            <w:pPr>
              <w:pStyle w:val="nTblHeader"/>
              <w:wordWrap/>
            </w:pPr>
            <w:r w:rsidRPr="002452AD">
              <w:rPr>
                <w:rFonts w:hint="eastAsia"/>
              </w:rPr>
              <w:t>タイプ</w:t>
            </w:r>
          </w:p>
        </w:tc>
        <w:tc>
          <w:tcPr>
            <w:tcW w:w="1063" w:type="dxa"/>
          </w:tcPr>
          <w:p w:rsidR="00786FB8" w:rsidRPr="002452AD" w:rsidRDefault="0037202F" w:rsidP="00EA5DA3">
            <w:pPr>
              <w:pStyle w:val="nTblHeader"/>
              <w:wordWrap/>
            </w:pPr>
            <w:r w:rsidRPr="002452AD">
              <w:rPr>
                <w:rFonts w:hint="eastAsia"/>
              </w:rPr>
              <w:t>必須</w:t>
            </w:r>
          </w:p>
        </w:tc>
        <w:tc>
          <w:tcPr>
            <w:tcW w:w="4704" w:type="dxa"/>
          </w:tcPr>
          <w:p w:rsidR="00786FB8" w:rsidRPr="002452AD" w:rsidRDefault="0037202F" w:rsidP="00EA5DA3">
            <w:pPr>
              <w:pStyle w:val="nTblHeader"/>
              <w:wordWrap/>
            </w:pPr>
            <w:r w:rsidRPr="002452AD">
              <w:rPr>
                <w:rFonts w:hint="eastAsia"/>
              </w:rPr>
              <w:t>説明</w:t>
            </w:r>
          </w:p>
        </w:tc>
      </w:tr>
      <w:tr w:rsidR="00293BC7" w:rsidRPr="002452AD" w:rsidTr="007F6189">
        <w:tc>
          <w:tcPr>
            <w:tcW w:w="1860" w:type="dxa"/>
          </w:tcPr>
          <w:p w:rsidR="00293BC7" w:rsidRDefault="00293BC7" w:rsidP="00EA5DA3">
            <w:pPr>
              <w:pStyle w:val="nTblNormal"/>
              <w:wordWrap/>
            </w:pPr>
            <w:r>
              <w:rPr>
                <w:rFonts w:hint="eastAsia"/>
              </w:rPr>
              <w:t>enable</w:t>
            </w:r>
          </w:p>
        </w:tc>
        <w:tc>
          <w:tcPr>
            <w:tcW w:w="1063" w:type="dxa"/>
          </w:tcPr>
          <w:p w:rsidR="00293BC7" w:rsidRDefault="00293BC7" w:rsidP="00EA5DA3">
            <w:pPr>
              <w:pStyle w:val="nTblNormal"/>
              <w:wordWrap/>
            </w:pPr>
            <w:r>
              <w:t>BOOL</w:t>
            </w:r>
          </w:p>
        </w:tc>
        <w:tc>
          <w:tcPr>
            <w:tcW w:w="1063" w:type="dxa"/>
          </w:tcPr>
          <w:p w:rsidR="00293BC7" w:rsidRPr="00FA36DF" w:rsidRDefault="00293BC7" w:rsidP="00EA5DA3">
            <w:pPr>
              <w:pStyle w:val="nTblNormal"/>
              <w:wordWrap/>
            </w:pPr>
            <w:r w:rsidRPr="00FA36DF">
              <w:rPr>
                <w:rFonts w:hint="eastAsia"/>
              </w:rPr>
              <w:t>Y</w:t>
            </w:r>
          </w:p>
        </w:tc>
        <w:tc>
          <w:tcPr>
            <w:tcW w:w="4704" w:type="dxa"/>
          </w:tcPr>
          <w:p w:rsidR="00293BC7" w:rsidRPr="00906373" w:rsidRDefault="00293BC7" w:rsidP="00EA5DA3">
            <w:pPr>
              <w:pStyle w:val="nTblNormal"/>
              <w:wordWrap/>
              <w:rPr>
                <w:lang w:eastAsia="ja-JP"/>
              </w:rPr>
            </w:pPr>
            <w:r w:rsidRPr="00906373">
              <w:rPr>
                <w:rFonts w:hint="eastAsia"/>
                <w:lang w:eastAsia="ja-JP"/>
              </w:rPr>
              <w:t>NAVERアプリの実行有無</w:t>
            </w:r>
          </w:p>
        </w:tc>
      </w:tr>
    </w:tbl>
    <w:p w:rsidR="00786FB8" w:rsidRPr="00E52861" w:rsidRDefault="0037202F" w:rsidP="00EA5DA3">
      <w:pPr>
        <w:pStyle w:val="nApiSubTitle"/>
        <w:rPr>
          <w:lang w:eastAsia="ja-JP"/>
        </w:rPr>
      </w:pPr>
      <w:r w:rsidRPr="002452AD">
        <w:rPr>
          <w:rFonts w:hint="eastAsia"/>
          <w:lang w:eastAsia="ja-JP"/>
        </w:rPr>
        <w:t>返却値</w:t>
      </w:r>
    </w:p>
    <w:p w:rsidR="00786FB8" w:rsidRPr="008C7B65" w:rsidRDefault="0037202F" w:rsidP="00EA5DA3">
      <w:pPr>
        <w:pStyle w:val="nNormal"/>
        <w:autoSpaceDE/>
        <w:autoSpaceDN/>
        <w:rPr>
          <w:lang w:eastAsia="ja-JP"/>
        </w:rPr>
      </w:pPr>
      <w:r w:rsidRPr="00453FED">
        <w:rPr>
          <w:rFonts w:hint="eastAsia"/>
          <w:lang w:eastAsia="ja-JP"/>
        </w:rPr>
        <w:t>なし</w:t>
      </w:r>
    </w:p>
    <w:p w:rsidR="00786FB8" w:rsidRPr="00FA36DF" w:rsidRDefault="00BA12FC" w:rsidP="00EA5DA3">
      <w:pPr>
        <w:pStyle w:val="nApiSubTitle"/>
        <w:rPr>
          <w:lang w:eastAsia="ja-JP"/>
        </w:rPr>
      </w:pPr>
      <w:r>
        <w:rPr>
          <w:rFonts w:hint="eastAsia"/>
          <w:lang w:eastAsia="ja-JP"/>
        </w:rPr>
        <w:t>サンプルコード</w:t>
      </w:r>
    </w:p>
    <w:p w:rsidR="00786FB8" w:rsidRPr="00906373" w:rsidRDefault="007A52D0" w:rsidP="00EA5DA3">
      <w:pPr>
        <w:pStyle w:val="nCode"/>
        <w:autoSpaceDE/>
        <w:autoSpaceDN/>
      </w:pPr>
      <w:r w:rsidRPr="00906373">
        <w:rPr>
          <w:rFonts w:hint="eastAsia"/>
        </w:rPr>
        <w:t>[[NCSDKLoginManager</w:t>
      </w:r>
      <w:r w:rsidR="00083213" w:rsidRPr="00906373">
        <w:rPr>
          <w:rFonts w:hint="eastAsia"/>
        </w:rPr>
        <w:t xml:space="preserve"> </w:t>
      </w:r>
      <w:r w:rsidRPr="00906373">
        <w:rPr>
          <w:rFonts w:hint="eastAsia"/>
        </w:rPr>
        <w:t>getSharedInstance]</w:t>
      </w:r>
      <w:r w:rsidR="00083213" w:rsidRPr="00906373">
        <w:rPr>
          <w:rFonts w:hint="eastAsia"/>
        </w:rPr>
        <w:t xml:space="preserve"> </w:t>
      </w:r>
      <w:r w:rsidRPr="00906373">
        <w:rPr>
          <w:rFonts w:hint="eastAsia"/>
        </w:rPr>
        <w:t>setIsNaverAppOauthEnable</w:t>
      </w:r>
      <w:proofErr w:type="gramStart"/>
      <w:r w:rsidRPr="00906373">
        <w:rPr>
          <w:rFonts w:hint="eastAsia"/>
        </w:rPr>
        <w:t>:YES</w:t>
      </w:r>
      <w:proofErr w:type="gramEnd"/>
      <w:r w:rsidRPr="00906373">
        <w:rPr>
          <w:rFonts w:hint="eastAsia"/>
        </w:rPr>
        <w:t>];</w:t>
      </w:r>
    </w:p>
    <w:p w:rsidR="0023336B" w:rsidRPr="00E63E04" w:rsidRDefault="0023336B" w:rsidP="00EA5DA3">
      <w:pPr>
        <w:pStyle w:val="1"/>
      </w:pPr>
      <w:bookmarkStart w:id="81" w:name="_Toc438559695"/>
      <w:r w:rsidRPr="00E63E04">
        <w:rPr>
          <w:rFonts w:hint="eastAsia"/>
        </w:rPr>
        <w:lastRenderedPageBreak/>
        <w:t>Unity</w:t>
      </w:r>
      <w:r w:rsidR="00056A1A" w:rsidRPr="00E63E04">
        <w:rPr>
          <w:rFonts w:hint="eastAsia"/>
        </w:rPr>
        <w:t>向け</w:t>
      </w:r>
      <w:bookmarkEnd w:id="81"/>
    </w:p>
    <w:p w:rsidR="00FE7368" w:rsidRPr="00E63E04" w:rsidRDefault="00D169DE" w:rsidP="00EA5DA3">
      <w:pPr>
        <w:pStyle w:val="21"/>
      </w:pPr>
      <w:bookmarkStart w:id="82" w:name="_Toc438559696"/>
      <w:r w:rsidRPr="000B6A24">
        <w:rPr>
          <w:rFonts w:hint="eastAsia"/>
        </w:rPr>
        <w:t>開発環境</w:t>
      </w:r>
      <w:bookmarkEnd w:id="82"/>
    </w:p>
    <w:p w:rsidR="00FE7368" w:rsidRPr="001040F1" w:rsidRDefault="00D169DE" w:rsidP="00EA5DA3">
      <w:pPr>
        <w:pStyle w:val="31"/>
      </w:pPr>
      <w:bookmarkStart w:id="83" w:name="_Toc438559697"/>
      <w:r w:rsidRPr="001040F1">
        <w:rPr>
          <w:rFonts w:hint="eastAsia"/>
          <w:lang w:eastAsia="ja-JP"/>
        </w:rPr>
        <w:t>ソフトウェア要件</w:t>
      </w:r>
      <w:bookmarkEnd w:id="83"/>
    </w:p>
    <w:p w:rsidR="00FE7368" w:rsidRPr="001040F1" w:rsidRDefault="00D169DE" w:rsidP="00EA5DA3">
      <w:pPr>
        <w:pStyle w:val="41"/>
      </w:pPr>
      <w:r w:rsidRPr="001040F1">
        <w:rPr>
          <w:rFonts w:hint="eastAsia"/>
          <w:lang w:eastAsia="ja-JP"/>
        </w:rPr>
        <w:t>開発ツール</w:t>
      </w:r>
    </w:p>
    <w:p w:rsidR="007B0FEA" w:rsidRPr="001040F1" w:rsidRDefault="00D169DE" w:rsidP="00EA5DA3">
      <w:pPr>
        <w:pStyle w:val="nListBuld1"/>
        <w:autoSpaceDE/>
        <w:autoSpaceDN/>
        <w:rPr>
          <w:lang w:eastAsia="ja-JP"/>
        </w:rPr>
      </w:pPr>
      <w:r w:rsidRPr="001040F1">
        <w:rPr>
          <w:rFonts w:hint="eastAsia"/>
          <w:lang w:eastAsia="ja-JP"/>
        </w:rPr>
        <w:t>ゲームエンジン</w:t>
      </w:r>
      <w:r w:rsidR="005434BB" w:rsidRPr="001040F1">
        <w:rPr>
          <w:rFonts w:hint="eastAsia"/>
          <w:lang w:eastAsia="ja-JP"/>
        </w:rPr>
        <w:t xml:space="preserve">: </w:t>
      </w:r>
      <w:r w:rsidR="0037579D" w:rsidRPr="001040F1">
        <w:rPr>
          <w:rFonts w:hint="eastAsia"/>
          <w:lang w:eastAsia="ja-JP"/>
        </w:rPr>
        <w:t>Unity</w:t>
      </w:r>
      <w:r w:rsidR="00083213" w:rsidRPr="001040F1">
        <w:rPr>
          <w:rFonts w:hint="eastAsia"/>
          <w:lang w:eastAsia="ja-JP"/>
        </w:rPr>
        <w:t xml:space="preserve"> </w:t>
      </w:r>
      <w:r w:rsidR="0037579D" w:rsidRPr="001040F1">
        <w:rPr>
          <w:rFonts w:hint="eastAsia"/>
          <w:lang w:eastAsia="ja-JP"/>
        </w:rPr>
        <w:t>4</w:t>
      </w:r>
      <w:r w:rsidRPr="001040F1">
        <w:rPr>
          <w:rFonts w:hint="eastAsia"/>
          <w:lang w:eastAsia="ja-JP"/>
        </w:rPr>
        <w:t>以上</w:t>
      </w:r>
    </w:p>
    <w:p w:rsidR="0023336B" w:rsidRPr="001040F1" w:rsidRDefault="00D169DE" w:rsidP="00EA5DA3">
      <w:pPr>
        <w:pStyle w:val="31"/>
      </w:pPr>
      <w:bookmarkStart w:id="84" w:name="_Toc438559698"/>
      <w:r w:rsidRPr="001040F1">
        <w:rPr>
          <w:rFonts w:hint="eastAsia"/>
          <w:lang w:eastAsia="ja-JP"/>
        </w:rPr>
        <w:t>ライブラリ</w:t>
      </w:r>
      <w:r w:rsidRPr="001040F1">
        <w:rPr>
          <w:rFonts w:hint="eastAsia"/>
        </w:rPr>
        <w:t>の構成</w:t>
      </w:r>
      <w:bookmarkEnd w:id="84"/>
    </w:p>
    <w:p w:rsidR="0023336B" w:rsidRPr="001040F1" w:rsidRDefault="00D95CEB" w:rsidP="00EA5DA3">
      <w:pPr>
        <w:pStyle w:val="nListBuld1"/>
        <w:autoSpaceDE/>
        <w:autoSpaceDN/>
      </w:pPr>
      <w:r>
        <w:t>NAVER Cafe</w:t>
      </w:r>
      <w:r w:rsidR="0023336B" w:rsidRPr="001040F1">
        <w:t>SDK-1.0.unitypackage</w:t>
      </w:r>
      <w:r w:rsidR="003135C4" w:rsidRPr="001040F1">
        <w:rPr>
          <w:rFonts w:hint="eastAsia"/>
        </w:rPr>
        <w:t>:</w:t>
      </w:r>
      <w:r w:rsidR="00083213" w:rsidRPr="001040F1">
        <w:rPr>
          <w:rFonts w:hint="eastAsia"/>
        </w:rPr>
        <w:t xml:space="preserve"> </w:t>
      </w:r>
      <w:r w:rsidR="003135C4" w:rsidRPr="001040F1">
        <w:rPr>
          <w:rFonts w:hint="eastAsia"/>
        </w:rPr>
        <w:t>Unity</w:t>
      </w:r>
      <w:r w:rsidR="00056A1A" w:rsidRPr="001040F1">
        <w:rPr>
          <w:rFonts w:hint="eastAsia"/>
          <w:lang w:eastAsia="ja-JP"/>
        </w:rPr>
        <w:t>向け</w:t>
      </w:r>
      <w:r>
        <w:rPr>
          <w:rFonts w:hint="eastAsia"/>
        </w:rPr>
        <w:t>NAVER Cafe</w:t>
      </w:r>
      <w:r w:rsidR="00083213" w:rsidRPr="001040F1">
        <w:rPr>
          <w:rFonts w:hint="eastAsia"/>
        </w:rPr>
        <w:t xml:space="preserve"> </w:t>
      </w:r>
      <w:r w:rsidR="003135C4" w:rsidRPr="001040F1">
        <w:rPr>
          <w:rFonts w:hint="eastAsia"/>
        </w:rPr>
        <w:t>SDK</w:t>
      </w:r>
      <w:r w:rsidR="00D169DE" w:rsidRPr="001040F1">
        <w:rPr>
          <w:rFonts w:hint="eastAsia"/>
        </w:rPr>
        <w:t>ライブラリ</w:t>
      </w:r>
    </w:p>
    <w:p w:rsidR="00FE7368" w:rsidRPr="001040F1" w:rsidRDefault="00D169DE" w:rsidP="00EA5DA3">
      <w:pPr>
        <w:pStyle w:val="31"/>
        <w:rPr>
          <w:lang w:eastAsia="ja-JP"/>
        </w:rPr>
      </w:pPr>
      <w:bookmarkStart w:id="85" w:name="_Toc438559699"/>
      <w:r w:rsidRPr="001040F1">
        <w:rPr>
          <w:rFonts w:hint="eastAsia"/>
          <w:lang w:eastAsia="ja-JP"/>
        </w:rPr>
        <w:t>開発環境セットアップ</w:t>
      </w:r>
      <w:bookmarkEnd w:id="85"/>
    </w:p>
    <w:p w:rsidR="003135C4" w:rsidRPr="001040F1" w:rsidRDefault="00D95CEB" w:rsidP="00EA5DA3">
      <w:pPr>
        <w:pStyle w:val="nNormal"/>
        <w:autoSpaceDE/>
        <w:autoSpaceDN/>
        <w:rPr>
          <w:lang w:eastAsia="ja-JP"/>
        </w:rPr>
      </w:pPr>
      <w:r>
        <w:rPr>
          <w:rFonts w:hint="eastAsia"/>
          <w:lang w:eastAsia="ja-JP"/>
        </w:rPr>
        <w:t>NAVER Cafe</w:t>
      </w:r>
      <w:r w:rsidR="00083213" w:rsidRPr="001040F1">
        <w:rPr>
          <w:rFonts w:hint="eastAsia"/>
          <w:lang w:eastAsia="ja-JP"/>
        </w:rPr>
        <w:t xml:space="preserve"> </w:t>
      </w:r>
      <w:r w:rsidR="003135C4" w:rsidRPr="001040F1">
        <w:rPr>
          <w:rFonts w:hint="eastAsia"/>
          <w:lang w:eastAsia="ja-JP"/>
        </w:rPr>
        <w:t>SDK</w:t>
      </w:r>
      <w:r w:rsidR="00D169DE" w:rsidRPr="001040F1">
        <w:rPr>
          <w:rFonts w:hint="eastAsia"/>
          <w:lang w:eastAsia="ja-JP"/>
        </w:rPr>
        <w:t>を</w:t>
      </w:r>
      <w:r w:rsidR="007F1E2C" w:rsidRPr="001040F1">
        <w:rPr>
          <w:rFonts w:hint="eastAsia"/>
          <w:lang w:eastAsia="ja-JP"/>
        </w:rPr>
        <w:t>組み込むには</w:t>
      </w:r>
      <w:r w:rsidR="00D169DE" w:rsidRPr="001040F1">
        <w:rPr>
          <w:rFonts w:hint="eastAsia"/>
          <w:lang w:eastAsia="ja-JP"/>
        </w:rPr>
        <w:t>下記のように開発環境をセットアップします。</w:t>
      </w:r>
    </w:p>
    <w:p w:rsidR="0023336B" w:rsidRPr="001040F1" w:rsidRDefault="00FE7368" w:rsidP="00EA5DA3">
      <w:pPr>
        <w:pStyle w:val="41"/>
      </w:pPr>
      <w:r w:rsidRPr="001040F1">
        <w:rPr>
          <w:rFonts w:hint="eastAsia"/>
        </w:rPr>
        <w:t>U</w:t>
      </w:r>
      <w:r w:rsidRPr="001040F1">
        <w:t>nity</w:t>
      </w:r>
      <w:r w:rsidR="007F1E2C" w:rsidRPr="001040F1">
        <w:rPr>
          <w:rFonts w:hint="eastAsia"/>
          <w:lang w:eastAsia="ja-JP"/>
        </w:rPr>
        <w:t>の</w:t>
      </w:r>
      <w:r w:rsidR="00D169DE" w:rsidRPr="001040F1">
        <w:rPr>
          <w:rFonts w:hint="eastAsia"/>
          <w:lang w:eastAsia="ja-JP"/>
        </w:rPr>
        <w:t>設定</w:t>
      </w:r>
    </w:p>
    <w:p w:rsidR="0023336B" w:rsidRPr="001040F1" w:rsidRDefault="003135C4" w:rsidP="00EA5DA3">
      <w:pPr>
        <w:pStyle w:val="nListNumd1"/>
        <w:autoSpaceDE/>
        <w:autoSpaceDN/>
        <w:rPr>
          <w:lang w:eastAsia="ja-JP"/>
        </w:rPr>
      </w:pPr>
      <w:r w:rsidRPr="001040F1">
        <w:rPr>
          <w:rFonts w:hint="eastAsia"/>
          <w:lang w:eastAsia="ja-JP"/>
        </w:rPr>
        <w:t>Unity</w:t>
      </w:r>
      <w:r w:rsidR="00D169DE" w:rsidRPr="001040F1">
        <w:rPr>
          <w:rFonts w:hint="eastAsia"/>
          <w:lang w:eastAsia="ja-JP"/>
        </w:rPr>
        <w:t>メニューから、</w:t>
      </w:r>
      <w:r w:rsidR="0023336B" w:rsidRPr="001040F1">
        <w:rPr>
          <w:rStyle w:val="nUI"/>
          <w:lang w:eastAsia="ja-JP"/>
        </w:rPr>
        <w:t>Asset</w:t>
      </w:r>
      <w:r w:rsidR="00083213" w:rsidRPr="001040F1">
        <w:rPr>
          <w:rStyle w:val="nUI"/>
          <w:lang w:eastAsia="ja-JP"/>
        </w:rPr>
        <w:t xml:space="preserve"> </w:t>
      </w:r>
      <w:r w:rsidRPr="001040F1">
        <w:rPr>
          <w:rStyle w:val="nUI"/>
          <w:rFonts w:hint="eastAsia"/>
          <w:lang w:eastAsia="ja-JP"/>
        </w:rPr>
        <w:t>&gt;</w:t>
      </w:r>
      <w:r w:rsidR="00083213" w:rsidRPr="001040F1">
        <w:rPr>
          <w:rStyle w:val="nUI"/>
          <w:rFonts w:hint="eastAsia"/>
          <w:lang w:eastAsia="ja-JP"/>
        </w:rPr>
        <w:t xml:space="preserve"> </w:t>
      </w:r>
      <w:r w:rsidRPr="001040F1">
        <w:rPr>
          <w:rStyle w:val="nUI"/>
          <w:rFonts w:hint="eastAsia"/>
          <w:lang w:eastAsia="ja-JP"/>
        </w:rPr>
        <w:t>I</w:t>
      </w:r>
      <w:r w:rsidR="0023336B" w:rsidRPr="001040F1">
        <w:rPr>
          <w:rStyle w:val="nUI"/>
          <w:lang w:eastAsia="ja-JP"/>
        </w:rPr>
        <w:t>mport</w:t>
      </w:r>
      <w:r w:rsidR="00083213" w:rsidRPr="001040F1">
        <w:rPr>
          <w:rStyle w:val="nUI"/>
          <w:lang w:eastAsia="ja-JP"/>
        </w:rPr>
        <w:t xml:space="preserve"> </w:t>
      </w:r>
      <w:r w:rsidR="0023336B" w:rsidRPr="001040F1">
        <w:rPr>
          <w:rStyle w:val="nUI"/>
          <w:lang w:eastAsia="ja-JP"/>
        </w:rPr>
        <w:t>package</w:t>
      </w:r>
      <w:r w:rsidR="00D169DE" w:rsidRPr="001040F1">
        <w:rPr>
          <w:rFonts w:hint="eastAsia"/>
          <w:lang w:eastAsia="ja-JP"/>
        </w:rPr>
        <w:t>をクリック</w:t>
      </w:r>
      <w:r w:rsidR="00B774E8">
        <w:rPr>
          <w:rFonts w:hint="eastAsia"/>
          <w:lang w:eastAsia="ja-JP"/>
        </w:rPr>
        <w:t>し</w:t>
      </w:r>
      <w:r w:rsidR="0023336B" w:rsidRPr="001040F1">
        <w:rPr>
          <w:rStyle w:val="nUI"/>
          <w:lang w:eastAsia="ja-JP"/>
        </w:rPr>
        <w:t>Custom</w:t>
      </w:r>
      <w:r w:rsidR="00083213" w:rsidRPr="001040F1">
        <w:rPr>
          <w:rStyle w:val="nUI"/>
          <w:lang w:eastAsia="ja-JP"/>
        </w:rPr>
        <w:t xml:space="preserve"> </w:t>
      </w:r>
      <w:r w:rsidR="0023336B" w:rsidRPr="001040F1">
        <w:rPr>
          <w:rStyle w:val="nUI"/>
          <w:lang w:eastAsia="ja-JP"/>
        </w:rPr>
        <w:t>Package</w:t>
      </w:r>
      <w:r w:rsidR="00D169DE" w:rsidRPr="001040F1">
        <w:rPr>
          <w:rFonts w:hint="eastAsia"/>
          <w:lang w:eastAsia="ja-JP"/>
        </w:rPr>
        <w:t>ダイアログボックスからダウンロードした</w:t>
      </w:r>
      <w:r w:rsidR="00D95CEB">
        <w:rPr>
          <w:rStyle w:val="nUI"/>
          <w:lang w:eastAsia="ja-JP"/>
        </w:rPr>
        <w:t>NAVER Cafe</w:t>
      </w:r>
      <w:r w:rsidR="0023336B" w:rsidRPr="001040F1">
        <w:rPr>
          <w:rStyle w:val="nUI"/>
          <w:lang w:eastAsia="ja-JP"/>
        </w:rPr>
        <w:t>SDK-1.0.unityPackage</w:t>
      </w:r>
      <w:r w:rsidR="00D169DE" w:rsidRPr="001040F1">
        <w:rPr>
          <w:rFonts w:hint="eastAsia"/>
          <w:lang w:eastAsia="ja-JP"/>
        </w:rPr>
        <w:t>ファイルを選択します。</w:t>
      </w:r>
    </w:p>
    <w:p w:rsidR="0023336B" w:rsidRPr="001040F1" w:rsidRDefault="0023336B" w:rsidP="00EA5DA3">
      <w:pPr>
        <w:pStyle w:val="nNormald1"/>
        <w:wordWrap/>
        <w:autoSpaceDE/>
        <w:autoSpaceDN/>
      </w:pPr>
      <w:r w:rsidRPr="001040F1">
        <w:rPr>
          <w:noProof/>
        </w:rPr>
        <w:drawing>
          <wp:inline distT="0" distB="0" distL="0" distR="0" wp14:anchorId="42547DAD" wp14:editId="3E663070">
            <wp:extent cx="4294800" cy="3520800"/>
            <wp:effectExtent l="0" t="0" r="0" b="3810"/>
            <wp:docPr id="18" name="그림 18" descr="C:\b7d6a1390540358977fbb4d3a574b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7d6a1390540358977fbb4d3a574b4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800" cy="3520800"/>
                    </a:xfrm>
                    <a:prstGeom prst="rect">
                      <a:avLst/>
                    </a:prstGeom>
                    <a:noFill/>
                    <a:ln>
                      <a:noFill/>
                    </a:ln>
                  </pic:spPr>
                </pic:pic>
              </a:graphicData>
            </a:graphic>
          </wp:inline>
        </w:drawing>
      </w:r>
    </w:p>
    <w:p w:rsidR="0023336B" w:rsidRPr="00906373" w:rsidRDefault="00103E97" w:rsidP="00EA5DA3">
      <w:pPr>
        <w:pStyle w:val="nListNumd1"/>
        <w:autoSpaceDE/>
        <w:autoSpaceDN/>
        <w:rPr>
          <w:lang w:eastAsia="ja-JP"/>
        </w:rPr>
      </w:pPr>
      <w:r w:rsidRPr="001040F1">
        <w:rPr>
          <w:rStyle w:val="nUI"/>
          <w:lang w:eastAsia="ja-JP"/>
        </w:rPr>
        <w:t>Custom</w:t>
      </w:r>
      <w:r w:rsidR="00083213" w:rsidRPr="001040F1">
        <w:rPr>
          <w:rStyle w:val="nUI"/>
          <w:lang w:eastAsia="ja-JP"/>
        </w:rPr>
        <w:t xml:space="preserve"> </w:t>
      </w:r>
      <w:r w:rsidRPr="001040F1">
        <w:rPr>
          <w:rStyle w:val="nUI"/>
          <w:lang w:eastAsia="ja-JP"/>
        </w:rPr>
        <w:t>Package</w:t>
      </w:r>
      <w:r w:rsidR="00D169DE" w:rsidRPr="00E52861">
        <w:rPr>
          <w:rFonts w:hint="eastAsia"/>
          <w:lang w:eastAsia="ja-JP"/>
        </w:rPr>
        <w:t>ダイアログボックスから</w:t>
      </w:r>
      <w:r w:rsidRPr="00E52861">
        <w:rPr>
          <w:rStyle w:val="nUI"/>
          <w:rFonts w:hint="eastAsia"/>
          <w:lang w:eastAsia="ja-JP"/>
        </w:rPr>
        <w:t>I</w:t>
      </w:r>
      <w:r w:rsidR="0023336B" w:rsidRPr="00453FED">
        <w:rPr>
          <w:rStyle w:val="nUI"/>
          <w:lang w:eastAsia="ja-JP"/>
        </w:rPr>
        <w:t>mport</w:t>
      </w:r>
      <w:r w:rsidR="00D169DE" w:rsidRPr="008C7B65">
        <w:rPr>
          <w:rFonts w:hint="eastAsia"/>
          <w:lang w:eastAsia="ja-JP"/>
        </w:rPr>
        <w:t>をクリックすると</w:t>
      </w:r>
      <w:r w:rsidRPr="00FA36DF">
        <w:rPr>
          <w:rStyle w:val="nUI"/>
          <w:rFonts w:hint="eastAsia"/>
          <w:lang w:eastAsia="ja-JP"/>
        </w:rPr>
        <w:t>NCSDK</w:t>
      </w:r>
      <w:r w:rsidR="00D169DE" w:rsidRPr="00FA36DF">
        <w:rPr>
          <w:rFonts w:hint="eastAsia"/>
          <w:lang w:eastAsia="ja-JP"/>
        </w:rPr>
        <w:t>フォルダと</w:t>
      </w:r>
      <w:r w:rsidRPr="006D0CFD">
        <w:rPr>
          <w:rStyle w:val="nUI"/>
          <w:rFonts w:hint="eastAsia"/>
          <w:lang w:eastAsia="ja-JP"/>
        </w:rPr>
        <w:t>Plugins</w:t>
      </w:r>
      <w:r w:rsidR="00D169DE" w:rsidRPr="00906373">
        <w:rPr>
          <w:rFonts w:hint="eastAsia"/>
          <w:lang w:eastAsia="ja-JP"/>
        </w:rPr>
        <w:t>フォルダが作成されます。</w:t>
      </w:r>
    </w:p>
    <w:p w:rsidR="0023336B" w:rsidRPr="00906373" w:rsidRDefault="0023336B" w:rsidP="00EA5DA3">
      <w:pPr>
        <w:pStyle w:val="nNormald1"/>
        <w:wordWrap/>
        <w:autoSpaceDE/>
        <w:autoSpaceDN/>
      </w:pPr>
      <w:r w:rsidRPr="00906373">
        <w:rPr>
          <w:noProof/>
        </w:rPr>
        <w:lastRenderedPageBreak/>
        <w:drawing>
          <wp:inline distT="0" distB="0" distL="0" distR="0" wp14:anchorId="715D0350" wp14:editId="185510F9">
            <wp:extent cx="3238500" cy="1628775"/>
            <wp:effectExtent l="0" t="0" r="0" b="9525"/>
            <wp:docPr id="19" name="그림 19" descr="C:\d0fdb65c1371e9eb2d27053bdc43db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0fdb65c1371e9eb2d27053bdc43db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1628775"/>
                    </a:xfrm>
                    <a:prstGeom prst="rect">
                      <a:avLst/>
                    </a:prstGeom>
                    <a:noFill/>
                    <a:ln>
                      <a:noFill/>
                    </a:ln>
                  </pic:spPr>
                </pic:pic>
              </a:graphicData>
            </a:graphic>
          </wp:inline>
        </w:drawing>
      </w:r>
    </w:p>
    <w:p w:rsidR="0023336B" w:rsidRPr="00EC5801" w:rsidRDefault="0023336B" w:rsidP="00EA5DA3">
      <w:pPr>
        <w:pStyle w:val="nListNumd1"/>
        <w:autoSpaceDE/>
        <w:autoSpaceDN/>
        <w:rPr>
          <w:lang w:eastAsia="ja-JP"/>
        </w:rPr>
      </w:pPr>
      <w:r w:rsidRPr="00906373">
        <w:rPr>
          <w:rStyle w:val="nUI"/>
          <w:lang w:eastAsia="ja-JP"/>
        </w:rPr>
        <w:t>NCSDK</w:t>
      </w:r>
      <w:r w:rsidR="00D169DE" w:rsidRPr="00906373">
        <w:rPr>
          <w:rFonts w:hint="eastAsia"/>
          <w:lang w:eastAsia="ja-JP"/>
        </w:rPr>
        <w:t>フォルダの</w:t>
      </w:r>
      <w:r w:rsidRPr="001040F1">
        <w:rPr>
          <w:rStyle w:val="nUI"/>
          <w:lang w:eastAsia="ja-JP"/>
        </w:rPr>
        <w:t>Sample</w:t>
      </w:r>
      <w:r w:rsidR="00D169DE" w:rsidRPr="001040F1">
        <w:rPr>
          <w:rFonts w:hint="eastAsia"/>
          <w:lang w:eastAsia="ja-JP"/>
        </w:rPr>
        <w:t>フォルダにある</w:t>
      </w:r>
      <w:r w:rsidRPr="001040F1">
        <w:rPr>
          <w:rStyle w:val="nUI"/>
          <w:lang w:eastAsia="ja-JP"/>
        </w:rPr>
        <w:t>NCSDK.Prefabs</w:t>
      </w:r>
      <w:r w:rsidR="00D169DE" w:rsidRPr="001040F1">
        <w:rPr>
          <w:rFonts w:hint="eastAsia"/>
          <w:lang w:eastAsia="ja-JP"/>
        </w:rPr>
        <w:t>を希望</w:t>
      </w:r>
      <w:r w:rsidR="007F1E2C" w:rsidRPr="001040F1">
        <w:rPr>
          <w:rFonts w:hint="eastAsia"/>
          <w:lang w:eastAsia="ja-JP"/>
        </w:rPr>
        <w:t>の</w:t>
      </w:r>
      <w:r w:rsidR="00D169DE" w:rsidRPr="00EC5801">
        <w:rPr>
          <w:rFonts w:hint="eastAsia"/>
          <w:lang w:eastAsia="ja-JP"/>
        </w:rPr>
        <w:t>シーンへドラッグします。</w:t>
      </w:r>
      <w:r w:rsidR="00D95CEB">
        <w:rPr>
          <w:rFonts w:hint="eastAsia"/>
          <w:lang w:eastAsia="ja-JP"/>
        </w:rPr>
        <w:t>NAVER Cafe</w:t>
      </w:r>
      <w:r w:rsidR="00083213" w:rsidRPr="00EC5801">
        <w:rPr>
          <w:rFonts w:hint="eastAsia"/>
          <w:lang w:eastAsia="ja-JP"/>
        </w:rPr>
        <w:t xml:space="preserve"> </w:t>
      </w:r>
      <w:r w:rsidRPr="00EC5801">
        <w:rPr>
          <w:lang w:eastAsia="ja-JP"/>
        </w:rPr>
        <w:t>SDK</w:t>
      </w:r>
      <w:r w:rsidR="00D169DE" w:rsidRPr="00EC5801">
        <w:rPr>
          <w:rFonts w:hint="eastAsia"/>
          <w:lang w:eastAsia="ja-JP"/>
        </w:rPr>
        <w:t>で</w:t>
      </w:r>
      <w:r w:rsidR="00775BA2" w:rsidRPr="00EC5801">
        <w:rPr>
          <w:rFonts w:hint="eastAsia"/>
          <w:lang w:eastAsia="ja-JP"/>
        </w:rPr>
        <w:t>基本</w:t>
      </w:r>
      <w:r w:rsidR="00D169DE" w:rsidRPr="00EC5801">
        <w:rPr>
          <w:rFonts w:hint="eastAsia"/>
          <w:lang w:eastAsia="ja-JP"/>
        </w:rPr>
        <w:t>提供するボタンが作成されます。</w:t>
      </w:r>
    </w:p>
    <w:p w:rsidR="0023336B" w:rsidRPr="00EC5801" w:rsidRDefault="0023336B" w:rsidP="00EA5DA3">
      <w:pPr>
        <w:pStyle w:val="nNormald1"/>
        <w:wordWrap/>
        <w:autoSpaceDE/>
        <w:autoSpaceDN/>
      </w:pPr>
      <w:r w:rsidRPr="00EC5801">
        <w:rPr>
          <w:noProof/>
        </w:rPr>
        <w:drawing>
          <wp:inline distT="0" distB="0" distL="0" distR="0" wp14:anchorId="1278CC25" wp14:editId="3F3C56F2">
            <wp:extent cx="4845600" cy="5310000"/>
            <wp:effectExtent l="0" t="0" r="0" b="5080"/>
            <wp:docPr id="20" name="그림 20" descr="C:\a51db4c41ba1750e51b95fb58b165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51db4c41ba1750e51b95fb58b16593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5600" cy="5310000"/>
                    </a:xfrm>
                    <a:prstGeom prst="rect">
                      <a:avLst/>
                    </a:prstGeom>
                    <a:noFill/>
                    <a:ln>
                      <a:noFill/>
                    </a:ln>
                  </pic:spPr>
                </pic:pic>
              </a:graphicData>
            </a:graphic>
          </wp:inline>
        </w:drawing>
      </w:r>
    </w:p>
    <w:p w:rsidR="0023336B" w:rsidRPr="00EC5801" w:rsidRDefault="0023336B" w:rsidP="00EA5DA3">
      <w:pPr>
        <w:pStyle w:val="nListNumd1"/>
        <w:autoSpaceDE/>
        <w:autoSpaceDN/>
        <w:rPr>
          <w:lang w:eastAsia="ja-JP"/>
        </w:rPr>
      </w:pPr>
      <w:r w:rsidRPr="00EC5801">
        <w:rPr>
          <w:rStyle w:val="nUI"/>
          <w:lang w:eastAsia="ja-JP"/>
        </w:rPr>
        <w:t>NCSDK</w:t>
      </w:r>
      <w:r w:rsidR="00D169DE" w:rsidRPr="00EC5801">
        <w:rPr>
          <w:rFonts w:hint="eastAsia"/>
          <w:lang w:eastAsia="ja-JP"/>
        </w:rPr>
        <w:t>フォルダの</w:t>
      </w:r>
      <w:r w:rsidRPr="00EC5801">
        <w:rPr>
          <w:rStyle w:val="nUI"/>
          <w:lang w:eastAsia="ja-JP"/>
        </w:rPr>
        <w:t>Scripts</w:t>
      </w:r>
      <w:r w:rsidR="00D169DE" w:rsidRPr="00EC5801">
        <w:rPr>
          <w:rFonts w:hint="eastAsia"/>
          <w:lang w:eastAsia="ja-JP"/>
        </w:rPr>
        <w:t>フォルダにある</w:t>
      </w:r>
      <w:r w:rsidRPr="00EC5801">
        <w:rPr>
          <w:rStyle w:val="nUI"/>
          <w:lang w:eastAsia="ja-JP"/>
        </w:rPr>
        <w:t>GLinkConfig</w:t>
      </w:r>
      <w:r w:rsidR="00D169DE" w:rsidRPr="00EC5801">
        <w:rPr>
          <w:rFonts w:hint="eastAsia"/>
          <w:lang w:eastAsia="ja-JP"/>
        </w:rPr>
        <w:t>ファイルに</w:t>
      </w:r>
      <w:r w:rsidR="0037202F" w:rsidRPr="00EC5801">
        <w:rPr>
          <w:rFonts w:hint="eastAsia"/>
          <w:lang w:eastAsia="ja-JP"/>
        </w:rPr>
        <w:t>Cafe</w:t>
      </w:r>
      <w:r w:rsidR="00083213" w:rsidRPr="00EC5801">
        <w:rPr>
          <w:rFonts w:hint="eastAsia"/>
          <w:lang w:eastAsia="ja-JP"/>
        </w:rPr>
        <w:t xml:space="preserve"> </w:t>
      </w:r>
      <w:r w:rsidRPr="00EC5801">
        <w:rPr>
          <w:lang w:eastAsia="ja-JP"/>
        </w:rPr>
        <w:t>ID</w:t>
      </w:r>
      <w:r w:rsidR="00D169DE" w:rsidRPr="00EC5801">
        <w:rPr>
          <w:rFonts w:hint="eastAsia"/>
          <w:lang w:eastAsia="ja-JP"/>
        </w:rPr>
        <w:t>とクライアント</w:t>
      </w:r>
      <w:r w:rsidR="00775BA2" w:rsidRPr="00EC5801">
        <w:rPr>
          <w:rFonts w:hint="eastAsia"/>
          <w:lang w:eastAsia="ja-JP"/>
        </w:rPr>
        <w:t>ID</w:t>
      </w:r>
      <w:r w:rsidR="00D169DE" w:rsidRPr="00EC5801">
        <w:rPr>
          <w:rFonts w:hint="eastAsia"/>
          <w:lang w:eastAsia="ja-JP"/>
        </w:rPr>
        <w:t>、クライアントシークレットを入力します。</w:t>
      </w:r>
    </w:p>
    <w:p w:rsidR="0023336B" w:rsidRPr="00EC5801" w:rsidRDefault="0023336B" w:rsidP="00EA5DA3">
      <w:pPr>
        <w:pStyle w:val="nCoded2"/>
        <w:autoSpaceDE/>
        <w:autoSpaceDN/>
      </w:pPr>
      <w:r w:rsidRPr="00EC5801">
        <w:t>//NCSDK/Scripts/GLinkConfig</w:t>
      </w:r>
    </w:p>
    <w:p w:rsidR="0023336B" w:rsidRPr="00EC5801" w:rsidRDefault="0023336B" w:rsidP="00EA5DA3">
      <w:pPr>
        <w:pStyle w:val="nCoded2"/>
        <w:autoSpaceDE/>
        <w:autoSpaceDN/>
      </w:pPr>
      <w:proofErr w:type="gramStart"/>
      <w:r w:rsidRPr="00EC5801">
        <w:t>static</w:t>
      </w:r>
      <w:proofErr w:type="gramEnd"/>
      <w:r w:rsidR="00083213" w:rsidRPr="00EC5801">
        <w:t xml:space="preserve"> </w:t>
      </w:r>
      <w:r w:rsidRPr="00EC5801">
        <w:t>class</w:t>
      </w:r>
      <w:r w:rsidR="00083213" w:rsidRPr="00EC5801">
        <w:t xml:space="preserve"> </w:t>
      </w:r>
      <w:r w:rsidRPr="00EC5801">
        <w:t>GLinkConfig</w:t>
      </w:r>
    </w:p>
    <w:p w:rsidR="0023336B" w:rsidRPr="00EC5801" w:rsidRDefault="0023336B" w:rsidP="00EA5DA3">
      <w:pPr>
        <w:pStyle w:val="nCoded2"/>
        <w:autoSpaceDE/>
        <w:autoSpaceDN/>
      </w:pPr>
      <w:r w:rsidRPr="00EC5801">
        <w:t>{</w:t>
      </w:r>
    </w:p>
    <w:p w:rsidR="0023336B" w:rsidRPr="00EC5801" w:rsidRDefault="00083213" w:rsidP="00EA5DA3">
      <w:pPr>
        <w:pStyle w:val="nCoded2"/>
        <w:autoSpaceDE/>
        <w:autoSpaceDN/>
      </w:pPr>
      <w:r w:rsidRPr="00EC5801">
        <w:t xml:space="preserve">    </w:t>
      </w:r>
      <w:proofErr w:type="gramStart"/>
      <w:r w:rsidR="0023336B" w:rsidRPr="00EC5801">
        <w:t>public</w:t>
      </w:r>
      <w:proofErr w:type="gramEnd"/>
      <w:r w:rsidRPr="00EC5801">
        <w:t xml:space="preserve"> </w:t>
      </w:r>
      <w:r w:rsidR="0023336B" w:rsidRPr="00EC5801">
        <w:t>const</w:t>
      </w:r>
      <w:r w:rsidRPr="00EC5801">
        <w:t xml:space="preserve"> </w:t>
      </w:r>
      <w:r w:rsidR="0023336B" w:rsidRPr="00EC5801">
        <w:t>string</w:t>
      </w:r>
      <w:r w:rsidRPr="00EC5801">
        <w:t xml:space="preserve"> </w:t>
      </w:r>
      <w:r w:rsidR="0023336B" w:rsidRPr="00EC5801">
        <w:t>NaverLoginConsumerKey</w:t>
      </w:r>
      <w:r w:rsidRPr="00EC5801">
        <w:t xml:space="preserve"> </w:t>
      </w:r>
      <w:r w:rsidR="0023336B" w:rsidRPr="00EC5801">
        <w:t>=</w:t>
      </w:r>
      <w:r w:rsidRPr="00EC5801">
        <w:t xml:space="preserve"> </w:t>
      </w:r>
    </w:p>
    <w:p w:rsidR="0023336B" w:rsidRPr="00EC5801" w:rsidRDefault="00083213" w:rsidP="00EA5DA3">
      <w:pPr>
        <w:pStyle w:val="nCoded2"/>
        <w:autoSpaceDE/>
        <w:autoSpaceDN/>
      </w:pPr>
      <w:r w:rsidRPr="00EC5801">
        <w:lastRenderedPageBreak/>
        <w:t xml:space="preserve">        </w:t>
      </w:r>
      <w:r w:rsidR="0023336B" w:rsidRPr="00EC5801">
        <w:t>"Consumer</w:t>
      </w:r>
      <w:r w:rsidRPr="00EC5801">
        <w:t xml:space="preserve"> </w:t>
      </w:r>
      <w:r w:rsidR="0023336B" w:rsidRPr="00EC5801">
        <w:t>ID";</w:t>
      </w:r>
    </w:p>
    <w:p w:rsidR="0023336B" w:rsidRPr="00EC5801" w:rsidRDefault="00083213" w:rsidP="00EA5DA3">
      <w:pPr>
        <w:pStyle w:val="nCoded2"/>
        <w:autoSpaceDE/>
        <w:autoSpaceDN/>
      </w:pPr>
      <w:r w:rsidRPr="00EC5801">
        <w:t xml:space="preserve">    </w:t>
      </w:r>
    </w:p>
    <w:p w:rsidR="0023336B" w:rsidRPr="00EC5801" w:rsidRDefault="00083213" w:rsidP="00EA5DA3">
      <w:pPr>
        <w:pStyle w:val="nCoded2"/>
        <w:autoSpaceDE/>
        <w:autoSpaceDN/>
      </w:pPr>
      <w:r w:rsidRPr="00EC5801">
        <w:t xml:space="preserve">    </w:t>
      </w:r>
      <w:proofErr w:type="gramStart"/>
      <w:r w:rsidR="0023336B" w:rsidRPr="00EC5801">
        <w:t>public</w:t>
      </w:r>
      <w:proofErr w:type="gramEnd"/>
      <w:r w:rsidRPr="00EC5801">
        <w:t xml:space="preserve"> </w:t>
      </w:r>
      <w:r w:rsidR="0023336B" w:rsidRPr="00EC5801">
        <w:t>const</w:t>
      </w:r>
      <w:r w:rsidRPr="00EC5801">
        <w:t xml:space="preserve"> </w:t>
      </w:r>
      <w:r w:rsidR="0023336B" w:rsidRPr="00EC5801">
        <w:t>string</w:t>
      </w:r>
      <w:r w:rsidRPr="00EC5801">
        <w:t xml:space="preserve"> </w:t>
      </w:r>
      <w:r w:rsidR="0023336B" w:rsidRPr="00EC5801">
        <w:t>NaverLoginConsumerSecret</w:t>
      </w:r>
      <w:r w:rsidRPr="00EC5801">
        <w:t xml:space="preserve"> </w:t>
      </w:r>
      <w:r w:rsidR="0023336B" w:rsidRPr="00EC5801">
        <w:t>=</w:t>
      </w:r>
    </w:p>
    <w:p w:rsidR="0023336B" w:rsidRPr="00EC5801" w:rsidRDefault="00083213" w:rsidP="00EA5DA3">
      <w:pPr>
        <w:pStyle w:val="nCoded2"/>
        <w:autoSpaceDE/>
        <w:autoSpaceDN/>
      </w:pPr>
      <w:r w:rsidRPr="00EC5801">
        <w:t xml:space="preserve">        </w:t>
      </w:r>
      <w:r w:rsidR="0023336B" w:rsidRPr="00EC5801">
        <w:t>"Secret</w:t>
      </w:r>
      <w:r w:rsidRPr="00EC5801">
        <w:t xml:space="preserve"> </w:t>
      </w:r>
      <w:r w:rsidR="0023336B" w:rsidRPr="00EC5801">
        <w:t>ID";</w:t>
      </w:r>
    </w:p>
    <w:p w:rsidR="0023336B" w:rsidRPr="00EC5801" w:rsidRDefault="00083213" w:rsidP="00EA5DA3">
      <w:pPr>
        <w:pStyle w:val="nCoded2"/>
        <w:autoSpaceDE/>
        <w:autoSpaceDN/>
      </w:pPr>
      <w:r w:rsidRPr="00EC5801">
        <w:t xml:space="preserve">    </w:t>
      </w:r>
    </w:p>
    <w:p w:rsidR="0023336B" w:rsidRPr="00EC5801" w:rsidRDefault="00083213" w:rsidP="00EA5DA3">
      <w:pPr>
        <w:pStyle w:val="nCoded2"/>
        <w:autoSpaceDE/>
        <w:autoSpaceDN/>
      </w:pPr>
      <w:r w:rsidRPr="00EC5801">
        <w:t xml:space="preserve">    </w:t>
      </w:r>
      <w:proofErr w:type="gramStart"/>
      <w:r w:rsidR="0023336B" w:rsidRPr="00EC5801">
        <w:t>public</w:t>
      </w:r>
      <w:proofErr w:type="gramEnd"/>
      <w:r w:rsidRPr="00EC5801">
        <w:t xml:space="preserve"> </w:t>
      </w:r>
      <w:r w:rsidR="0023336B" w:rsidRPr="00EC5801">
        <w:t>const</w:t>
      </w:r>
      <w:r w:rsidRPr="00EC5801">
        <w:t xml:space="preserve"> </w:t>
      </w:r>
      <w:r w:rsidR="0023336B" w:rsidRPr="00EC5801">
        <w:t>int</w:t>
      </w:r>
      <w:r w:rsidRPr="00EC5801">
        <w:t xml:space="preserve"> </w:t>
      </w:r>
      <w:r w:rsidR="0023336B" w:rsidRPr="00EC5801">
        <w:t>CafeId</w:t>
      </w:r>
      <w:r w:rsidRPr="00EC5801">
        <w:t xml:space="preserve"> </w:t>
      </w:r>
      <w:r w:rsidR="0023336B" w:rsidRPr="00EC5801">
        <w:t>=</w:t>
      </w:r>
    </w:p>
    <w:p w:rsidR="0023336B" w:rsidRPr="00EC5801" w:rsidRDefault="00083213" w:rsidP="00EA5DA3">
      <w:pPr>
        <w:pStyle w:val="nCoded2"/>
        <w:autoSpaceDE/>
        <w:autoSpaceDN/>
      </w:pPr>
      <w:r w:rsidRPr="00EC5801">
        <w:t xml:space="preserve">        </w:t>
      </w:r>
      <w:proofErr w:type="gramStart"/>
      <w:r w:rsidR="0023336B" w:rsidRPr="00EC5801">
        <w:t>00000000</w:t>
      </w:r>
      <w:proofErr w:type="gramEnd"/>
      <w:r w:rsidR="0023336B" w:rsidRPr="00EC5801">
        <w:t>;</w:t>
      </w:r>
    </w:p>
    <w:p w:rsidR="0023336B" w:rsidRPr="00EC5801" w:rsidRDefault="0023336B" w:rsidP="00EA5DA3">
      <w:pPr>
        <w:pStyle w:val="nCoded2"/>
        <w:autoSpaceDE/>
        <w:autoSpaceDN/>
      </w:pPr>
      <w:r w:rsidRPr="00EC5801">
        <w:t>}</w:t>
      </w:r>
    </w:p>
    <w:p w:rsidR="0037579D" w:rsidRPr="00EC5801" w:rsidRDefault="0037579D" w:rsidP="00EA5DA3">
      <w:pPr>
        <w:pStyle w:val="41"/>
      </w:pPr>
      <w:r w:rsidRPr="00EC5801">
        <w:t>Android</w:t>
      </w:r>
      <w:r w:rsidR="007F1E2C" w:rsidRPr="00EC5801">
        <w:rPr>
          <w:rFonts w:hint="eastAsia"/>
          <w:lang w:eastAsia="ja-JP"/>
        </w:rPr>
        <w:t>の</w:t>
      </w:r>
      <w:r w:rsidR="00D169DE" w:rsidRPr="00EC5801">
        <w:rPr>
          <w:rFonts w:hint="eastAsia"/>
          <w:lang w:eastAsia="ja-JP"/>
        </w:rPr>
        <w:t>設定</w:t>
      </w:r>
    </w:p>
    <w:p w:rsidR="005F40AA" w:rsidRPr="00EC5801" w:rsidRDefault="005F40AA" w:rsidP="00EA5DA3">
      <w:pPr>
        <w:pStyle w:val="nNormal"/>
        <w:autoSpaceDE/>
        <w:autoSpaceDN/>
        <w:rPr>
          <w:lang w:eastAsia="ja-JP"/>
        </w:rPr>
      </w:pPr>
      <w:r w:rsidRPr="00EC5801">
        <w:rPr>
          <w:rFonts w:hint="eastAsia"/>
          <w:lang w:eastAsia="ja-JP"/>
        </w:rPr>
        <w:t>Unity 5</w:t>
      </w:r>
      <w:r w:rsidR="00D169DE" w:rsidRPr="00EC5801">
        <w:rPr>
          <w:rFonts w:hint="eastAsia"/>
          <w:lang w:eastAsia="ja-JP"/>
        </w:rPr>
        <w:t>エンジンを使用する</w:t>
      </w:r>
      <w:r w:rsidR="007F1E2C" w:rsidRPr="00EC5801">
        <w:rPr>
          <w:rFonts w:hint="eastAsia"/>
          <w:lang w:eastAsia="ja-JP"/>
        </w:rPr>
        <w:t>場合は</w:t>
      </w:r>
      <w:r w:rsidR="00D169DE" w:rsidRPr="00EC5801">
        <w:rPr>
          <w:rFonts w:hint="eastAsia"/>
          <w:lang w:eastAsia="ja-JP"/>
        </w:rPr>
        <w:t>、下記のように</w:t>
      </w:r>
      <w:r w:rsidR="00D95CEB">
        <w:rPr>
          <w:rFonts w:hint="eastAsia"/>
          <w:lang w:eastAsia="ja-JP"/>
        </w:rPr>
        <w:t>NAVER Cafe</w:t>
      </w:r>
      <w:r w:rsidRPr="00EC5801">
        <w:rPr>
          <w:rFonts w:hint="eastAsia"/>
          <w:lang w:eastAsia="ja-JP"/>
        </w:rPr>
        <w:t xml:space="preserve"> SDK</w:t>
      </w:r>
      <w:r w:rsidR="00D169DE" w:rsidRPr="00EC5801">
        <w:rPr>
          <w:rFonts w:hint="eastAsia"/>
          <w:lang w:eastAsia="ja-JP"/>
        </w:rPr>
        <w:t>ライブラリを追加します。</w:t>
      </w:r>
    </w:p>
    <w:p w:rsidR="005F40AA" w:rsidRPr="00EC5801" w:rsidRDefault="00D95CEB" w:rsidP="00EA5DA3">
      <w:pPr>
        <w:pStyle w:val="nListBuld1"/>
        <w:autoSpaceDE/>
        <w:autoSpaceDN/>
        <w:rPr>
          <w:lang w:eastAsia="ja-JP"/>
        </w:rPr>
      </w:pPr>
      <w:r>
        <w:rPr>
          <w:rFonts w:hint="eastAsia"/>
          <w:lang w:eastAsia="ja-JP"/>
        </w:rPr>
        <w:t>NAVER Cafe</w:t>
      </w:r>
      <w:r w:rsidR="005F40AA" w:rsidRPr="00EC5801">
        <w:rPr>
          <w:rFonts w:hint="eastAsia"/>
          <w:lang w:eastAsia="ja-JP"/>
        </w:rPr>
        <w:t xml:space="preserve"> SDK</w:t>
      </w:r>
      <w:r w:rsidR="00D169DE" w:rsidRPr="00EC5801">
        <w:rPr>
          <w:rFonts w:hint="eastAsia"/>
          <w:lang w:eastAsia="ja-JP"/>
        </w:rPr>
        <w:t>ライブラリ</w:t>
      </w:r>
      <w:r w:rsidR="007959DD" w:rsidRPr="00EC5801">
        <w:rPr>
          <w:rFonts w:hint="eastAsia"/>
          <w:lang w:eastAsia="ja-JP"/>
        </w:rPr>
        <w:t>ファイル</w:t>
      </w:r>
      <w:r w:rsidR="005F40AA" w:rsidRPr="00EC5801">
        <w:rPr>
          <w:rFonts w:hint="eastAsia"/>
          <w:lang w:eastAsia="ja-JP"/>
        </w:rPr>
        <w:t>(</w:t>
      </w:r>
      <w:r w:rsidR="005F40AA" w:rsidRPr="00EC5801">
        <w:rPr>
          <w:lang w:eastAsia="ja-JP"/>
        </w:rPr>
        <w:t>cafeSdk-x.x.x.aar</w:t>
      </w:r>
      <w:r w:rsidR="007959DD" w:rsidRPr="00EC5801">
        <w:rPr>
          <w:rFonts w:hint="eastAsia"/>
          <w:lang w:eastAsia="ja-JP"/>
        </w:rPr>
        <w:t>ファイル</w:t>
      </w:r>
      <w:r w:rsidR="005F40AA" w:rsidRPr="00EC5801">
        <w:rPr>
          <w:rFonts w:hint="eastAsia"/>
          <w:lang w:eastAsia="ja-JP"/>
        </w:rPr>
        <w:t>)</w:t>
      </w:r>
      <w:r w:rsidR="007959DD" w:rsidRPr="00EC5801">
        <w:rPr>
          <w:rFonts w:hint="eastAsia"/>
          <w:lang w:eastAsia="ja-JP"/>
        </w:rPr>
        <w:t>と必須</w:t>
      </w:r>
      <w:r w:rsidR="00D169DE" w:rsidRPr="00EC5801">
        <w:rPr>
          <w:rFonts w:hint="eastAsia"/>
          <w:lang w:eastAsia="ja-JP"/>
        </w:rPr>
        <w:t>ライブラリ</w:t>
      </w:r>
      <w:r w:rsidR="007959DD" w:rsidRPr="00EC5801">
        <w:rPr>
          <w:rFonts w:hint="eastAsia"/>
          <w:lang w:eastAsia="ja-JP"/>
        </w:rPr>
        <w:t>ファイルを</w:t>
      </w:r>
      <w:r w:rsidR="005F40AA" w:rsidRPr="00EC5801">
        <w:rPr>
          <w:rFonts w:hint="eastAsia"/>
          <w:lang w:eastAsia="ja-JP"/>
        </w:rPr>
        <w:t xml:space="preserve"> </w:t>
      </w:r>
      <w:r w:rsidR="005F40AA" w:rsidRPr="00EC5801">
        <w:rPr>
          <w:rStyle w:val="nUI"/>
          <w:lang w:eastAsia="ja-JP"/>
        </w:rPr>
        <w:t>Assets/Plugins/Android</w:t>
      </w:r>
      <w:r w:rsidR="007959DD" w:rsidRPr="00EC5801">
        <w:rPr>
          <w:rFonts w:hint="eastAsia"/>
          <w:lang w:eastAsia="ja-JP"/>
        </w:rPr>
        <w:t>フォルダに追加します。</w:t>
      </w:r>
    </w:p>
    <w:p w:rsidR="005F40AA" w:rsidRPr="00EC5801" w:rsidRDefault="005F40AA" w:rsidP="00EA5DA3">
      <w:pPr>
        <w:pStyle w:val="nNormal"/>
        <w:autoSpaceDE/>
        <w:autoSpaceDN/>
        <w:rPr>
          <w:lang w:eastAsia="ja-JP"/>
        </w:rPr>
      </w:pPr>
      <w:r w:rsidRPr="00EC5801">
        <w:rPr>
          <w:rFonts w:hint="eastAsia"/>
          <w:lang w:eastAsia="ja-JP"/>
        </w:rPr>
        <w:t>Unity 4</w:t>
      </w:r>
      <w:r w:rsidR="007959DD" w:rsidRPr="00EC5801">
        <w:rPr>
          <w:rFonts w:hint="eastAsia"/>
          <w:lang w:eastAsia="ja-JP"/>
        </w:rPr>
        <w:t>エンジンを使用する</w:t>
      </w:r>
      <w:r w:rsidR="007F1E2C" w:rsidRPr="00EC5801">
        <w:rPr>
          <w:rFonts w:hint="eastAsia"/>
          <w:lang w:eastAsia="ja-JP"/>
        </w:rPr>
        <w:t>場合は</w:t>
      </w:r>
      <w:r w:rsidR="007959DD" w:rsidRPr="00EC5801">
        <w:rPr>
          <w:rFonts w:hint="eastAsia"/>
          <w:lang w:eastAsia="ja-JP"/>
        </w:rPr>
        <w:t>、</w:t>
      </w:r>
      <w:r w:rsidR="000D2553" w:rsidRPr="00EC5801">
        <w:rPr>
          <w:rFonts w:hint="eastAsia"/>
          <w:lang w:eastAsia="ja-JP"/>
        </w:rPr>
        <w:t>Eclipse</w:t>
      </w:r>
      <w:r w:rsidR="007F1E2C" w:rsidRPr="00EC5801">
        <w:rPr>
          <w:rFonts w:hint="eastAsia"/>
          <w:lang w:eastAsia="ja-JP"/>
        </w:rPr>
        <w:t>で</w:t>
      </w:r>
      <w:r w:rsidR="007959DD" w:rsidRPr="00EC5801">
        <w:rPr>
          <w:rFonts w:hint="eastAsia"/>
          <w:lang w:eastAsia="ja-JP"/>
        </w:rPr>
        <w:t>下記の追加設定が必要です。</w:t>
      </w:r>
    </w:p>
    <w:p w:rsidR="0037579D" w:rsidRPr="00EC5801" w:rsidRDefault="00D95CEB" w:rsidP="00EA5DA3">
      <w:pPr>
        <w:pStyle w:val="nListNumd1"/>
        <w:autoSpaceDE/>
        <w:autoSpaceDN/>
        <w:rPr>
          <w:lang w:eastAsia="ja-JP"/>
        </w:rPr>
      </w:pPr>
      <w:r>
        <w:rPr>
          <w:rFonts w:hint="eastAsia"/>
          <w:lang w:eastAsia="ja-JP"/>
        </w:rPr>
        <w:t>NAVER Cafe</w:t>
      </w:r>
      <w:r w:rsidR="005F40AA" w:rsidRPr="00EC5801">
        <w:rPr>
          <w:rFonts w:hint="eastAsia"/>
          <w:lang w:eastAsia="ja-JP"/>
        </w:rPr>
        <w:t xml:space="preserve"> SDK</w:t>
      </w:r>
      <w:r w:rsidR="00D169DE" w:rsidRPr="00EC5801">
        <w:rPr>
          <w:rFonts w:hint="eastAsia"/>
          <w:lang w:eastAsia="ja-JP"/>
        </w:rPr>
        <w:t>ライブラリ</w:t>
      </w:r>
      <w:r w:rsidR="007959DD" w:rsidRPr="00EC5801">
        <w:rPr>
          <w:rFonts w:hint="eastAsia"/>
          <w:lang w:eastAsia="ja-JP"/>
        </w:rPr>
        <w:t>ファイルのうち、</w:t>
      </w:r>
      <w:r w:rsidR="0037579D" w:rsidRPr="00EC5801">
        <w:rPr>
          <w:lang w:eastAsia="ja-JP"/>
        </w:rPr>
        <w:t>cafeSdk-x.x.x.zip</w:t>
      </w:r>
      <w:r w:rsidR="007959DD" w:rsidRPr="00EC5801">
        <w:rPr>
          <w:rFonts w:hint="eastAsia"/>
          <w:lang w:eastAsia="ja-JP"/>
        </w:rPr>
        <w:t>ファイルを解凍します。</w:t>
      </w:r>
    </w:p>
    <w:p w:rsidR="0037579D" w:rsidRPr="00EC5801" w:rsidRDefault="007959DD" w:rsidP="00EA5DA3">
      <w:pPr>
        <w:pStyle w:val="nListNumd1"/>
        <w:autoSpaceDE/>
        <w:autoSpaceDN/>
        <w:rPr>
          <w:lang w:eastAsia="ja-JP"/>
        </w:rPr>
      </w:pPr>
      <w:r w:rsidRPr="00EC5801">
        <w:rPr>
          <w:rFonts w:hint="eastAsia"/>
          <w:lang w:eastAsia="ja-JP"/>
        </w:rPr>
        <w:t>解凍した</w:t>
      </w:r>
      <w:r w:rsidR="00D95CEB">
        <w:rPr>
          <w:rFonts w:hint="eastAsia"/>
          <w:lang w:eastAsia="ja-JP"/>
        </w:rPr>
        <w:t>NAVER Cafe</w:t>
      </w:r>
      <w:r w:rsidR="005F40AA" w:rsidRPr="00EC5801">
        <w:rPr>
          <w:rFonts w:hint="eastAsia"/>
          <w:lang w:eastAsia="ja-JP"/>
        </w:rPr>
        <w:t xml:space="preserve"> SDK </w:t>
      </w:r>
      <w:r w:rsidR="00D169DE" w:rsidRPr="00EC5801">
        <w:rPr>
          <w:rFonts w:hint="eastAsia"/>
          <w:lang w:eastAsia="ja-JP"/>
        </w:rPr>
        <w:t>ライブラリ</w:t>
      </w:r>
      <w:r w:rsidRPr="00EC5801">
        <w:rPr>
          <w:rFonts w:hint="eastAsia"/>
          <w:lang w:eastAsia="ja-JP"/>
        </w:rPr>
        <w:t>フォルダ</w:t>
      </w:r>
      <w:r w:rsidR="007F1E2C" w:rsidRPr="00EC5801">
        <w:rPr>
          <w:rFonts w:hint="eastAsia"/>
          <w:lang w:eastAsia="ja-JP"/>
        </w:rPr>
        <w:t>内</w:t>
      </w:r>
      <w:r w:rsidRPr="00EC5801">
        <w:rPr>
          <w:rFonts w:hint="eastAsia"/>
          <w:lang w:eastAsia="ja-JP"/>
        </w:rPr>
        <w:t>の</w:t>
      </w:r>
      <w:r w:rsidR="005F40AA" w:rsidRPr="00EC5801">
        <w:rPr>
          <w:rStyle w:val="nUI"/>
          <w:rFonts w:hint="eastAsia"/>
          <w:lang w:eastAsia="ja-JP"/>
        </w:rPr>
        <w:t>libs</w:t>
      </w:r>
      <w:r w:rsidRPr="00EC5801">
        <w:rPr>
          <w:rFonts w:hint="eastAsia"/>
          <w:lang w:eastAsia="ja-JP"/>
        </w:rPr>
        <w:t>フォルダにビルドに必要な必須</w:t>
      </w:r>
      <w:r w:rsidR="00D169DE" w:rsidRPr="00EC5801">
        <w:rPr>
          <w:rFonts w:hint="eastAsia"/>
          <w:lang w:eastAsia="ja-JP"/>
        </w:rPr>
        <w:t>ライブラリ</w:t>
      </w:r>
      <w:r w:rsidRPr="00EC5801">
        <w:rPr>
          <w:rFonts w:hint="eastAsia"/>
          <w:lang w:eastAsia="ja-JP"/>
        </w:rPr>
        <w:t>ファイルを追加します。</w:t>
      </w:r>
    </w:p>
    <w:p w:rsidR="0037579D" w:rsidRPr="00EC5801" w:rsidRDefault="007C6F54" w:rsidP="00EA5DA3">
      <w:pPr>
        <w:pStyle w:val="nListNumd1"/>
        <w:autoSpaceDE/>
        <w:autoSpaceDN/>
        <w:rPr>
          <w:lang w:eastAsia="ja-JP"/>
        </w:rPr>
      </w:pPr>
      <w:r w:rsidRPr="00EC5801">
        <w:rPr>
          <w:rFonts w:hint="eastAsia"/>
          <w:lang w:eastAsia="ja-JP"/>
        </w:rPr>
        <w:t>Ecl</w:t>
      </w:r>
      <w:r w:rsidR="005F40AA" w:rsidRPr="00EC5801">
        <w:rPr>
          <w:rFonts w:hint="eastAsia"/>
          <w:lang w:eastAsia="ja-JP"/>
        </w:rPr>
        <w:t>i</w:t>
      </w:r>
      <w:r w:rsidRPr="00EC5801">
        <w:rPr>
          <w:rFonts w:hint="eastAsia"/>
          <w:lang w:eastAsia="ja-JP"/>
        </w:rPr>
        <w:t>pse</w:t>
      </w:r>
      <w:r w:rsidR="007959DD" w:rsidRPr="00EC5801">
        <w:rPr>
          <w:rFonts w:hint="eastAsia"/>
          <w:lang w:eastAsia="ja-JP"/>
        </w:rPr>
        <w:t>から解凍したフォルダをプロジェクト</w:t>
      </w:r>
      <w:r w:rsidR="004447B9" w:rsidRPr="00EC5801">
        <w:rPr>
          <w:rFonts w:hint="eastAsia"/>
          <w:lang w:eastAsia="ja-JP"/>
        </w:rPr>
        <w:t>で読み込みます。</w:t>
      </w:r>
    </w:p>
    <w:p w:rsidR="00A2730C" w:rsidRPr="00EC5801" w:rsidRDefault="004447B9" w:rsidP="00EA5DA3">
      <w:pPr>
        <w:pStyle w:val="nListNumd1"/>
        <w:autoSpaceDE/>
        <w:autoSpaceDN/>
        <w:rPr>
          <w:lang w:eastAsia="ja-JP"/>
        </w:rPr>
      </w:pPr>
      <w:r w:rsidRPr="00EC5801">
        <w:rPr>
          <w:rFonts w:hint="eastAsia"/>
          <w:lang w:eastAsia="ja-JP"/>
        </w:rPr>
        <w:t>プロジェクト設定ダイアログボックスから</w:t>
      </w:r>
      <w:r w:rsidR="0037579D" w:rsidRPr="00EC5801">
        <w:rPr>
          <w:rStyle w:val="nUI"/>
          <w:lang w:eastAsia="ja-JP"/>
        </w:rPr>
        <w:t>Android</w:t>
      </w:r>
      <w:r w:rsidRPr="00EC5801">
        <w:rPr>
          <w:rFonts w:hint="eastAsia"/>
          <w:lang w:eastAsia="ja-JP"/>
        </w:rPr>
        <w:t>をクリックして</w:t>
      </w:r>
      <w:r w:rsidR="0037579D" w:rsidRPr="00EC5801">
        <w:rPr>
          <w:rStyle w:val="nUI"/>
          <w:lang w:eastAsia="ja-JP"/>
        </w:rPr>
        <w:t>Is</w:t>
      </w:r>
      <w:r w:rsidR="00083213" w:rsidRPr="00EC5801">
        <w:rPr>
          <w:rStyle w:val="nUI"/>
          <w:lang w:eastAsia="ja-JP"/>
        </w:rPr>
        <w:t xml:space="preserve"> </w:t>
      </w:r>
      <w:r w:rsidR="0037579D" w:rsidRPr="00EC5801">
        <w:rPr>
          <w:rStyle w:val="nUI"/>
          <w:lang w:eastAsia="ja-JP"/>
        </w:rPr>
        <w:t>Library</w:t>
      </w:r>
      <w:r w:rsidRPr="00EC5801">
        <w:rPr>
          <w:rFonts w:hint="eastAsia"/>
          <w:lang w:eastAsia="ja-JP"/>
        </w:rPr>
        <w:t>を選択します。</w:t>
      </w:r>
      <w:r w:rsidR="00A2730C" w:rsidRPr="00EC5801">
        <w:rPr>
          <w:rStyle w:val="nUI"/>
          <w:rFonts w:hint="eastAsia"/>
          <w:lang w:eastAsia="ja-JP"/>
        </w:rPr>
        <w:t>AndroidManifest.xml</w:t>
      </w:r>
      <w:r w:rsidRPr="00EC5801">
        <w:rPr>
          <w:rFonts w:hint="eastAsia"/>
          <w:lang w:eastAsia="ja-JP"/>
        </w:rPr>
        <w:t>ファイルに</w:t>
      </w:r>
      <w:r w:rsidR="00E2307A">
        <w:rPr>
          <w:rFonts w:hint="eastAsia"/>
          <w:lang w:eastAsia="ja-JP"/>
        </w:rPr>
        <w:t>て、</w:t>
      </w:r>
      <w:r w:rsidRPr="00EC5801">
        <w:rPr>
          <w:rFonts w:hint="eastAsia"/>
          <w:lang w:eastAsia="ja-JP"/>
        </w:rPr>
        <w:t>下記のように</w:t>
      </w:r>
      <w:r w:rsidR="00D95CEB">
        <w:rPr>
          <w:rFonts w:hint="eastAsia"/>
          <w:lang w:eastAsia="ja-JP"/>
        </w:rPr>
        <w:t>NAVER Cafe</w:t>
      </w:r>
      <w:r w:rsidR="00A2730C" w:rsidRPr="00EC5801">
        <w:rPr>
          <w:rFonts w:hint="eastAsia"/>
          <w:lang w:eastAsia="ja-JP"/>
        </w:rPr>
        <w:t xml:space="preserve"> SDK</w:t>
      </w:r>
      <w:r w:rsidRPr="00EC5801">
        <w:rPr>
          <w:rFonts w:hint="eastAsia"/>
          <w:lang w:eastAsia="ja-JP"/>
        </w:rPr>
        <w:t>で使用する</w:t>
      </w:r>
      <w:r w:rsidR="00775BA2" w:rsidRPr="00EC5801">
        <w:rPr>
          <w:rFonts w:hint="eastAsia"/>
          <w:lang w:eastAsia="ja-JP"/>
        </w:rPr>
        <w:t>アクティビティ</w:t>
      </w:r>
      <w:r w:rsidRPr="00EC5801">
        <w:rPr>
          <w:rFonts w:hint="eastAsia"/>
          <w:lang w:eastAsia="ja-JP"/>
        </w:rPr>
        <w:t>を追加します。</w:t>
      </w:r>
    </w:p>
    <w:p w:rsidR="00A2730C" w:rsidRPr="00EC5801" w:rsidRDefault="00A2730C" w:rsidP="00EA5DA3">
      <w:pPr>
        <w:pStyle w:val="nCoded2"/>
        <w:autoSpaceDE/>
        <w:autoSpaceDN/>
      </w:pPr>
      <w:r w:rsidRPr="00EC5801">
        <w:t xml:space="preserve">&lt;activity  </w:t>
      </w:r>
    </w:p>
    <w:p w:rsidR="00A2730C" w:rsidRPr="00EC5801" w:rsidRDefault="00A2730C" w:rsidP="00EA5DA3">
      <w:pPr>
        <w:pStyle w:val="nCoded2"/>
        <w:autoSpaceDE/>
        <w:autoSpaceDN/>
      </w:pPr>
      <w:r w:rsidRPr="00EC5801">
        <w:t xml:space="preserve">        </w:t>
      </w:r>
      <w:proofErr w:type="gramStart"/>
      <w:r w:rsidRPr="00EC5801">
        <w:t>android:</w:t>
      </w:r>
      <w:proofErr w:type="gramEnd"/>
      <w:r w:rsidRPr="00EC5801">
        <w:t xml:space="preserve">name="com.nhn.android.naverlogin.ui.OAuthLoginActivity" </w:t>
      </w:r>
    </w:p>
    <w:p w:rsidR="00A2730C" w:rsidRPr="00EC5801" w:rsidRDefault="00A2730C" w:rsidP="00EA5DA3">
      <w:pPr>
        <w:pStyle w:val="nCoded2"/>
        <w:autoSpaceDE/>
        <w:autoSpaceDN/>
      </w:pPr>
      <w:r w:rsidRPr="00EC5801">
        <w:t xml:space="preserve">         </w:t>
      </w:r>
      <w:proofErr w:type="gramStart"/>
      <w:r w:rsidRPr="00EC5801">
        <w:t>android:</w:t>
      </w:r>
      <w:proofErr w:type="gramEnd"/>
      <w:r w:rsidRPr="00EC5801">
        <w:t xml:space="preserve">screenOrientation="sensorLandscape" </w:t>
      </w:r>
    </w:p>
    <w:p w:rsidR="00A2730C" w:rsidRPr="00EC5801" w:rsidRDefault="00A2730C" w:rsidP="00EA5DA3">
      <w:pPr>
        <w:pStyle w:val="nCoded2"/>
        <w:autoSpaceDE/>
        <w:autoSpaceDN/>
      </w:pPr>
      <w:r w:rsidRPr="00EC5801">
        <w:t xml:space="preserve">         android:theme="@android:style/Theme.Translucent.NoTitleBar"/&gt; </w:t>
      </w:r>
    </w:p>
    <w:p w:rsidR="00A2730C" w:rsidRPr="00EC5801" w:rsidRDefault="00A2730C" w:rsidP="00EA5DA3">
      <w:pPr>
        <w:pStyle w:val="nCoded2"/>
        <w:autoSpaceDE/>
        <w:autoSpaceDN/>
      </w:pPr>
      <w:r w:rsidRPr="00EC5801">
        <w:t xml:space="preserve">&lt;activity </w:t>
      </w:r>
    </w:p>
    <w:p w:rsidR="00A2730C" w:rsidRPr="00EC5801" w:rsidRDefault="00A2730C" w:rsidP="00EA5DA3">
      <w:pPr>
        <w:pStyle w:val="nCoded2"/>
        <w:autoSpaceDE/>
        <w:autoSpaceDN/>
      </w:pPr>
      <w:r w:rsidRPr="00EC5801">
        <w:t xml:space="preserve">         </w:t>
      </w:r>
      <w:proofErr w:type="gramStart"/>
      <w:r w:rsidRPr="00EC5801">
        <w:t>android:</w:t>
      </w:r>
      <w:proofErr w:type="gramEnd"/>
      <w:r w:rsidRPr="00EC5801">
        <w:t xml:space="preserve">name="com.nhn.android.naverlogin.ui.OAuthLoginInAppBrowserActivity" </w:t>
      </w:r>
    </w:p>
    <w:p w:rsidR="00A2730C" w:rsidRPr="00EC5801" w:rsidRDefault="00A2730C" w:rsidP="00EA5DA3">
      <w:pPr>
        <w:pStyle w:val="nCoded2"/>
        <w:autoSpaceDE/>
        <w:autoSpaceDN/>
      </w:pPr>
      <w:r w:rsidRPr="00EC5801">
        <w:t xml:space="preserve">         </w:t>
      </w:r>
      <w:proofErr w:type="gramStart"/>
      <w:r w:rsidRPr="00EC5801">
        <w:t>android:</w:t>
      </w:r>
      <w:proofErr w:type="gramEnd"/>
      <w:r w:rsidRPr="00EC5801">
        <w:t xml:space="preserve">screenOrientation="sensorLandscape" </w:t>
      </w:r>
    </w:p>
    <w:p w:rsidR="00A2730C" w:rsidRPr="00EC5801" w:rsidRDefault="00A2730C" w:rsidP="00EA5DA3">
      <w:pPr>
        <w:pStyle w:val="nCoded2"/>
        <w:autoSpaceDE/>
        <w:autoSpaceDN/>
      </w:pPr>
      <w:r w:rsidRPr="00EC5801">
        <w:t xml:space="preserve">         </w:t>
      </w:r>
      <w:proofErr w:type="gramStart"/>
      <w:r w:rsidRPr="00EC5801">
        <w:t>android:</w:t>
      </w:r>
      <w:proofErr w:type="gramEnd"/>
      <w:r w:rsidRPr="00EC5801">
        <w:t xml:space="preserve">label="OAuth2.0 In-app"/&gt; </w:t>
      </w:r>
    </w:p>
    <w:p w:rsidR="00A2730C" w:rsidRPr="00EC5801" w:rsidRDefault="00A2730C" w:rsidP="00EA5DA3">
      <w:pPr>
        <w:pStyle w:val="nCoded2"/>
        <w:autoSpaceDE/>
        <w:autoSpaceDN/>
      </w:pPr>
      <w:r w:rsidRPr="00EC5801">
        <w:t xml:space="preserve">&lt;activity </w:t>
      </w:r>
    </w:p>
    <w:p w:rsidR="00A2730C" w:rsidRPr="00EC5801" w:rsidRDefault="00A2730C" w:rsidP="00EA5DA3">
      <w:pPr>
        <w:pStyle w:val="nCoded2"/>
        <w:autoSpaceDE/>
        <w:autoSpaceDN/>
      </w:pPr>
      <w:r w:rsidRPr="00EC5801">
        <w:t xml:space="preserve">         </w:t>
      </w:r>
      <w:proofErr w:type="gramStart"/>
      <w:r w:rsidRPr="00EC5801">
        <w:t>android:</w:t>
      </w:r>
      <w:proofErr w:type="gramEnd"/>
      <w:r w:rsidRPr="00EC5801">
        <w:t xml:space="preserve">name=".ui.VideoPlayActivity" </w:t>
      </w:r>
    </w:p>
    <w:p w:rsidR="00A2730C" w:rsidRPr="00EC5801" w:rsidRDefault="00A2730C" w:rsidP="00EA5DA3">
      <w:pPr>
        <w:pStyle w:val="nCoded2"/>
        <w:autoSpaceDE/>
        <w:autoSpaceDN/>
      </w:pPr>
      <w:r w:rsidRPr="00EC5801">
        <w:t xml:space="preserve">         </w:t>
      </w:r>
      <w:proofErr w:type="gramStart"/>
      <w:r w:rsidRPr="00EC5801">
        <w:t>android:</w:t>
      </w:r>
      <w:proofErr w:type="gramEnd"/>
      <w:r w:rsidRPr="00EC5801">
        <w:t xml:space="preserve">screenOrientation="sensorLandscape" </w:t>
      </w:r>
    </w:p>
    <w:p w:rsidR="00A2730C" w:rsidRPr="00EC5801" w:rsidRDefault="00A2730C" w:rsidP="00EA5DA3">
      <w:pPr>
        <w:pStyle w:val="nCoded2"/>
        <w:autoSpaceDE/>
        <w:autoSpaceDN/>
      </w:pPr>
      <w:r w:rsidRPr="00EC5801">
        <w:t xml:space="preserve">         android:theme="@android:style/Theme.Translucent.NoTitleBar.Fullscreen"/&gt;</w:t>
      </w:r>
    </w:p>
    <w:p w:rsidR="00A2730C" w:rsidRPr="00EC5801" w:rsidRDefault="004447B9" w:rsidP="00EA5DA3">
      <w:pPr>
        <w:pStyle w:val="nListNumd1"/>
        <w:autoSpaceDE/>
        <w:autoSpaceDN/>
        <w:rPr>
          <w:lang w:eastAsia="ja-JP"/>
        </w:rPr>
      </w:pPr>
      <w:r w:rsidRPr="00EC5801">
        <w:rPr>
          <w:rFonts w:hint="eastAsia"/>
          <w:lang w:eastAsia="ja-JP"/>
        </w:rPr>
        <w:t>プロジェクトをビルドします。</w:t>
      </w:r>
    </w:p>
    <w:p w:rsidR="0037579D" w:rsidRPr="00EC5801" w:rsidRDefault="000A64BE" w:rsidP="00EA5DA3">
      <w:pPr>
        <w:pStyle w:val="nListNumd1"/>
        <w:autoSpaceDE/>
        <w:autoSpaceDN/>
        <w:rPr>
          <w:lang w:eastAsia="ja-JP"/>
        </w:rPr>
      </w:pPr>
      <w:r w:rsidRPr="00EC5801">
        <w:rPr>
          <w:rFonts w:hint="eastAsia"/>
          <w:lang w:eastAsia="ja-JP"/>
        </w:rPr>
        <w:t>Eclipse</w:t>
      </w:r>
      <w:r w:rsidR="004447B9" w:rsidRPr="00EC5801">
        <w:rPr>
          <w:rFonts w:hint="eastAsia"/>
          <w:lang w:eastAsia="ja-JP"/>
        </w:rPr>
        <w:t>でビルドしたファイルを</w:t>
      </w:r>
      <w:r w:rsidRPr="00EC5801">
        <w:rPr>
          <w:rFonts w:hint="eastAsia"/>
          <w:lang w:eastAsia="ja-JP"/>
        </w:rPr>
        <w:t>Unity</w:t>
      </w:r>
      <w:r w:rsidR="004447B9" w:rsidRPr="00EC5801">
        <w:rPr>
          <w:rFonts w:hint="eastAsia"/>
          <w:lang w:eastAsia="ja-JP"/>
        </w:rPr>
        <w:t>プロジェクトの</w:t>
      </w:r>
      <w:r w:rsidR="0037579D" w:rsidRPr="00EC5801">
        <w:rPr>
          <w:rStyle w:val="nUI"/>
          <w:lang w:eastAsia="ja-JP"/>
        </w:rPr>
        <w:t>Assets/Plugins/Android</w:t>
      </w:r>
      <w:r w:rsidR="004447B9" w:rsidRPr="00EC5801">
        <w:rPr>
          <w:rFonts w:hint="eastAsia"/>
          <w:lang w:eastAsia="ja-JP"/>
        </w:rPr>
        <w:t>フォルダに追加します。</w:t>
      </w:r>
    </w:p>
    <w:p w:rsidR="0037579D" w:rsidRPr="00EC5801" w:rsidRDefault="007C6F54" w:rsidP="00EA5DA3">
      <w:pPr>
        <w:pStyle w:val="nListNumd1"/>
        <w:autoSpaceDE/>
        <w:autoSpaceDN/>
        <w:rPr>
          <w:lang w:eastAsia="ja-JP"/>
        </w:rPr>
      </w:pPr>
      <w:r w:rsidRPr="00EC5801">
        <w:rPr>
          <w:rFonts w:hint="eastAsia"/>
          <w:lang w:eastAsia="ja-JP"/>
        </w:rPr>
        <w:t>U</w:t>
      </w:r>
      <w:r w:rsidR="0037579D" w:rsidRPr="00EC5801">
        <w:rPr>
          <w:lang w:eastAsia="ja-JP"/>
        </w:rPr>
        <w:t>nity</w:t>
      </w:r>
      <w:r w:rsidR="004447B9" w:rsidRPr="00EC5801">
        <w:rPr>
          <w:rFonts w:hint="eastAsia"/>
          <w:lang w:eastAsia="ja-JP"/>
        </w:rPr>
        <w:t>プロジェクトをビルドします。</w:t>
      </w:r>
    </w:p>
    <w:p w:rsidR="0037579D" w:rsidRPr="00EC5801" w:rsidRDefault="0037579D" w:rsidP="00EA5DA3">
      <w:pPr>
        <w:pStyle w:val="41"/>
      </w:pPr>
      <w:r w:rsidRPr="00EC5801">
        <w:t>iOS</w:t>
      </w:r>
      <w:r w:rsidR="007F1E2C" w:rsidRPr="00EC5801">
        <w:rPr>
          <w:rFonts w:hint="eastAsia"/>
          <w:lang w:eastAsia="ja-JP"/>
        </w:rPr>
        <w:t>の</w:t>
      </w:r>
      <w:r w:rsidR="004447B9" w:rsidRPr="00EC5801">
        <w:rPr>
          <w:rFonts w:hint="eastAsia"/>
          <w:lang w:eastAsia="ja-JP"/>
        </w:rPr>
        <w:t>設定</w:t>
      </w:r>
    </w:p>
    <w:p w:rsidR="0037579D" w:rsidRPr="00EC5801" w:rsidRDefault="00ED1F78" w:rsidP="00EA5DA3">
      <w:pPr>
        <w:pStyle w:val="nNormal"/>
        <w:autoSpaceDE/>
        <w:autoSpaceDN/>
        <w:rPr>
          <w:lang w:eastAsia="ja-JP"/>
        </w:rPr>
      </w:pPr>
      <w:r w:rsidRPr="00EC5801">
        <w:rPr>
          <w:rFonts w:hint="eastAsia"/>
          <w:lang w:eastAsia="ja-JP"/>
        </w:rPr>
        <w:t>iOS</w:t>
      </w:r>
      <w:r w:rsidR="004447B9" w:rsidRPr="00EC5801">
        <w:rPr>
          <w:rFonts w:hint="eastAsia"/>
          <w:lang w:eastAsia="ja-JP"/>
        </w:rPr>
        <w:t>アプリケーションを開発する</w:t>
      </w:r>
      <w:r w:rsidR="007F1E2C" w:rsidRPr="00EC5801">
        <w:rPr>
          <w:rFonts w:hint="eastAsia"/>
          <w:lang w:eastAsia="ja-JP"/>
        </w:rPr>
        <w:t>際</w:t>
      </w:r>
      <w:r w:rsidR="004447B9" w:rsidRPr="00EC5801">
        <w:rPr>
          <w:rFonts w:hint="eastAsia"/>
          <w:lang w:eastAsia="ja-JP"/>
        </w:rPr>
        <w:t>は、下記のように</w:t>
      </w:r>
      <w:r w:rsidRPr="00EC5801">
        <w:rPr>
          <w:rFonts w:hint="eastAsia"/>
          <w:lang w:eastAsia="ja-JP"/>
        </w:rPr>
        <w:t>Xcode</w:t>
      </w:r>
      <w:r w:rsidR="004447B9" w:rsidRPr="00EC5801">
        <w:rPr>
          <w:rFonts w:hint="eastAsia"/>
          <w:lang w:eastAsia="ja-JP"/>
        </w:rPr>
        <w:t>を設定します。</w:t>
      </w:r>
    </w:p>
    <w:p w:rsidR="0037579D" w:rsidRPr="00EC5801" w:rsidRDefault="0032582E" w:rsidP="00EA5DA3">
      <w:pPr>
        <w:pStyle w:val="nListNumd1"/>
        <w:autoSpaceDE/>
        <w:autoSpaceDN/>
        <w:rPr>
          <w:lang w:eastAsia="ja-JP"/>
        </w:rPr>
      </w:pPr>
      <w:r w:rsidRPr="00EC5801">
        <w:rPr>
          <w:lang w:eastAsia="ja-JP"/>
        </w:rPr>
        <w:t>NAVER Login</w:t>
      </w:r>
      <w:r w:rsidR="00E2307A">
        <w:rPr>
          <w:rFonts w:hint="eastAsia"/>
          <w:lang w:eastAsia="ja-JP"/>
        </w:rPr>
        <w:t>で</w:t>
      </w:r>
      <w:r w:rsidR="004447B9" w:rsidRPr="00EC5801">
        <w:rPr>
          <w:rFonts w:hint="eastAsia"/>
          <w:lang w:eastAsia="ja-JP"/>
        </w:rPr>
        <w:t>アプリケーション登録</w:t>
      </w:r>
      <w:r w:rsidR="00E2307A">
        <w:rPr>
          <w:rFonts w:hint="eastAsia"/>
          <w:lang w:eastAsia="ja-JP"/>
        </w:rPr>
        <w:t>時に</w:t>
      </w:r>
      <w:r w:rsidR="004447B9" w:rsidRPr="00EC5801">
        <w:rPr>
          <w:rFonts w:hint="eastAsia"/>
          <w:lang w:eastAsia="ja-JP"/>
        </w:rPr>
        <w:t>入力した</w:t>
      </w:r>
      <w:r w:rsidR="0037579D" w:rsidRPr="00EC5801">
        <w:rPr>
          <w:rFonts w:hint="eastAsia"/>
          <w:lang w:eastAsia="ja-JP"/>
        </w:rPr>
        <w:t>URL</w:t>
      </w:r>
      <w:r w:rsidR="00083213" w:rsidRPr="00EC5801">
        <w:rPr>
          <w:rFonts w:hint="eastAsia"/>
          <w:lang w:eastAsia="ja-JP"/>
        </w:rPr>
        <w:t xml:space="preserve"> </w:t>
      </w:r>
      <w:r w:rsidR="0037579D" w:rsidRPr="00EC5801">
        <w:rPr>
          <w:rFonts w:hint="eastAsia"/>
          <w:lang w:eastAsia="ja-JP"/>
        </w:rPr>
        <w:t>Scheme</w:t>
      </w:r>
      <w:r w:rsidR="004447B9" w:rsidRPr="00EC5801">
        <w:rPr>
          <w:rFonts w:hint="eastAsia"/>
          <w:lang w:eastAsia="ja-JP"/>
        </w:rPr>
        <w:t>を</w:t>
      </w:r>
      <w:r w:rsidR="0037579D" w:rsidRPr="00EC5801">
        <w:rPr>
          <w:rFonts w:hint="eastAsia"/>
          <w:lang w:eastAsia="ja-JP"/>
        </w:rPr>
        <w:t>Xcode</w:t>
      </w:r>
      <w:r w:rsidR="004447B9" w:rsidRPr="00EC5801">
        <w:rPr>
          <w:rFonts w:hint="eastAsia"/>
          <w:lang w:eastAsia="ja-JP"/>
        </w:rPr>
        <w:t>プロジェクトに登録します。</w:t>
      </w:r>
    </w:p>
    <w:p w:rsidR="0037579D" w:rsidRPr="00EC5801" w:rsidRDefault="0037579D" w:rsidP="00EA5DA3">
      <w:pPr>
        <w:pStyle w:val="nNormald1"/>
        <w:wordWrap/>
        <w:autoSpaceDE/>
        <w:autoSpaceDN/>
      </w:pPr>
      <w:r w:rsidRPr="00EC5801">
        <w:rPr>
          <w:noProof/>
        </w:rPr>
        <w:lastRenderedPageBreak/>
        <w:drawing>
          <wp:inline distT="0" distB="0" distL="0" distR="0" wp14:anchorId="08E061E7" wp14:editId="2318822F">
            <wp:extent cx="4993200" cy="2379600"/>
            <wp:effectExtent l="0" t="0" r="0" b="1905"/>
            <wp:docPr id="21" name="그림 21" descr="C:\37e3b715cf5e3b55774f11df95bfc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37e3b715cf5e3b55774f11df95bfc3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3200" cy="2379600"/>
                    </a:xfrm>
                    <a:prstGeom prst="rect">
                      <a:avLst/>
                    </a:prstGeom>
                    <a:noFill/>
                    <a:ln>
                      <a:noFill/>
                    </a:ln>
                  </pic:spPr>
                </pic:pic>
              </a:graphicData>
            </a:graphic>
          </wp:inline>
        </w:drawing>
      </w:r>
    </w:p>
    <w:p w:rsidR="0037579D" w:rsidRPr="00EC5801" w:rsidRDefault="007F1E2C" w:rsidP="00EA5DA3">
      <w:pPr>
        <w:pStyle w:val="nListNumd1"/>
        <w:autoSpaceDE/>
        <w:autoSpaceDN/>
      </w:pPr>
      <w:r w:rsidRPr="00EC5801">
        <w:rPr>
          <w:rFonts w:hint="eastAsia"/>
          <w:lang w:eastAsia="ja-JP"/>
        </w:rPr>
        <w:t>スタティック</w:t>
      </w:r>
      <w:r w:rsidR="00D169DE" w:rsidRPr="00453FED">
        <w:rPr>
          <w:rFonts w:hint="eastAsia"/>
        </w:rPr>
        <w:t>ライブラリ</w:t>
      </w:r>
      <w:r w:rsidR="004447B9" w:rsidRPr="008C7B65">
        <w:rPr>
          <w:rFonts w:hint="eastAsia"/>
          <w:lang w:eastAsia="ja-JP"/>
        </w:rPr>
        <w:t>を使</w:t>
      </w:r>
      <w:r w:rsidRPr="00FA36DF">
        <w:rPr>
          <w:rFonts w:hint="eastAsia"/>
          <w:lang w:eastAsia="ja-JP"/>
        </w:rPr>
        <w:t>える</w:t>
      </w:r>
      <w:r w:rsidR="004447B9" w:rsidRPr="006D0CFD">
        <w:rPr>
          <w:rFonts w:hint="eastAsia"/>
          <w:lang w:eastAsia="ja-JP"/>
        </w:rPr>
        <w:t>ように</w:t>
      </w:r>
      <w:r w:rsidR="0037579D" w:rsidRPr="00906373">
        <w:rPr>
          <w:rStyle w:val="nUI"/>
        </w:rPr>
        <w:t>Build</w:t>
      </w:r>
      <w:r w:rsidR="00083213" w:rsidRPr="00906373">
        <w:rPr>
          <w:rStyle w:val="nUI"/>
        </w:rPr>
        <w:t xml:space="preserve"> </w:t>
      </w:r>
      <w:r w:rsidR="0037579D" w:rsidRPr="00906373">
        <w:rPr>
          <w:rStyle w:val="nUI"/>
        </w:rPr>
        <w:t>Settings</w:t>
      </w:r>
      <w:r w:rsidR="004447B9" w:rsidRPr="00906373">
        <w:rPr>
          <w:rFonts w:hint="eastAsia"/>
          <w:lang w:eastAsia="ja-JP"/>
        </w:rPr>
        <w:t>の</w:t>
      </w:r>
      <w:r w:rsidR="0037579D" w:rsidRPr="00906373">
        <w:rPr>
          <w:rStyle w:val="nUI"/>
        </w:rPr>
        <w:t>Other</w:t>
      </w:r>
      <w:r w:rsidR="00083213" w:rsidRPr="00EC5801">
        <w:rPr>
          <w:rStyle w:val="nUI"/>
        </w:rPr>
        <w:t xml:space="preserve"> </w:t>
      </w:r>
      <w:r w:rsidR="0037579D" w:rsidRPr="00EC5801">
        <w:rPr>
          <w:rStyle w:val="nUI"/>
        </w:rPr>
        <w:t>Linker</w:t>
      </w:r>
      <w:r w:rsidR="00083213" w:rsidRPr="00EC5801">
        <w:rPr>
          <w:rStyle w:val="nUI"/>
        </w:rPr>
        <w:t xml:space="preserve"> </w:t>
      </w:r>
      <w:r w:rsidR="0037579D" w:rsidRPr="00EC5801">
        <w:rPr>
          <w:rStyle w:val="nUI"/>
        </w:rPr>
        <w:t>Flags</w:t>
      </w:r>
      <w:r w:rsidR="004447B9" w:rsidRPr="00EC5801">
        <w:rPr>
          <w:rFonts w:hint="eastAsia"/>
          <w:lang w:eastAsia="ja-JP"/>
        </w:rPr>
        <w:t>に</w:t>
      </w:r>
      <w:r w:rsidR="0037579D" w:rsidRPr="00EC5801">
        <w:rPr>
          <w:rStyle w:val="nUI"/>
        </w:rPr>
        <w:t>-ObjC</w:t>
      </w:r>
      <w:r w:rsidR="00083213" w:rsidRPr="00EC5801">
        <w:rPr>
          <w:rStyle w:val="nUI"/>
        </w:rPr>
        <w:t xml:space="preserve"> </w:t>
      </w:r>
      <w:r w:rsidR="0037579D" w:rsidRPr="00EC5801">
        <w:rPr>
          <w:rStyle w:val="nUI"/>
        </w:rPr>
        <w:t>–all_load</w:t>
      </w:r>
      <w:r w:rsidR="004447B9" w:rsidRPr="00EC5801">
        <w:rPr>
          <w:rFonts w:hint="eastAsia"/>
          <w:lang w:eastAsia="ja-JP"/>
        </w:rPr>
        <w:t>オプションを設定します。</w:t>
      </w:r>
    </w:p>
    <w:p w:rsidR="0037579D" w:rsidRPr="00EC5801" w:rsidRDefault="0037579D" w:rsidP="00EA5DA3">
      <w:pPr>
        <w:pStyle w:val="nNormald1"/>
        <w:wordWrap/>
        <w:autoSpaceDE/>
        <w:autoSpaceDN/>
      </w:pPr>
      <w:r w:rsidRPr="000B6A24">
        <w:rPr>
          <w:noProof/>
        </w:rPr>
        <w:drawing>
          <wp:inline distT="0" distB="0" distL="0" distR="0" wp14:anchorId="7E46FF71" wp14:editId="04C27F00">
            <wp:extent cx="5068800" cy="1713600"/>
            <wp:effectExtent l="0" t="0" r="0" b="1270"/>
            <wp:docPr id="22" name="그림 22" descr="C:\97d37994b572bc30d283aae1e89c8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97d37994b572bc30d283aae1e89c8ca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8800" cy="1713600"/>
                    </a:xfrm>
                    <a:prstGeom prst="rect">
                      <a:avLst/>
                    </a:prstGeom>
                    <a:noFill/>
                    <a:ln>
                      <a:noFill/>
                    </a:ln>
                  </pic:spPr>
                </pic:pic>
              </a:graphicData>
            </a:graphic>
          </wp:inline>
        </w:drawing>
      </w:r>
    </w:p>
    <w:p w:rsidR="0037579D" w:rsidRPr="00EC5801" w:rsidRDefault="0037579D" w:rsidP="00EA5DA3">
      <w:pPr>
        <w:pStyle w:val="nListNumd1"/>
        <w:autoSpaceDE/>
        <w:autoSpaceDN/>
      </w:pPr>
      <w:r w:rsidRPr="00EC5801">
        <w:rPr>
          <w:rStyle w:val="nUI"/>
        </w:rPr>
        <w:t>Build</w:t>
      </w:r>
      <w:r w:rsidR="00083213" w:rsidRPr="00EC5801">
        <w:rPr>
          <w:rStyle w:val="nUI"/>
        </w:rPr>
        <w:t xml:space="preserve"> </w:t>
      </w:r>
      <w:r w:rsidRPr="00EC5801">
        <w:rPr>
          <w:rStyle w:val="nUI"/>
        </w:rPr>
        <w:t>Phases</w:t>
      </w:r>
      <w:r w:rsidR="004447B9" w:rsidRPr="00EC5801">
        <w:rPr>
          <w:rFonts w:hint="eastAsia"/>
          <w:lang w:eastAsia="ja-JP"/>
        </w:rPr>
        <w:t>の</w:t>
      </w:r>
      <w:r w:rsidRPr="00EC5801">
        <w:rPr>
          <w:rStyle w:val="nUI"/>
        </w:rPr>
        <w:t>Link</w:t>
      </w:r>
      <w:r w:rsidR="00083213" w:rsidRPr="00EC5801">
        <w:rPr>
          <w:rStyle w:val="nUI"/>
        </w:rPr>
        <w:t xml:space="preserve"> </w:t>
      </w:r>
      <w:r w:rsidRPr="00EC5801">
        <w:rPr>
          <w:rStyle w:val="nUI"/>
        </w:rPr>
        <w:t>Binary</w:t>
      </w:r>
      <w:r w:rsidR="00083213" w:rsidRPr="00EC5801">
        <w:rPr>
          <w:rStyle w:val="nUI"/>
        </w:rPr>
        <w:t xml:space="preserve"> </w:t>
      </w:r>
      <w:r w:rsidRPr="00EC5801">
        <w:rPr>
          <w:rStyle w:val="nUI"/>
        </w:rPr>
        <w:t>With</w:t>
      </w:r>
      <w:r w:rsidR="00083213" w:rsidRPr="00EC5801">
        <w:rPr>
          <w:rStyle w:val="nUI"/>
        </w:rPr>
        <w:t xml:space="preserve"> </w:t>
      </w:r>
      <w:r w:rsidRPr="00EC5801">
        <w:rPr>
          <w:rStyle w:val="nUI"/>
        </w:rPr>
        <w:t>Libraries</w:t>
      </w:r>
      <w:r w:rsidR="004447B9" w:rsidRPr="00EC5801">
        <w:rPr>
          <w:rFonts w:hint="eastAsia"/>
          <w:lang w:eastAsia="ja-JP"/>
        </w:rPr>
        <w:t>に下記の</w:t>
      </w:r>
      <w:r w:rsidR="00D169DE" w:rsidRPr="00EC5801">
        <w:rPr>
          <w:rFonts w:hint="eastAsia"/>
        </w:rPr>
        <w:t>ライブラリ</w:t>
      </w:r>
      <w:r w:rsidR="004447B9" w:rsidRPr="00EC5801">
        <w:rPr>
          <w:rFonts w:hint="eastAsia"/>
          <w:lang w:eastAsia="ja-JP"/>
        </w:rPr>
        <w:t>を追加します。</w:t>
      </w:r>
    </w:p>
    <w:p w:rsidR="0037579D" w:rsidRPr="00541C97" w:rsidRDefault="0037579D" w:rsidP="00EA5DA3">
      <w:pPr>
        <w:pStyle w:val="nListBuld2"/>
        <w:autoSpaceDE/>
        <w:autoSpaceDN/>
      </w:pPr>
      <w:r w:rsidRPr="00541C97">
        <w:t>MobileCoreServices.framework</w:t>
      </w:r>
    </w:p>
    <w:p w:rsidR="0037579D" w:rsidRPr="00541C97" w:rsidRDefault="0037579D" w:rsidP="00EA5DA3">
      <w:pPr>
        <w:pStyle w:val="nListBuld2"/>
        <w:autoSpaceDE/>
        <w:autoSpaceDN/>
      </w:pPr>
      <w:r w:rsidRPr="00541C97">
        <w:t>SystemConfiguration.framework</w:t>
      </w:r>
    </w:p>
    <w:p w:rsidR="0037579D" w:rsidRPr="00541C97" w:rsidRDefault="0037579D" w:rsidP="00EA5DA3">
      <w:pPr>
        <w:pStyle w:val="nListBuld2"/>
        <w:autoSpaceDE/>
        <w:autoSpaceDN/>
      </w:pPr>
      <w:r w:rsidRPr="00541C97">
        <w:t>MediaPlayer.framework</w:t>
      </w:r>
    </w:p>
    <w:p w:rsidR="0037579D" w:rsidRPr="00E63E04" w:rsidRDefault="0037579D" w:rsidP="00EA5DA3">
      <w:pPr>
        <w:pStyle w:val="nListBuld2"/>
        <w:autoSpaceDE/>
        <w:autoSpaceDN/>
      </w:pPr>
      <w:r w:rsidRPr="00541C97">
        <w:t>AVFoundation.framework</w:t>
      </w:r>
    </w:p>
    <w:p w:rsidR="0037579D" w:rsidRPr="00E63E04" w:rsidRDefault="0037579D" w:rsidP="00EA5DA3">
      <w:pPr>
        <w:pStyle w:val="nListBuld2"/>
        <w:autoSpaceDE/>
        <w:autoSpaceDN/>
      </w:pPr>
      <w:r w:rsidRPr="00E63E04">
        <w:t>CoreMedia.framework</w:t>
      </w:r>
    </w:p>
    <w:p w:rsidR="0037579D" w:rsidRPr="00E63E04" w:rsidRDefault="0037579D" w:rsidP="00EA5DA3">
      <w:pPr>
        <w:pStyle w:val="nListBuld2"/>
        <w:autoSpaceDE/>
        <w:autoSpaceDN/>
      </w:pPr>
      <w:r w:rsidRPr="00E63E04">
        <w:t>Security.framework</w:t>
      </w:r>
    </w:p>
    <w:p w:rsidR="0037579D" w:rsidRPr="00541C97" w:rsidRDefault="0037579D" w:rsidP="00EA5DA3">
      <w:pPr>
        <w:pStyle w:val="nListBuld2"/>
        <w:autoSpaceDE/>
        <w:autoSpaceDN/>
      </w:pPr>
      <w:r w:rsidRPr="00541C97">
        <w:t>AssetsLibrary.framework</w:t>
      </w:r>
    </w:p>
    <w:p w:rsidR="0037579D" w:rsidRPr="00EC5801" w:rsidRDefault="0037579D" w:rsidP="00EA5DA3">
      <w:pPr>
        <w:pStyle w:val="nNormald1"/>
        <w:wordWrap/>
        <w:autoSpaceDE/>
        <w:autoSpaceDN/>
      </w:pPr>
      <w:r w:rsidRPr="00EC5801">
        <w:rPr>
          <w:noProof/>
        </w:rPr>
        <w:lastRenderedPageBreak/>
        <w:drawing>
          <wp:inline distT="0" distB="0" distL="0" distR="0" wp14:anchorId="348EDAAC" wp14:editId="6767D0BF">
            <wp:extent cx="4698000" cy="2815200"/>
            <wp:effectExtent l="0" t="0" r="7620" b="4445"/>
            <wp:docPr id="23" name="그림 23" descr="C:\2d6b8e8ca62421750fb4e95e5434c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d6b8e8ca62421750fb4e95e5434c4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8000" cy="2815200"/>
                    </a:xfrm>
                    <a:prstGeom prst="rect">
                      <a:avLst/>
                    </a:prstGeom>
                    <a:noFill/>
                    <a:ln>
                      <a:noFill/>
                    </a:ln>
                  </pic:spPr>
                </pic:pic>
              </a:graphicData>
            </a:graphic>
          </wp:inline>
        </w:drawing>
      </w:r>
    </w:p>
    <w:p w:rsidR="00ED1F78" w:rsidRPr="00EC5801" w:rsidRDefault="004447B9" w:rsidP="00EA5DA3">
      <w:pPr>
        <w:pStyle w:val="nListNumd1"/>
        <w:autoSpaceDE/>
        <w:autoSpaceDN/>
        <w:rPr>
          <w:lang w:eastAsia="ja-JP"/>
        </w:rPr>
      </w:pPr>
      <w:r w:rsidRPr="00EC5801">
        <w:rPr>
          <w:rFonts w:hint="eastAsia"/>
          <w:lang w:eastAsia="ja-JP"/>
        </w:rPr>
        <w:t>下記のようにアプリデリゲートを設定し</w:t>
      </w:r>
      <w:r w:rsidR="00E2307A">
        <w:rPr>
          <w:rFonts w:hint="eastAsia"/>
          <w:lang w:eastAsia="ja-JP"/>
        </w:rPr>
        <w:t>、</w:t>
      </w:r>
      <w:r w:rsidR="0032582E" w:rsidRPr="00EC5801">
        <w:rPr>
          <w:lang w:eastAsia="ja-JP"/>
        </w:rPr>
        <w:t>NAVER</w:t>
      </w:r>
      <w:r w:rsidR="00463528">
        <w:rPr>
          <w:rFonts w:hint="eastAsia"/>
          <w:lang w:eastAsia="ja-JP"/>
        </w:rPr>
        <w:t xml:space="preserve">　Login</w:t>
      </w:r>
      <w:r w:rsidR="00E2307A">
        <w:rPr>
          <w:rFonts w:hint="eastAsia"/>
          <w:lang w:eastAsia="ja-JP"/>
        </w:rPr>
        <w:t>が完了したらアプリデリゲートを呼び出します</w:t>
      </w:r>
      <w:r w:rsidRPr="00EC5801">
        <w:rPr>
          <w:rFonts w:hint="eastAsia"/>
          <w:lang w:eastAsia="ja-JP"/>
        </w:rPr>
        <w:t>。</w:t>
      </w:r>
    </w:p>
    <w:p w:rsidR="0037579D" w:rsidRPr="00EC5801" w:rsidRDefault="0037579D" w:rsidP="00EA5DA3">
      <w:pPr>
        <w:pStyle w:val="nCoded2"/>
        <w:autoSpaceDE/>
        <w:autoSpaceDN/>
      </w:pPr>
      <w:r w:rsidRPr="00EC5801">
        <w:t>//AppDelegate</w:t>
      </w:r>
      <w:r w:rsidR="00083213" w:rsidRPr="00EC5801">
        <w:t xml:space="preserve"> </w:t>
      </w:r>
    </w:p>
    <w:p w:rsidR="0037579D" w:rsidRPr="00EC5801" w:rsidRDefault="0037579D" w:rsidP="00EA5DA3">
      <w:pPr>
        <w:pStyle w:val="nCoded2"/>
        <w:autoSpaceDE/>
        <w:autoSpaceDN/>
      </w:pPr>
      <w:r w:rsidRPr="00EC5801">
        <w:t>#</w:t>
      </w:r>
      <w:r w:rsidR="00083213" w:rsidRPr="00EC5801">
        <w:t xml:space="preserve"> </w:t>
      </w:r>
      <w:proofErr w:type="gramStart"/>
      <w:r w:rsidRPr="00EC5801">
        <w:t>import</w:t>
      </w:r>
      <w:r w:rsidR="00083213" w:rsidRPr="00EC5801">
        <w:t xml:space="preserve">  </w:t>
      </w:r>
      <w:r w:rsidRPr="00EC5801">
        <w:t>&lt;</w:t>
      </w:r>
      <w:proofErr w:type="gramEnd"/>
      <w:r w:rsidR="00D95CEB">
        <w:t>NAVER Cafe</w:t>
      </w:r>
      <w:r w:rsidRPr="00EC5801">
        <w:t>SDK/NCSDKLoginManager.h&gt;</w:t>
      </w:r>
      <w:r w:rsidR="00083213" w:rsidRPr="00EC5801">
        <w:t xml:space="preserve"> </w:t>
      </w:r>
    </w:p>
    <w:p w:rsidR="0037579D" w:rsidRPr="00EC5801" w:rsidRDefault="00083213" w:rsidP="00EA5DA3">
      <w:pPr>
        <w:pStyle w:val="nCoded2"/>
        <w:autoSpaceDE/>
        <w:autoSpaceDN/>
      </w:pPr>
      <w:r w:rsidRPr="00EC5801">
        <w:t xml:space="preserve">  </w:t>
      </w:r>
    </w:p>
    <w:p w:rsidR="0037579D" w:rsidRPr="00EC5801" w:rsidRDefault="0037579D" w:rsidP="00EA5DA3">
      <w:pPr>
        <w:pStyle w:val="nCoded2"/>
        <w:autoSpaceDE/>
        <w:autoSpaceDN/>
      </w:pPr>
      <w:r w:rsidRPr="00EC5801">
        <w:t>-</w:t>
      </w:r>
      <w:r w:rsidR="00083213" w:rsidRPr="00EC5801">
        <w:t xml:space="preserve"> </w:t>
      </w:r>
      <w:r w:rsidRPr="00EC5801">
        <w:t>(BOOL)application:(UIApplication</w:t>
      </w:r>
      <w:r w:rsidR="00083213" w:rsidRPr="00EC5801">
        <w:t xml:space="preserve"> </w:t>
      </w:r>
      <w:r w:rsidRPr="00EC5801">
        <w:t>*)application</w:t>
      </w:r>
      <w:r w:rsidR="00083213" w:rsidRPr="00EC5801">
        <w:t xml:space="preserve"> </w:t>
      </w:r>
      <w:r w:rsidRPr="00EC5801">
        <w:t>openURL:(NSURL</w:t>
      </w:r>
      <w:r w:rsidR="00083213" w:rsidRPr="00EC5801">
        <w:t xml:space="preserve"> </w:t>
      </w:r>
      <w:r w:rsidRPr="00EC5801">
        <w:t>*)url</w:t>
      </w:r>
      <w:r w:rsidR="00083213" w:rsidRPr="00EC5801">
        <w:t xml:space="preserve"> </w:t>
      </w:r>
      <w:r w:rsidRPr="00EC5801">
        <w:t>sourceApplication:(NSString</w:t>
      </w:r>
      <w:r w:rsidR="00083213" w:rsidRPr="00EC5801">
        <w:t xml:space="preserve"> </w:t>
      </w:r>
      <w:r w:rsidRPr="00EC5801">
        <w:t>*)sourceApplication</w:t>
      </w:r>
      <w:r w:rsidR="00083213" w:rsidRPr="00EC5801">
        <w:t xml:space="preserve"> </w:t>
      </w:r>
      <w:r w:rsidRPr="00EC5801">
        <w:t>annotation:(id)annotation</w:t>
      </w:r>
      <w:r w:rsidR="00083213" w:rsidRPr="00EC5801">
        <w:t xml:space="preserve"> </w:t>
      </w:r>
      <w:r w:rsidRPr="00EC5801">
        <w:t>{</w:t>
      </w:r>
      <w:r w:rsidR="00083213" w:rsidRPr="00EC5801">
        <w:t xml:space="preserve"> </w:t>
      </w:r>
    </w:p>
    <w:p w:rsidR="0037579D" w:rsidRPr="00EC5801" w:rsidRDefault="00083213" w:rsidP="00EA5DA3">
      <w:pPr>
        <w:pStyle w:val="nCoded2"/>
        <w:autoSpaceDE/>
        <w:autoSpaceDN/>
      </w:pPr>
      <w:r w:rsidRPr="00EC5801">
        <w:t xml:space="preserve">     </w:t>
      </w:r>
      <w:proofErr w:type="gramStart"/>
      <w:r w:rsidR="0037579D" w:rsidRPr="00EC5801">
        <w:t>return</w:t>
      </w:r>
      <w:r w:rsidRPr="00EC5801">
        <w:t xml:space="preserve">  </w:t>
      </w:r>
      <w:r w:rsidR="0037579D" w:rsidRPr="00EC5801">
        <w:t>[</w:t>
      </w:r>
      <w:proofErr w:type="gramEnd"/>
      <w:r w:rsidR="0037579D" w:rsidRPr="00EC5801">
        <w:t>[NCSDKLoginManager</w:t>
      </w:r>
      <w:r w:rsidRPr="00EC5801">
        <w:t xml:space="preserve"> </w:t>
      </w:r>
      <w:r w:rsidR="0037579D" w:rsidRPr="00EC5801">
        <w:t>getSharedInstance]</w:t>
      </w:r>
      <w:r w:rsidRPr="00EC5801">
        <w:t xml:space="preserve"> </w:t>
      </w:r>
      <w:r w:rsidR="0037579D" w:rsidRPr="00EC5801">
        <w:t>finishNaverLoginWithURL:url];</w:t>
      </w:r>
      <w:r w:rsidRPr="00EC5801">
        <w:t xml:space="preserve"> </w:t>
      </w:r>
    </w:p>
    <w:p w:rsidR="0037579D" w:rsidRPr="00EC5801" w:rsidRDefault="00083213" w:rsidP="00EA5DA3">
      <w:pPr>
        <w:pStyle w:val="nCoded2"/>
        <w:autoSpaceDE/>
        <w:autoSpaceDN/>
      </w:pPr>
      <w:r w:rsidRPr="00EC5801">
        <w:t xml:space="preserve">  </w:t>
      </w:r>
    </w:p>
    <w:p w:rsidR="0037579D" w:rsidRPr="00EC5801" w:rsidRDefault="0037579D" w:rsidP="00EA5DA3">
      <w:pPr>
        <w:pStyle w:val="nCoded2"/>
        <w:autoSpaceDE/>
        <w:autoSpaceDN/>
      </w:pPr>
      <w:r w:rsidRPr="00EC5801">
        <w:t>}</w:t>
      </w:r>
    </w:p>
    <w:p w:rsidR="00C56306" w:rsidRPr="00E63E04" w:rsidRDefault="00D95CEB" w:rsidP="00EA5DA3">
      <w:pPr>
        <w:pStyle w:val="21"/>
      </w:pPr>
      <w:bookmarkStart w:id="86" w:name="_Toc438559700"/>
      <w:r>
        <w:rPr>
          <w:rFonts w:hint="eastAsia"/>
        </w:rPr>
        <w:t>NAVER Cafe</w:t>
      </w:r>
      <w:r w:rsidR="00C56306" w:rsidRPr="00E63E04">
        <w:rPr>
          <w:rFonts w:hint="eastAsia"/>
        </w:rPr>
        <w:t xml:space="preserve"> SDK</w:t>
      </w:r>
      <w:r w:rsidR="004447B9" w:rsidRPr="000B6A24">
        <w:rPr>
          <w:rFonts w:hint="eastAsia"/>
        </w:rPr>
        <w:t>の</w:t>
      </w:r>
      <w:r w:rsidR="00E2307A">
        <w:rPr>
          <w:rFonts w:hint="eastAsia"/>
          <w:lang w:eastAsia="ja-JP"/>
        </w:rPr>
        <w:t>組み込み手順</w:t>
      </w:r>
      <w:bookmarkEnd w:id="86"/>
    </w:p>
    <w:p w:rsidR="0037579D" w:rsidRPr="00EC5801" w:rsidRDefault="004447B9" w:rsidP="00EA5DA3">
      <w:pPr>
        <w:pStyle w:val="31"/>
      </w:pPr>
      <w:bookmarkStart w:id="87" w:name="_Toc438559701"/>
      <w:r w:rsidRPr="00EC5801">
        <w:rPr>
          <w:rFonts w:hint="eastAsia"/>
          <w:lang w:eastAsia="ja-JP"/>
        </w:rPr>
        <w:t>実行</w:t>
      </w:r>
      <w:bookmarkEnd w:id="87"/>
    </w:p>
    <w:p w:rsidR="0037579D" w:rsidRPr="00EC5801" w:rsidRDefault="00D95CEB" w:rsidP="00EA5DA3">
      <w:pPr>
        <w:pStyle w:val="nNormal"/>
        <w:autoSpaceDE/>
        <w:autoSpaceDN/>
        <w:rPr>
          <w:lang w:eastAsia="ja-JP"/>
        </w:rPr>
      </w:pPr>
      <w:r>
        <w:rPr>
          <w:rFonts w:hint="eastAsia"/>
          <w:lang w:eastAsia="ja-JP"/>
        </w:rPr>
        <w:t>NAVER Cafe</w:t>
      </w:r>
      <w:r w:rsidR="00E2307A">
        <w:rPr>
          <w:rFonts w:hint="eastAsia"/>
          <w:lang w:eastAsia="ja-JP"/>
        </w:rPr>
        <w:t xml:space="preserve"> SDK</w:t>
      </w:r>
      <w:r w:rsidR="007F1E2C" w:rsidRPr="00EC5801">
        <w:rPr>
          <w:rFonts w:hint="eastAsia"/>
          <w:lang w:eastAsia="ja-JP"/>
        </w:rPr>
        <w:t>画面を</w:t>
      </w:r>
      <w:r w:rsidR="00E2307A">
        <w:rPr>
          <w:rFonts w:hint="eastAsia"/>
          <w:lang w:eastAsia="ja-JP"/>
        </w:rPr>
        <w:t>立ち上げる</w:t>
      </w:r>
      <w:r w:rsidR="007F1E2C" w:rsidRPr="00EC5801">
        <w:rPr>
          <w:rFonts w:hint="eastAsia"/>
          <w:lang w:eastAsia="ja-JP"/>
        </w:rPr>
        <w:t>には、下記のように</w:t>
      </w:r>
      <w:r w:rsidR="0037579D" w:rsidRPr="00EC5801">
        <w:rPr>
          <w:lang w:eastAsia="ja-JP"/>
        </w:rPr>
        <w:t>GlinkUnity.executeMain()</w:t>
      </w:r>
      <w:r w:rsidR="00E90F5A" w:rsidRPr="00EC5801">
        <w:rPr>
          <w:rFonts w:hint="eastAsia"/>
          <w:lang w:eastAsia="ja-JP"/>
        </w:rPr>
        <w:t>メソッド</w:t>
      </w:r>
      <w:r w:rsidR="007F1E2C" w:rsidRPr="00EC5801">
        <w:rPr>
          <w:rFonts w:hint="eastAsia"/>
          <w:lang w:eastAsia="ja-JP"/>
        </w:rPr>
        <w:t>を呼び出します。</w:t>
      </w:r>
    </w:p>
    <w:p w:rsidR="0037579D" w:rsidRPr="00EC5801" w:rsidRDefault="0037579D" w:rsidP="00EA5DA3">
      <w:pPr>
        <w:pStyle w:val="nCode"/>
        <w:autoSpaceDE/>
        <w:autoSpaceDN/>
      </w:pPr>
      <w:r w:rsidRPr="00EC5801">
        <w:t>//</w:t>
      </w:r>
      <w:r w:rsidR="00083213" w:rsidRPr="00EC5801">
        <w:t xml:space="preserve"> </w:t>
      </w:r>
      <w:r w:rsidR="0037202F" w:rsidRPr="00EC5801">
        <w:rPr>
          <w:rFonts w:hint="eastAsia"/>
        </w:rPr>
        <w:t>Cafe</w:t>
      </w:r>
      <w:r w:rsidR="00E2307A">
        <w:rPr>
          <w:rFonts w:hint="eastAsia"/>
          <w:lang w:eastAsia="ja-JP"/>
        </w:rPr>
        <w:t>トップ</w:t>
      </w:r>
    </w:p>
    <w:p w:rsidR="0037579D" w:rsidRPr="00EC5801" w:rsidRDefault="0037579D" w:rsidP="00EA5DA3">
      <w:pPr>
        <w:pStyle w:val="nCode"/>
        <w:autoSpaceDE/>
        <w:autoSpaceDN/>
      </w:pPr>
      <w:r w:rsidRPr="00EC5801">
        <w:t>GlinkUnity.executeMain</w:t>
      </w:r>
      <w:r w:rsidR="00083213" w:rsidRPr="00EC5801">
        <w:t xml:space="preserve"> </w:t>
      </w:r>
      <w:r w:rsidRPr="00EC5801">
        <w:t>();</w:t>
      </w:r>
      <w:r w:rsidR="00083213" w:rsidRPr="00EC5801">
        <w:t xml:space="preserve"> </w:t>
      </w:r>
    </w:p>
    <w:p w:rsidR="00333076" w:rsidRPr="00EC5801" w:rsidRDefault="00775BA2" w:rsidP="00EA5DA3">
      <w:pPr>
        <w:pStyle w:val="nNormal"/>
        <w:autoSpaceDE/>
        <w:autoSpaceDN/>
        <w:rPr>
          <w:lang w:eastAsia="ja-JP"/>
        </w:rPr>
      </w:pPr>
      <w:r w:rsidRPr="00EC5801">
        <w:rPr>
          <w:rFonts w:hint="eastAsia"/>
          <w:lang w:eastAsia="ja-JP"/>
        </w:rPr>
        <w:t>投稿</w:t>
      </w:r>
      <w:r w:rsidR="00987937" w:rsidRPr="00EC5801">
        <w:rPr>
          <w:rFonts w:hint="eastAsia"/>
          <w:lang w:eastAsia="ja-JP"/>
        </w:rPr>
        <w:t>作成画面は、下記のように</w:t>
      </w:r>
      <w:r w:rsidR="00333076" w:rsidRPr="00EC5801">
        <w:rPr>
          <w:lang w:eastAsia="ja-JP"/>
        </w:rPr>
        <w:t>GlinkUnity.executeArticlePostWithImgae</w:t>
      </w:r>
      <w:r w:rsidR="00333076" w:rsidRPr="00EC5801">
        <w:rPr>
          <w:rFonts w:hint="eastAsia"/>
          <w:lang w:eastAsia="ja-JP"/>
        </w:rPr>
        <w:t>()</w:t>
      </w:r>
      <w:r w:rsidR="00E90F5A" w:rsidRPr="00EC5801">
        <w:rPr>
          <w:rFonts w:hint="eastAsia"/>
          <w:lang w:eastAsia="ja-JP"/>
        </w:rPr>
        <w:t>メソッド</w:t>
      </w:r>
      <w:r w:rsidR="00987937" w:rsidRPr="00EC5801">
        <w:rPr>
          <w:rFonts w:hint="eastAsia"/>
          <w:lang w:eastAsia="ja-JP"/>
        </w:rPr>
        <w:t>で実装します。</w:t>
      </w:r>
    </w:p>
    <w:p w:rsidR="0037579D" w:rsidRPr="00EC5801" w:rsidRDefault="0037579D" w:rsidP="00EA5DA3">
      <w:pPr>
        <w:pStyle w:val="nCode"/>
        <w:autoSpaceDE/>
        <w:autoSpaceDN/>
      </w:pPr>
      <w:r w:rsidRPr="00EC5801">
        <w:t>//</w:t>
      </w:r>
      <w:r w:rsidR="00987937" w:rsidRPr="00EC5801">
        <w:rPr>
          <w:rFonts w:hint="eastAsia"/>
          <w:lang w:eastAsia="ja-JP"/>
        </w:rPr>
        <w:t>スクリーンショット</w:t>
      </w:r>
    </w:p>
    <w:p w:rsidR="0037579D" w:rsidRPr="00EC5801" w:rsidRDefault="0037579D" w:rsidP="00EA5DA3">
      <w:pPr>
        <w:pStyle w:val="nCode"/>
        <w:autoSpaceDE/>
        <w:autoSpaceDN/>
      </w:pPr>
      <w:r w:rsidRPr="00EC5801">
        <w:t>GlinkUnity.executeArticlePostWithImgae(menuId,</w:t>
      </w:r>
      <w:r w:rsidR="00083213" w:rsidRPr="00EC5801">
        <w:t xml:space="preserve"> </w:t>
      </w:r>
      <w:r w:rsidRPr="00EC5801">
        <w:t>"</w:t>
      </w:r>
      <w:r w:rsidR="00987937" w:rsidRPr="00EC5801">
        <w:rPr>
          <w:rFonts w:hint="eastAsia"/>
          <w:lang w:eastAsia="ja-JP"/>
        </w:rPr>
        <w:t>投稿</w:t>
      </w:r>
      <w:r w:rsidR="007F1E2C" w:rsidRPr="00EC5801">
        <w:rPr>
          <w:rFonts w:hint="eastAsia"/>
          <w:lang w:eastAsia="ja-JP"/>
        </w:rPr>
        <w:t>の</w:t>
      </w:r>
      <w:r w:rsidR="00775BA2" w:rsidRPr="00EC5801">
        <w:rPr>
          <w:rFonts w:hint="eastAsia"/>
        </w:rPr>
        <w:t>タイトル</w:t>
      </w:r>
      <w:r w:rsidRPr="00EC5801">
        <w:t>",</w:t>
      </w:r>
      <w:r w:rsidR="00083213" w:rsidRPr="00EC5801">
        <w:t xml:space="preserve"> </w:t>
      </w:r>
      <w:r w:rsidRPr="00EC5801">
        <w:t>"</w:t>
      </w:r>
      <w:r w:rsidR="00987937" w:rsidRPr="00EC5801">
        <w:rPr>
          <w:rFonts w:hint="eastAsia"/>
          <w:lang w:eastAsia="ja-JP"/>
        </w:rPr>
        <w:t>投稿</w:t>
      </w:r>
      <w:r w:rsidR="007F1E2C" w:rsidRPr="00EC5801">
        <w:rPr>
          <w:rFonts w:hint="eastAsia"/>
          <w:lang w:eastAsia="ja-JP"/>
        </w:rPr>
        <w:t>の</w:t>
      </w:r>
      <w:r w:rsidR="00987937" w:rsidRPr="00EC5801">
        <w:rPr>
          <w:rFonts w:hint="eastAsia"/>
          <w:lang w:eastAsia="ja-JP"/>
        </w:rPr>
        <w:t>内容</w:t>
      </w:r>
      <w:r w:rsidRPr="00EC5801">
        <w:t>",</w:t>
      </w:r>
      <w:r w:rsidR="00083213" w:rsidRPr="00EC5801">
        <w:t xml:space="preserve"> </w:t>
      </w:r>
      <w:r w:rsidRPr="00EC5801">
        <w:t>image</w:t>
      </w:r>
      <w:r w:rsidR="00083213" w:rsidRPr="00EC5801">
        <w:t xml:space="preserve"> </w:t>
      </w:r>
      <w:r w:rsidRPr="00EC5801">
        <w:t>path);</w:t>
      </w:r>
    </w:p>
    <w:p w:rsidR="00333076" w:rsidRPr="00EC5801" w:rsidRDefault="00333076" w:rsidP="00EA5DA3">
      <w:pPr>
        <w:pStyle w:val="nNormal"/>
        <w:autoSpaceDE/>
        <w:autoSpaceDN/>
      </w:pPr>
      <w:proofErr w:type="gramStart"/>
      <w:r w:rsidRPr="00EC5801">
        <w:t xml:space="preserve">GlinkUnity </w:t>
      </w:r>
      <w:r w:rsidRPr="00EC5801">
        <w:rPr>
          <w:rFonts w:hint="eastAsia"/>
        </w:rPr>
        <w:t>.</w:t>
      </w:r>
      <w:r w:rsidRPr="00EC5801">
        <w:t>executeArticlePostWithImage</w:t>
      </w:r>
      <w:proofErr w:type="gramEnd"/>
      <w:r w:rsidRPr="00EC5801">
        <w:t>()</w:t>
      </w:r>
      <w:r w:rsidR="00E90F5A" w:rsidRPr="00EC5801">
        <w:rPr>
          <w:rFonts w:hint="eastAsia"/>
        </w:rPr>
        <w:t>メソッド</w:t>
      </w:r>
      <w:r w:rsidR="00987937" w:rsidRPr="00EC5801">
        <w:rPr>
          <w:rFonts w:hint="eastAsia"/>
          <w:lang w:eastAsia="ja-JP"/>
        </w:rPr>
        <w:t>や</w:t>
      </w:r>
      <w:r w:rsidRPr="00EC5801">
        <w:t xml:space="preserve">GlinkUnity </w:t>
      </w:r>
      <w:r w:rsidRPr="00EC5801">
        <w:rPr>
          <w:rFonts w:hint="eastAsia"/>
        </w:rPr>
        <w:t>.</w:t>
      </w:r>
      <w:r w:rsidRPr="00EC5801">
        <w:t>executeArticlePostWithVideo()</w:t>
      </w:r>
      <w:r w:rsidRPr="00EC5801">
        <w:rPr>
          <w:rFonts w:hint="eastAsia"/>
        </w:rPr>
        <w:t xml:space="preserve"> </w:t>
      </w:r>
      <w:r w:rsidR="00E90F5A" w:rsidRPr="00EC5801">
        <w:rPr>
          <w:rFonts w:hint="eastAsia"/>
        </w:rPr>
        <w:t>メソッド</w:t>
      </w:r>
      <w:r w:rsidR="00987937" w:rsidRPr="00EC5801">
        <w:rPr>
          <w:rFonts w:hint="eastAsia"/>
          <w:lang w:eastAsia="ja-JP"/>
        </w:rPr>
        <w:t>を使用すると画像や動画</w:t>
      </w:r>
      <w:r w:rsidR="00E2307A">
        <w:rPr>
          <w:rFonts w:hint="eastAsia"/>
          <w:lang w:eastAsia="ja-JP"/>
        </w:rPr>
        <w:t>を</w:t>
      </w:r>
      <w:r w:rsidR="00987937" w:rsidRPr="00EC5801">
        <w:rPr>
          <w:rFonts w:hint="eastAsia"/>
          <w:lang w:eastAsia="ja-JP"/>
        </w:rPr>
        <w:t>添付</w:t>
      </w:r>
      <w:r w:rsidR="00E2307A">
        <w:rPr>
          <w:rFonts w:hint="eastAsia"/>
          <w:lang w:eastAsia="ja-JP"/>
        </w:rPr>
        <w:t>した状態で</w:t>
      </w:r>
      <w:r w:rsidR="00775BA2" w:rsidRPr="00EC5801">
        <w:rPr>
          <w:rFonts w:hint="eastAsia"/>
        </w:rPr>
        <w:t>掲示板</w:t>
      </w:r>
      <w:r w:rsidR="007F1E2C" w:rsidRPr="00EC5801">
        <w:rPr>
          <w:rFonts w:hint="eastAsia"/>
          <w:lang w:eastAsia="ja-JP"/>
        </w:rPr>
        <w:t>の</w:t>
      </w:r>
      <w:r w:rsidR="00987937" w:rsidRPr="00EC5801">
        <w:rPr>
          <w:rFonts w:hint="eastAsia"/>
          <w:lang w:eastAsia="ja-JP"/>
        </w:rPr>
        <w:t>投稿作成画面を開くことができます。</w:t>
      </w:r>
    </w:p>
    <w:p w:rsidR="0037579D" w:rsidRPr="00EC5801" w:rsidRDefault="00CA7F2B" w:rsidP="00EA5DA3">
      <w:pPr>
        <w:pStyle w:val="31"/>
        <w:rPr>
          <w:lang w:eastAsia="ja-JP"/>
        </w:rPr>
      </w:pPr>
      <w:bookmarkStart w:id="88" w:name="_Toc438559702"/>
      <w:r w:rsidRPr="00EC5801">
        <w:rPr>
          <w:rFonts w:hint="eastAsia"/>
          <w:lang w:eastAsia="ja-JP"/>
        </w:rPr>
        <w:t>ユーザー</w:t>
      </w:r>
      <w:r w:rsidR="00A34E24" w:rsidRPr="00EC5801">
        <w:rPr>
          <w:rFonts w:hint="eastAsia"/>
          <w:lang w:eastAsia="ja-JP"/>
        </w:rPr>
        <w:t>の</w:t>
      </w:r>
      <w:r w:rsidR="00987937" w:rsidRPr="00EC5801">
        <w:rPr>
          <w:rFonts w:hint="eastAsia"/>
          <w:lang w:eastAsia="ja-JP"/>
        </w:rPr>
        <w:t>ゲーム</w:t>
      </w:r>
      <w:r w:rsidR="00775BA2" w:rsidRPr="00EC5801">
        <w:rPr>
          <w:rFonts w:hint="eastAsia"/>
          <w:lang w:eastAsia="ja-JP"/>
        </w:rPr>
        <w:t>ID</w:t>
      </w:r>
      <w:r w:rsidR="00A34E24" w:rsidRPr="00EC5801">
        <w:rPr>
          <w:rFonts w:hint="eastAsia"/>
          <w:lang w:eastAsia="ja-JP"/>
        </w:rPr>
        <w:t>と</w:t>
      </w:r>
      <w:r w:rsidRPr="00EC5801">
        <w:rPr>
          <w:rFonts w:hint="eastAsia"/>
          <w:lang w:eastAsia="ja-JP"/>
        </w:rPr>
        <w:t>NAVER</w:t>
      </w:r>
      <w:r w:rsidR="00DC6402" w:rsidRPr="00EC5801">
        <w:rPr>
          <w:rFonts w:hint="eastAsia"/>
          <w:lang w:eastAsia="ja-JP"/>
        </w:rPr>
        <w:t xml:space="preserve"> </w:t>
      </w:r>
      <w:r w:rsidR="00775BA2" w:rsidRPr="00EC5801">
        <w:rPr>
          <w:rFonts w:hint="eastAsia"/>
          <w:lang w:eastAsia="ja-JP"/>
        </w:rPr>
        <w:t>ID</w:t>
      </w:r>
      <w:r w:rsidR="00161B35" w:rsidRPr="00EC5801">
        <w:rPr>
          <w:rFonts w:hint="eastAsia"/>
          <w:lang w:eastAsia="ja-JP"/>
        </w:rPr>
        <w:t>と</w:t>
      </w:r>
      <w:r w:rsidR="00A34E24" w:rsidRPr="00EC5801">
        <w:rPr>
          <w:rFonts w:hint="eastAsia"/>
          <w:lang w:eastAsia="ja-JP"/>
        </w:rPr>
        <w:t>の</w:t>
      </w:r>
      <w:r w:rsidR="00F81757">
        <w:rPr>
          <w:rFonts w:hint="eastAsia"/>
          <w:lang w:eastAsia="ja-JP"/>
        </w:rPr>
        <w:t>マッピング</w:t>
      </w:r>
      <w:bookmarkEnd w:id="88"/>
    </w:p>
    <w:p w:rsidR="00333076" w:rsidRPr="00EC5801" w:rsidRDefault="00D95CEB" w:rsidP="00EA5DA3">
      <w:pPr>
        <w:pStyle w:val="nNormal"/>
        <w:autoSpaceDE/>
        <w:autoSpaceDN/>
        <w:rPr>
          <w:lang w:eastAsia="ja-JP"/>
        </w:rPr>
      </w:pPr>
      <w:r>
        <w:rPr>
          <w:rFonts w:hint="eastAsia"/>
          <w:lang w:eastAsia="ja-JP"/>
        </w:rPr>
        <w:t>NAVER Cafe</w:t>
      </w:r>
      <w:r w:rsidR="00333076" w:rsidRPr="00EC5801">
        <w:rPr>
          <w:rFonts w:hint="eastAsia"/>
          <w:lang w:eastAsia="ja-JP"/>
        </w:rPr>
        <w:t xml:space="preserve"> SDK</w:t>
      </w:r>
      <w:r w:rsidR="00A34E24" w:rsidRPr="00EC5801">
        <w:rPr>
          <w:rFonts w:hint="eastAsia"/>
          <w:lang w:eastAsia="ja-JP"/>
        </w:rPr>
        <w:t>は、</w:t>
      </w:r>
      <w:r w:rsidR="00CA7F2B" w:rsidRPr="00EC5801">
        <w:rPr>
          <w:rFonts w:hint="eastAsia"/>
          <w:lang w:eastAsia="ja-JP"/>
        </w:rPr>
        <w:t>ユーザー</w:t>
      </w:r>
      <w:r w:rsidR="00A34E24" w:rsidRPr="00EC5801">
        <w:rPr>
          <w:rFonts w:hint="eastAsia"/>
          <w:lang w:eastAsia="ja-JP"/>
        </w:rPr>
        <w:t>の</w:t>
      </w:r>
      <w:r w:rsidR="00987937" w:rsidRPr="00EC5801">
        <w:rPr>
          <w:rFonts w:hint="eastAsia"/>
          <w:lang w:eastAsia="ja-JP"/>
        </w:rPr>
        <w:t>ゲーム</w:t>
      </w:r>
      <w:r w:rsidR="00775BA2" w:rsidRPr="00EC5801">
        <w:rPr>
          <w:rFonts w:hint="eastAsia"/>
          <w:lang w:eastAsia="ja-JP"/>
        </w:rPr>
        <w:t>ID</w:t>
      </w:r>
      <w:r w:rsidR="00A34E24" w:rsidRPr="00EC5801">
        <w:rPr>
          <w:rFonts w:hint="eastAsia"/>
          <w:lang w:eastAsia="ja-JP"/>
        </w:rPr>
        <w:t>と</w:t>
      </w:r>
      <w:r w:rsidR="00CA7F2B" w:rsidRPr="00EC5801">
        <w:rPr>
          <w:rFonts w:hint="eastAsia"/>
          <w:lang w:eastAsia="ja-JP"/>
        </w:rPr>
        <w:t>NAVER</w:t>
      </w:r>
      <w:r w:rsidR="00333076" w:rsidRPr="00EC5801">
        <w:rPr>
          <w:rFonts w:hint="eastAsia"/>
          <w:lang w:eastAsia="ja-JP"/>
        </w:rPr>
        <w:t xml:space="preserve"> </w:t>
      </w:r>
      <w:r w:rsidR="00775BA2" w:rsidRPr="00EC5801">
        <w:rPr>
          <w:rFonts w:hint="eastAsia"/>
          <w:lang w:eastAsia="ja-JP"/>
        </w:rPr>
        <w:t>ID</w:t>
      </w:r>
      <w:r w:rsidR="00A34E24" w:rsidRPr="00EC5801">
        <w:rPr>
          <w:rFonts w:hint="eastAsia"/>
          <w:lang w:eastAsia="ja-JP"/>
        </w:rPr>
        <w:t>をマッピングする機能を提供します。</w:t>
      </w:r>
      <w:r w:rsidR="00333076" w:rsidRPr="00EC5801">
        <w:rPr>
          <w:rFonts w:hint="eastAsia"/>
          <w:lang w:eastAsia="ja-JP"/>
        </w:rPr>
        <w:t>PC</w:t>
      </w:r>
      <w:r w:rsidR="00161B35" w:rsidRPr="00EC5801">
        <w:rPr>
          <w:rFonts w:hint="eastAsia"/>
          <w:lang w:eastAsia="ja-JP"/>
        </w:rPr>
        <w:t>の</w:t>
      </w:r>
      <w:r w:rsidR="0037202F" w:rsidRPr="00EC5801">
        <w:rPr>
          <w:rFonts w:hint="eastAsia"/>
          <w:lang w:eastAsia="ja-JP"/>
        </w:rPr>
        <w:t>Cafe</w:t>
      </w:r>
      <w:r w:rsidR="00A34E24" w:rsidRPr="00EC5801">
        <w:rPr>
          <w:rFonts w:hint="eastAsia"/>
          <w:lang w:eastAsia="ja-JP"/>
        </w:rPr>
        <w:t>管理者ページへアクセスすると、マッピングされた</w:t>
      </w:r>
      <w:r w:rsidR="00987937" w:rsidRPr="00EC5801">
        <w:rPr>
          <w:rFonts w:hint="eastAsia"/>
          <w:lang w:eastAsia="ja-JP"/>
        </w:rPr>
        <w:t>ゲーム</w:t>
      </w:r>
      <w:r w:rsidR="00775BA2" w:rsidRPr="00EC5801">
        <w:rPr>
          <w:rFonts w:hint="eastAsia"/>
          <w:lang w:eastAsia="ja-JP"/>
        </w:rPr>
        <w:t>ID</w:t>
      </w:r>
      <w:r w:rsidR="00A34E24" w:rsidRPr="00EC5801">
        <w:rPr>
          <w:rFonts w:hint="eastAsia"/>
          <w:lang w:eastAsia="ja-JP"/>
        </w:rPr>
        <w:t>と</w:t>
      </w:r>
      <w:r w:rsidR="00CA7F2B" w:rsidRPr="00EC5801">
        <w:rPr>
          <w:rFonts w:hint="eastAsia"/>
          <w:lang w:eastAsia="ja-JP"/>
        </w:rPr>
        <w:t>NAVER</w:t>
      </w:r>
      <w:r w:rsidR="00333076" w:rsidRPr="00EC5801">
        <w:rPr>
          <w:rFonts w:hint="eastAsia"/>
          <w:lang w:eastAsia="ja-JP"/>
        </w:rPr>
        <w:t xml:space="preserve"> </w:t>
      </w:r>
      <w:r w:rsidR="00775BA2" w:rsidRPr="00EC5801">
        <w:rPr>
          <w:rFonts w:hint="eastAsia"/>
          <w:lang w:eastAsia="ja-JP"/>
        </w:rPr>
        <w:t>ID</w:t>
      </w:r>
      <w:r w:rsidR="00A34E24" w:rsidRPr="00EC5801">
        <w:rPr>
          <w:rFonts w:hint="eastAsia"/>
          <w:lang w:eastAsia="ja-JP"/>
        </w:rPr>
        <w:t>のリストを確認することができます。</w:t>
      </w:r>
    </w:p>
    <w:p w:rsidR="00EA5DA3" w:rsidRDefault="00A34E24" w:rsidP="00EA5DA3">
      <w:pPr>
        <w:pStyle w:val="nNormal"/>
        <w:autoSpaceDE/>
        <w:autoSpaceDN/>
        <w:rPr>
          <w:lang w:eastAsia="ja-JP"/>
        </w:rPr>
      </w:pPr>
      <w:r w:rsidRPr="00EC5801">
        <w:rPr>
          <w:rFonts w:hint="eastAsia"/>
          <w:lang w:eastAsia="ja-JP"/>
        </w:rPr>
        <w:t>下記は、</w:t>
      </w:r>
      <w:r w:rsidR="00333076" w:rsidRPr="00EC5801">
        <w:rPr>
          <w:rFonts w:hint="eastAsia"/>
          <w:lang w:eastAsia="ja-JP"/>
        </w:rPr>
        <w:t>iOS</w:t>
      </w:r>
      <w:r w:rsidRPr="00EC5801">
        <w:rPr>
          <w:rFonts w:hint="eastAsia"/>
          <w:lang w:eastAsia="ja-JP"/>
        </w:rPr>
        <w:t>アプリケーションで</w:t>
      </w:r>
      <w:r w:rsidR="00987937" w:rsidRPr="00EC5801">
        <w:rPr>
          <w:rFonts w:hint="eastAsia"/>
          <w:lang w:eastAsia="ja-JP"/>
        </w:rPr>
        <w:t>ゲーム</w:t>
      </w:r>
      <w:r w:rsidR="00775BA2" w:rsidRPr="00EC5801">
        <w:rPr>
          <w:rFonts w:hint="eastAsia"/>
          <w:lang w:eastAsia="ja-JP"/>
        </w:rPr>
        <w:t>ID</w:t>
      </w:r>
      <w:r w:rsidRPr="00EC5801">
        <w:rPr>
          <w:rFonts w:hint="eastAsia"/>
          <w:lang w:eastAsia="ja-JP"/>
        </w:rPr>
        <w:t>と</w:t>
      </w:r>
      <w:r w:rsidR="00CA7F2B" w:rsidRPr="00EC5801">
        <w:rPr>
          <w:rFonts w:hint="eastAsia"/>
          <w:lang w:eastAsia="ja-JP"/>
        </w:rPr>
        <w:t>NAVER</w:t>
      </w:r>
      <w:r w:rsidR="00333076" w:rsidRPr="00EC5801">
        <w:rPr>
          <w:rFonts w:hint="eastAsia"/>
          <w:lang w:eastAsia="ja-JP"/>
        </w:rPr>
        <w:t xml:space="preserve"> </w:t>
      </w:r>
      <w:r w:rsidR="00775BA2" w:rsidRPr="00EC5801">
        <w:rPr>
          <w:rFonts w:hint="eastAsia"/>
          <w:lang w:eastAsia="ja-JP"/>
        </w:rPr>
        <w:t>ID</w:t>
      </w:r>
      <w:r w:rsidRPr="00EC5801">
        <w:rPr>
          <w:rFonts w:hint="eastAsia"/>
          <w:lang w:eastAsia="ja-JP"/>
        </w:rPr>
        <w:t>をマッピングする機能を実装した例です。</w:t>
      </w:r>
    </w:p>
    <w:p w:rsidR="00EA5DA3" w:rsidRDefault="00EA5DA3" w:rsidP="00EA5DA3">
      <w:pPr>
        <w:pStyle w:val="nNormal"/>
        <w:rPr>
          <w:lang w:eastAsia="ja-JP"/>
        </w:rPr>
      </w:pPr>
      <w:r>
        <w:rPr>
          <w:lang w:eastAsia="ja-JP"/>
        </w:rPr>
        <w:br w:type="page"/>
      </w:r>
    </w:p>
    <w:p w:rsidR="0037579D" w:rsidRPr="00EC5801" w:rsidRDefault="0037579D" w:rsidP="00EA5DA3">
      <w:pPr>
        <w:pStyle w:val="nCode"/>
        <w:autoSpaceDE/>
        <w:autoSpaceDN/>
        <w:rPr>
          <w:lang w:eastAsia="ja-JP"/>
        </w:rPr>
      </w:pPr>
      <w:r w:rsidRPr="00EC5801">
        <w:rPr>
          <w:lang w:eastAsia="ja-JP"/>
        </w:rPr>
        <w:lastRenderedPageBreak/>
        <w:t>/*</w:t>
      </w:r>
    </w:p>
    <w:p w:rsidR="0037579D" w:rsidRPr="00EC5801" w:rsidRDefault="00083213" w:rsidP="00EA5DA3">
      <w:pPr>
        <w:pStyle w:val="nCode"/>
        <w:autoSpaceDE/>
        <w:autoSpaceDN/>
        <w:rPr>
          <w:lang w:eastAsia="ja-JP"/>
        </w:rPr>
      </w:pPr>
      <w:r w:rsidRPr="00EC5801">
        <w:rPr>
          <w:lang w:eastAsia="ja-JP"/>
        </w:rPr>
        <w:t xml:space="preserve"> </w:t>
      </w:r>
      <w:r w:rsidR="00CA7F2B" w:rsidRPr="00EC5801">
        <w:rPr>
          <w:rFonts w:hint="eastAsia"/>
          <w:lang w:eastAsia="ja-JP"/>
        </w:rPr>
        <w:t>NAVER</w:t>
      </w:r>
      <w:r w:rsidR="00333076" w:rsidRPr="00EC5801">
        <w:rPr>
          <w:rFonts w:hint="eastAsia"/>
          <w:lang w:eastAsia="ja-JP"/>
        </w:rPr>
        <w:t xml:space="preserve"> </w:t>
      </w:r>
      <w:r w:rsidR="00775BA2" w:rsidRPr="00EC5801">
        <w:rPr>
          <w:rFonts w:hint="eastAsia"/>
          <w:lang w:eastAsia="ja-JP"/>
        </w:rPr>
        <w:t>ID</w:t>
      </w:r>
      <w:r w:rsidR="00A34E24" w:rsidRPr="00EC5801">
        <w:rPr>
          <w:rFonts w:hint="eastAsia"/>
          <w:lang w:eastAsia="ja-JP"/>
        </w:rPr>
        <w:t>と</w:t>
      </w:r>
      <w:r w:rsidR="00987937" w:rsidRPr="00EC5801">
        <w:rPr>
          <w:rFonts w:hint="eastAsia"/>
          <w:lang w:eastAsia="ja-JP"/>
        </w:rPr>
        <w:t>ゲーム</w:t>
      </w:r>
      <w:r w:rsidR="00775BA2" w:rsidRPr="00EC5801">
        <w:rPr>
          <w:rFonts w:hint="eastAsia"/>
          <w:lang w:eastAsia="ja-JP"/>
        </w:rPr>
        <w:t>ID</w:t>
      </w:r>
      <w:r w:rsidR="00E2307A">
        <w:rPr>
          <w:rFonts w:hint="eastAsia"/>
          <w:lang w:eastAsia="ja-JP"/>
        </w:rPr>
        <w:t>を</w:t>
      </w:r>
      <w:r w:rsidR="00F81757">
        <w:rPr>
          <w:rFonts w:hint="eastAsia"/>
          <w:lang w:eastAsia="ja-JP"/>
        </w:rPr>
        <w:t>マッピング</w:t>
      </w:r>
      <w:r w:rsidR="00E2307A">
        <w:rPr>
          <w:rFonts w:hint="eastAsia"/>
          <w:lang w:eastAsia="ja-JP"/>
        </w:rPr>
        <w:t>させる</w:t>
      </w:r>
      <w:r w:rsidR="00A34E24" w:rsidRPr="00EC5801">
        <w:rPr>
          <w:rFonts w:hint="eastAsia"/>
          <w:lang w:eastAsia="ja-JP"/>
        </w:rPr>
        <w:t>ために</w:t>
      </w:r>
      <w:r w:rsidR="00CA7F2B" w:rsidRPr="00EC5801">
        <w:rPr>
          <w:rFonts w:hint="eastAsia"/>
          <w:lang w:eastAsia="ja-JP"/>
        </w:rPr>
        <w:t>ユーザー</w:t>
      </w:r>
      <w:r w:rsidR="00A34E24" w:rsidRPr="00EC5801">
        <w:rPr>
          <w:rFonts w:hint="eastAsia"/>
          <w:lang w:eastAsia="ja-JP"/>
        </w:rPr>
        <w:t>の</w:t>
      </w:r>
      <w:r w:rsidR="00987937" w:rsidRPr="00EC5801">
        <w:rPr>
          <w:rFonts w:hint="eastAsia"/>
          <w:lang w:eastAsia="ja-JP"/>
        </w:rPr>
        <w:t>ゲーム</w:t>
      </w:r>
      <w:r w:rsidR="00775BA2" w:rsidRPr="00EC5801">
        <w:rPr>
          <w:rFonts w:hint="eastAsia"/>
          <w:lang w:eastAsia="ja-JP"/>
        </w:rPr>
        <w:t>ID</w:t>
      </w:r>
      <w:r w:rsidR="00A34E24" w:rsidRPr="00EC5801">
        <w:rPr>
          <w:rFonts w:hint="eastAsia"/>
          <w:lang w:eastAsia="ja-JP"/>
        </w:rPr>
        <w:t>を</w:t>
      </w:r>
      <w:r w:rsidR="00BA12FC">
        <w:rPr>
          <w:rFonts w:hint="eastAsia"/>
          <w:lang w:eastAsia="ja-JP"/>
        </w:rPr>
        <w:t>連携</w:t>
      </w:r>
      <w:r w:rsidR="00A34E24" w:rsidRPr="00EC5801">
        <w:rPr>
          <w:rFonts w:hint="eastAsia"/>
          <w:lang w:eastAsia="ja-JP"/>
        </w:rPr>
        <w:t>します。</w:t>
      </w:r>
      <w:r w:rsidRPr="00EC5801">
        <w:rPr>
          <w:lang w:eastAsia="ja-JP"/>
        </w:rPr>
        <w:t xml:space="preserve"> </w:t>
      </w:r>
    </w:p>
    <w:p w:rsidR="0037579D" w:rsidRPr="00EC5801" w:rsidRDefault="00083213" w:rsidP="00EA5DA3">
      <w:pPr>
        <w:pStyle w:val="nCode"/>
        <w:autoSpaceDE/>
        <w:autoSpaceDN/>
        <w:rPr>
          <w:lang w:eastAsia="ja-JP"/>
        </w:rPr>
      </w:pPr>
      <w:r w:rsidRPr="00EC5801">
        <w:rPr>
          <w:lang w:eastAsia="ja-JP"/>
        </w:rPr>
        <w:t xml:space="preserve"> </w:t>
      </w:r>
      <w:r w:rsidR="0037579D" w:rsidRPr="00EC5801">
        <w:rPr>
          <w:lang w:eastAsia="ja-JP"/>
        </w:rPr>
        <w:t>fieldName</w:t>
      </w:r>
      <w:r w:rsidR="00A34E24" w:rsidRPr="00EC5801">
        <w:rPr>
          <w:rFonts w:hint="eastAsia"/>
          <w:lang w:eastAsia="ja-JP"/>
        </w:rPr>
        <w:t>は、単純に</w:t>
      </w:r>
      <w:r w:rsidR="00CA7F2B" w:rsidRPr="00EC5801">
        <w:rPr>
          <w:rFonts w:hint="eastAsia"/>
          <w:lang w:eastAsia="ja-JP"/>
        </w:rPr>
        <w:t>プロフィール</w:t>
      </w:r>
      <w:r w:rsidR="00A34E24" w:rsidRPr="00EC5801">
        <w:rPr>
          <w:rFonts w:hint="eastAsia"/>
          <w:lang w:eastAsia="ja-JP"/>
        </w:rPr>
        <w:t>エリアに表示する文字列</w:t>
      </w:r>
      <w:r w:rsidR="00E2307A">
        <w:rPr>
          <w:rFonts w:hint="eastAsia"/>
          <w:lang w:eastAsia="ja-JP"/>
        </w:rPr>
        <w:t>です</w:t>
      </w:r>
      <w:r w:rsidR="00333076" w:rsidRPr="00EC5801">
        <w:rPr>
          <w:rFonts w:hint="eastAsia"/>
          <w:lang w:eastAsia="ja-JP"/>
        </w:rPr>
        <w:t>(</w:t>
      </w:r>
      <w:r w:rsidR="00775BA2" w:rsidRPr="00EC5801">
        <w:rPr>
          <w:rFonts w:hint="eastAsia"/>
          <w:lang w:eastAsia="ja-JP"/>
        </w:rPr>
        <w:t>基本値</w:t>
      </w:r>
      <w:r w:rsidR="00333076" w:rsidRPr="00EC5801">
        <w:rPr>
          <w:rFonts w:hint="eastAsia"/>
          <w:lang w:eastAsia="ja-JP"/>
        </w:rPr>
        <w:t xml:space="preserve">: </w:t>
      </w:r>
      <w:r w:rsidR="00987937" w:rsidRPr="00EC5801">
        <w:rPr>
          <w:rFonts w:hint="eastAsia"/>
          <w:lang w:eastAsia="ja-JP"/>
        </w:rPr>
        <w:t>ゲーム</w:t>
      </w:r>
      <w:r w:rsidR="00775BA2" w:rsidRPr="00EC5801">
        <w:rPr>
          <w:rFonts w:hint="eastAsia"/>
          <w:lang w:eastAsia="ja-JP"/>
        </w:rPr>
        <w:t>ID</w:t>
      </w:r>
      <w:r w:rsidR="00333076" w:rsidRPr="00EC5801">
        <w:rPr>
          <w:rFonts w:hint="eastAsia"/>
          <w:lang w:eastAsia="ja-JP"/>
        </w:rPr>
        <w:t>)</w:t>
      </w:r>
      <w:r w:rsidR="00161B35" w:rsidRPr="00EC5801">
        <w:rPr>
          <w:rFonts w:hint="eastAsia"/>
          <w:lang w:eastAsia="ja-JP"/>
        </w:rPr>
        <w:t>。</w:t>
      </w:r>
    </w:p>
    <w:p w:rsidR="0037579D" w:rsidRPr="00EC5801" w:rsidRDefault="00083213" w:rsidP="00EA5DA3">
      <w:pPr>
        <w:pStyle w:val="nCode"/>
        <w:autoSpaceDE/>
        <w:autoSpaceDN/>
      </w:pPr>
      <w:r w:rsidRPr="00EC5801">
        <w:rPr>
          <w:lang w:eastAsia="ja-JP"/>
        </w:rPr>
        <w:t xml:space="preserve"> </w:t>
      </w:r>
      <w:r w:rsidR="0037579D" w:rsidRPr="00EC5801">
        <w:t>*/</w:t>
      </w:r>
    </w:p>
    <w:p w:rsidR="0037579D" w:rsidRPr="00EC5801" w:rsidRDefault="0037579D" w:rsidP="00EA5DA3">
      <w:pPr>
        <w:pStyle w:val="nCode"/>
        <w:autoSpaceDE/>
        <w:autoSpaceDN/>
      </w:pPr>
      <w:r w:rsidRPr="00EC5801">
        <w:t>-</w:t>
      </w:r>
      <w:r w:rsidR="00083213" w:rsidRPr="00EC5801">
        <w:t xml:space="preserve"> </w:t>
      </w:r>
      <w:r w:rsidRPr="00EC5801">
        <w:t>(void</w:t>
      </w:r>
      <w:proofErr w:type="gramStart"/>
      <w:r w:rsidRPr="00EC5801">
        <w:t>)setGameUserId</w:t>
      </w:r>
      <w:proofErr w:type="gramEnd"/>
      <w:r w:rsidRPr="00EC5801">
        <w:t>:(NSString</w:t>
      </w:r>
      <w:r w:rsidR="00083213" w:rsidRPr="00EC5801">
        <w:t xml:space="preserve"> </w:t>
      </w:r>
      <w:r w:rsidRPr="00EC5801">
        <w:t>*)gameUserId</w:t>
      </w:r>
      <w:r w:rsidR="00083213" w:rsidRPr="00EC5801">
        <w:t xml:space="preserve"> </w:t>
      </w:r>
      <w:r w:rsidRPr="00EC5801">
        <w:t>fieldName:(NSString</w:t>
      </w:r>
      <w:r w:rsidR="00083213" w:rsidRPr="00EC5801">
        <w:t xml:space="preserve"> </w:t>
      </w:r>
      <w:r w:rsidRPr="00EC5801">
        <w:t>*)fieldName;</w:t>
      </w:r>
    </w:p>
    <w:p w:rsidR="0037579D" w:rsidRPr="00EC5801" w:rsidRDefault="0037579D" w:rsidP="00EA5DA3">
      <w:pPr>
        <w:pStyle w:val="31"/>
      </w:pPr>
      <w:bookmarkStart w:id="89" w:name="_Toc438559703"/>
      <w:r w:rsidRPr="00EC5801">
        <w:t>AFNetworking</w:t>
      </w:r>
      <w:r w:rsidR="00A34E24" w:rsidRPr="00EC5801">
        <w:rPr>
          <w:rFonts w:hint="eastAsia"/>
          <w:lang w:eastAsia="ja-JP"/>
        </w:rPr>
        <w:t>の</w:t>
      </w:r>
      <w:r w:rsidR="00F81757">
        <w:rPr>
          <w:rFonts w:hint="eastAsia"/>
          <w:lang w:eastAsia="ja-JP"/>
        </w:rPr>
        <w:t>交替</w:t>
      </w:r>
      <w:bookmarkEnd w:id="89"/>
    </w:p>
    <w:p w:rsidR="0037579D" w:rsidRPr="00EC5801" w:rsidRDefault="00D95CEB" w:rsidP="00EA5DA3">
      <w:pPr>
        <w:pStyle w:val="nNormal"/>
        <w:autoSpaceDE/>
        <w:autoSpaceDN/>
        <w:rPr>
          <w:lang w:eastAsia="ja-JP"/>
        </w:rPr>
      </w:pPr>
      <w:r>
        <w:rPr>
          <w:rStyle w:val="nUI"/>
          <w:lang w:eastAsia="ja-JP"/>
        </w:rPr>
        <w:t>NAVER Cafe</w:t>
      </w:r>
      <w:r w:rsidR="0037579D" w:rsidRPr="00EC5801">
        <w:rPr>
          <w:rStyle w:val="nUI"/>
          <w:lang w:eastAsia="ja-JP"/>
        </w:rPr>
        <w:t>SDK.unitypackage</w:t>
      </w:r>
      <w:r w:rsidR="00A34E24" w:rsidRPr="00EC5801">
        <w:rPr>
          <w:rFonts w:hint="eastAsia"/>
          <w:lang w:eastAsia="ja-JP"/>
        </w:rPr>
        <w:t>には、ネットワーク通信のための</w:t>
      </w:r>
      <w:r w:rsidR="00D169DE" w:rsidRPr="00EC5801">
        <w:rPr>
          <w:rFonts w:hint="eastAsia"/>
          <w:lang w:eastAsia="ja-JP"/>
        </w:rPr>
        <w:t>ライブラリ</w:t>
      </w:r>
      <w:r w:rsidR="00A34E24" w:rsidRPr="00EC5801">
        <w:rPr>
          <w:rFonts w:hint="eastAsia"/>
          <w:lang w:eastAsia="ja-JP"/>
        </w:rPr>
        <w:t>である</w:t>
      </w:r>
      <w:r w:rsidR="0037579D" w:rsidRPr="00EC5801">
        <w:rPr>
          <w:lang w:eastAsia="ja-JP"/>
        </w:rPr>
        <w:t>AFNetworking</w:t>
      </w:r>
      <w:r w:rsidR="00083213" w:rsidRPr="00EC5801">
        <w:rPr>
          <w:lang w:eastAsia="ja-JP"/>
        </w:rPr>
        <w:t xml:space="preserve"> </w:t>
      </w:r>
      <w:r w:rsidR="0037579D" w:rsidRPr="00EC5801">
        <w:rPr>
          <w:lang w:eastAsia="ja-JP"/>
        </w:rPr>
        <w:t>2.6.1</w:t>
      </w:r>
      <w:r w:rsidR="00A34E24" w:rsidRPr="00EC5801">
        <w:rPr>
          <w:rFonts w:hint="eastAsia"/>
          <w:lang w:eastAsia="ja-JP"/>
        </w:rPr>
        <w:t>が</w:t>
      </w:r>
      <w:r w:rsidR="00775BA2" w:rsidRPr="00EC5801">
        <w:rPr>
          <w:rFonts w:hint="eastAsia"/>
          <w:lang w:eastAsia="ja-JP"/>
        </w:rPr>
        <w:t>基本</w:t>
      </w:r>
      <w:r w:rsidR="00A34E24" w:rsidRPr="00EC5801">
        <w:rPr>
          <w:rFonts w:hint="eastAsia"/>
          <w:lang w:eastAsia="ja-JP"/>
        </w:rPr>
        <w:t>的に含まれています。プロジェクトの状況によって</w:t>
      </w:r>
      <w:r w:rsidR="0037579D" w:rsidRPr="00EC5801">
        <w:rPr>
          <w:lang w:eastAsia="ja-JP"/>
        </w:rPr>
        <w:t>AFNetworking</w:t>
      </w:r>
      <w:r w:rsidR="00D169DE" w:rsidRPr="00EC5801">
        <w:rPr>
          <w:rFonts w:hint="eastAsia"/>
          <w:lang w:eastAsia="ja-JP"/>
        </w:rPr>
        <w:t>ライブラリ</w:t>
      </w:r>
      <w:r w:rsidR="00A34E24" w:rsidRPr="00EC5801">
        <w:rPr>
          <w:rFonts w:hint="eastAsia"/>
          <w:lang w:eastAsia="ja-JP"/>
        </w:rPr>
        <w:t>を削除したり、</w:t>
      </w:r>
      <w:r w:rsidR="00161B35" w:rsidRPr="00EC5801">
        <w:rPr>
          <w:rFonts w:hint="eastAsia"/>
          <w:lang w:eastAsia="ja-JP"/>
        </w:rPr>
        <w:t>別</w:t>
      </w:r>
      <w:r w:rsidR="00A34E24" w:rsidRPr="00EC5801">
        <w:rPr>
          <w:rFonts w:hint="eastAsia"/>
          <w:lang w:eastAsia="ja-JP"/>
        </w:rPr>
        <w:t>のバージョン</w:t>
      </w:r>
      <w:r w:rsidR="00161B35" w:rsidRPr="00EC5801">
        <w:rPr>
          <w:rFonts w:hint="eastAsia"/>
          <w:lang w:eastAsia="ja-JP"/>
        </w:rPr>
        <w:t>で</w:t>
      </w:r>
      <w:r w:rsidR="00A34E24" w:rsidRPr="00EC5801">
        <w:rPr>
          <w:rFonts w:hint="eastAsia"/>
          <w:lang w:eastAsia="ja-JP"/>
        </w:rPr>
        <w:t>ビルドしても構いません。ただし、</w:t>
      </w:r>
      <w:r>
        <w:rPr>
          <w:rFonts w:hint="eastAsia"/>
          <w:lang w:eastAsia="ja-JP"/>
        </w:rPr>
        <w:t>NAVER Cafe</w:t>
      </w:r>
      <w:r w:rsidR="00083213" w:rsidRPr="00EC5801">
        <w:rPr>
          <w:rFonts w:hint="eastAsia"/>
          <w:lang w:eastAsia="ja-JP"/>
        </w:rPr>
        <w:t xml:space="preserve"> </w:t>
      </w:r>
      <w:r w:rsidR="0037579D" w:rsidRPr="00EC5801">
        <w:rPr>
          <w:rFonts w:hint="eastAsia"/>
          <w:lang w:eastAsia="ja-JP"/>
        </w:rPr>
        <w:t>SDK</w:t>
      </w:r>
      <w:r w:rsidR="00A34E24" w:rsidRPr="00EC5801">
        <w:rPr>
          <w:rFonts w:hint="eastAsia"/>
          <w:lang w:eastAsia="ja-JP"/>
        </w:rPr>
        <w:t>は</w:t>
      </w:r>
      <w:r w:rsidR="0037579D" w:rsidRPr="00EC5801">
        <w:rPr>
          <w:lang w:eastAsia="ja-JP"/>
        </w:rPr>
        <w:t>AFNetworking</w:t>
      </w:r>
      <w:r w:rsidR="00083213" w:rsidRPr="00EC5801">
        <w:rPr>
          <w:lang w:eastAsia="ja-JP"/>
        </w:rPr>
        <w:t xml:space="preserve"> </w:t>
      </w:r>
      <w:r w:rsidR="0037579D" w:rsidRPr="00EC5801">
        <w:rPr>
          <w:lang w:eastAsia="ja-JP"/>
        </w:rPr>
        <w:t>1.x</w:t>
      </w:r>
      <w:r w:rsidR="00A34E24" w:rsidRPr="00EC5801">
        <w:rPr>
          <w:rFonts w:hint="eastAsia"/>
          <w:lang w:eastAsia="ja-JP"/>
        </w:rPr>
        <w:t>以上に対応します。</w:t>
      </w:r>
    </w:p>
    <w:p w:rsidR="0037579D" w:rsidRPr="00EC5801" w:rsidRDefault="0037579D" w:rsidP="00EA5DA3">
      <w:pPr>
        <w:pStyle w:val="nNormal"/>
        <w:autoSpaceDE/>
        <w:autoSpaceDN/>
      </w:pPr>
      <w:r w:rsidRPr="00EC5801">
        <w:rPr>
          <w:noProof/>
          <w:lang w:eastAsia="ja-JP"/>
        </w:rPr>
        <w:drawing>
          <wp:inline distT="0" distB="0" distL="0" distR="0" wp14:anchorId="14C02E8B" wp14:editId="2BC64757">
            <wp:extent cx="4316400" cy="2800800"/>
            <wp:effectExtent l="0" t="0" r="8255" b="0"/>
            <wp:docPr id="24" name="그림 24" descr="C:\132fc4d34b532a0d0f52d2c0d9412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32fc4d34b532a0d0f52d2c0d9412e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6400" cy="2800800"/>
                    </a:xfrm>
                    <a:prstGeom prst="rect">
                      <a:avLst/>
                    </a:prstGeom>
                    <a:noFill/>
                    <a:ln>
                      <a:noFill/>
                    </a:ln>
                  </pic:spPr>
                </pic:pic>
              </a:graphicData>
            </a:graphic>
          </wp:inline>
        </w:drawing>
      </w:r>
    </w:p>
    <w:p w:rsidR="0037579D" w:rsidRPr="00E63E04" w:rsidRDefault="0037579D" w:rsidP="00EA5DA3">
      <w:pPr>
        <w:pStyle w:val="21"/>
      </w:pPr>
      <w:bookmarkStart w:id="90" w:name="_Toc438559704"/>
      <w:r w:rsidRPr="00E63E04">
        <w:t>API</w:t>
      </w:r>
      <w:r w:rsidR="00A34E24" w:rsidRPr="000B6A24">
        <w:rPr>
          <w:rFonts w:hint="eastAsia"/>
        </w:rPr>
        <w:t>リファレンス</w:t>
      </w:r>
      <w:bookmarkEnd w:id="90"/>
    </w:p>
    <w:p w:rsidR="00083213" w:rsidRPr="00EC5801" w:rsidRDefault="0037579D" w:rsidP="00EA5DA3">
      <w:pPr>
        <w:pStyle w:val="31"/>
      </w:pPr>
      <w:bookmarkStart w:id="91" w:name="_Toc438559705"/>
      <w:r w:rsidRPr="00EC5801">
        <w:t>GLinkUnity</w:t>
      </w:r>
      <w:bookmarkEnd w:id="91"/>
    </w:p>
    <w:p w:rsidR="003C5562" w:rsidRPr="00EC5801" w:rsidRDefault="00D95CEB" w:rsidP="00EA5DA3">
      <w:pPr>
        <w:pStyle w:val="nNormal"/>
        <w:autoSpaceDE/>
        <w:autoSpaceDN/>
        <w:rPr>
          <w:lang w:eastAsia="ja-JP"/>
        </w:rPr>
      </w:pPr>
      <w:r>
        <w:rPr>
          <w:rFonts w:hint="eastAsia"/>
          <w:lang w:eastAsia="ja-JP"/>
        </w:rPr>
        <w:t>NAVER Cafe</w:t>
      </w:r>
      <w:r w:rsidR="003C5562" w:rsidRPr="00EC5801">
        <w:rPr>
          <w:rFonts w:hint="eastAsia"/>
          <w:lang w:eastAsia="ja-JP"/>
        </w:rPr>
        <w:t xml:space="preserve"> SDK</w:t>
      </w:r>
      <w:r w:rsidR="00FE72EE">
        <w:rPr>
          <w:rFonts w:hint="eastAsia"/>
          <w:lang w:eastAsia="ja-JP"/>
        </w:rPr>
        <w:t>のコントロール</w:t>
      </w:r>
      <w:r w:rsidR="00A34E24" w:rsidRPr="00EC5801">
        <w:rPr>
          <w:rFonts w:hint="eastAsia"/>
          <w:lang w:eastAsia="ja-JP"/>
        </w:rPr>
        <w:t>クラス。</w:t>
      </w:r>
      <w:r w:rsidR="003C5562" w:rsidRPr="00EC5801">
        <w:rPr>
          <w:lang w:eastAsia="ja-JP"/>
        </w:rPr>
        <w:t>GLinkUnity</w:t>
      </w:r>
      <w:r w:rsidR="00A34E24" w:rsidRPr="00EC5801">
        <w:rPr>
          <w:rFonts w:hint="eastAsia"/>
          <w:lang w:eastAsia="ja-JP"/>
        </w:rPr>
        <w:t>クラスの</w:t>
      </w:r>
      <w:r w:rsidR="00E90F5A" w:rsidRPr="00EC5801">
        <w:rPr>
          <w:rFonts w:hint="eastAsia"/>
          <w:lang w:eastAsia="ja-JP"/>
        </w:rPr>
        <w:t>メソッド</w:t>
      </w:r>
      <w:r w:rsidR="00A34E24" w:rsidRPr="00EC5801">
        <w:rPr>
          <w:rFonts w:hint="eastAsia"/>
          <w:lang w:eastAsia="ja-JP"/>
        </w:rPr>
        <w:t>を使って</w:t>
      </w:r>
      <w:r>
        <w:rPr>
          <w:rFonts w:hint="eastAsia"/>
          <w:lang w:eastAsia="ja-JP"/>
        </w:rPr>
        <w:t>NAVER Cafe</w:t>
      </w:r>
      <w:r w:rsidR="003C5562" w:rsidRPr="00EC5801">
        <w:rPr>
          <w:rFonts w:hint="eastAsia"/>
          <w:lang w:eastAsia="ja-JP"/>
        </w:rPr>
        <w:t xml:space="preserve"> SDK</w:t>
      </w:r>
      <w:r w:rsidR="00A34E24" w:rsidRPr="00EC5801">
        <w:rPr>
          <w:rFonts w:hint="eastAsia"/>
          <w:lang w:eastAsia="ja-JP"/>
        </w:rPr>
        <w:t>を開始したり、投稿作成画面を開く機能を実装します。</w:t>
      </w:r>
    </w:p>
    <w:p w:rsidR="003A656D" w:rsidRPr="00EC5801" w:rsidRDefault="003C5562" w:rsidP="00EA5DA3">
      <w:pPr>
        <w:pStyle w:val="nNormal"/>
        <w:autoSpaceDE/>
        <w:autoSpaceDN/>
        <w:rPr>
          <w:lang w:eastAsia="ja-JP"/>
        </w:rPr>
      </w:pPr>
      <w:r w:rsidRPr="00EC5801">
        <w:rPr>
          <w:lang w:eastAsia="ja-JP"/>
        </w:rPr>
        <w:t>GLinkUnity</w:t>
      </w:r>
      <w:r w:rsidR="00A34E24" w:rsidRPr="00EC5801">
        <w:rPr>
          <w:rFonts w:hint="eastAsia"/>
          <w:lang w:eastAsia="ja-JP"/>
        </w:rPr>
        <w:t>クラスの</w:t>
      </w:r>
      <w:r w:rsidR="00E90F5A" w:rsidRPr="00EC5801">
        <w:rPr>
          <w:rFonts w:hint="eastAsia"/>
          <w:lang w:eastAsia="ja-JP"/>
        </w:rPr>
        <w:t>メソッド</w:t>
      </w:r>
      <w:r w:rsidR="00A34E24" w:rsidRPr="00EC5801">
        <w:rPr>
          <w:rFonts w:hint="eastAsia"/>
          <w:lang w:eastAsia="ja-JP"/>
        </w:rPr>
        <w:t>は、下記のとおりです。</w:t>
      </w:r>
    </w:p>
    <w:p w:rsidR="003A656D" w:rsidRPr="00EC5801" w:rsidRDefault="003A656D" w:rsidP="00EA5DA3">
      <w:pPr>
        <w:pStyle w:val="nListBuld1"/>
        <w:autoSpaceDE/>
        <w:autoSpaceDN/>
      </w:pPr>
      <w:r w:rsidRPr="00EC5801">
        <w:t>executeArticlePost(</w:t>
      </w:r>
      <w:r w:rsidRPr="00EC5801">
        <w:rPr>
          <w:rFonts w:hint="eastAsia"/>
        </w:rPr>
        <w:t>)</w:t>
      </w:r>
    </w:p>
    <w:p w:rsidR="003A656D" w:rsidRPr="00EC5801" w:rsidRDefault="003A656D" w:rsidP="00EA5DA3">
      <w:pPr>
        <w:pStyle w:val="nListBuld1"/>
        <w:autoSpaceDE/>
        <w:autoSpaceDN/>
      </w:pPr>
      <w:r w:rsidRPr="00EC5801">
        <w:t>executeArticlePostWithImage(</w:t>
      </w:r>
      <w:r w:rsidRPr="00EC5801">
        <w:rPr>
          <w:rFonts w:hint="eastAsia"/>
        </w:rPr>
        <w:t>)</w:t>
      </w:r>
    </w:p>
    <w:p w:rsidR="003A656D" w:rsidRPr="00EC5801" w:rsidRDefault="003A656D" w:rsidP="00EA5DA3">
      <w:pPr>
        <w:pStyle w:val="nListBuld1"/>
        <w:autoSpaceDE/>
        <w:autoSpaceDN/>
      </w:pPr>
      <w:r w:rsidRPr="00EC5801">
        <w:t>executeArticlePostWithVideo(</w:t>
      </w:r>
      <w:r w:rsidRPr="00EC5801">
        <w:rPr>
          <w:rFonts w:hint="eastAsia"/>
        </w:rPr>
        <w:t>)</w:t>
      </w:r>
    </w:p>
    <w:p w:rsidR="003A656D" w:rsidRPr="00EC5801" w:rsidRDefault="003A656D" w:rsidP="00EA5DA3">
      <w:pPr>
        <w:pStyle w:val="nListBuld1"/>
        <w:autoSpaceDE/>
        <w:autoSpaceDN/>
      </w:pPr>
      <w:r w:rsidRPr="00EC5801">
        <w:t>executeMain()</w:t>
      </w:r>
    </w:p>
    <w:p w:rsidR="00083213" w:rsidRPr="00EC5801" w:rsidRDefault="00083213" w:rsidP="00EA5DA3">
      <w:pPr>
        <w:pStyle w:val="31"/>
      </w:pPr>
      <w:bookmarkStart w:id="92" w:name="_Toc438559706"/>
      <w:proofErr w:type="gramStart"/>
      <w:r w:rsidRPr="00EC5801">
        <w:t>executeArticlePost(</w:t>
      </w:r>
      <w:r w:rsidRPr="00EC5801">
        <w:rPr>
          <w:rFonts w:hint="eastAsia"/>
        </w:rPr>
        <w:t>)</w:t>
      </w:r>
      <w:bookmarkEnd w:id="92"/>
      <w:proofErr w:type="gramEnd"/>
    </w:p>
    <w:p w:rsidR="00083213" w:rsidRPr="00EC5801" w:rsidRDefault="0037202F" w:rsidP="00EA5DA3">
      <w:pPr>
        <w:pStyle w:val="41"/>
      </w:pPr>
      <w:r w:rsidRPr="00EC5801">
        <w:rPr>
          <w:rFonts w:hint="eastAsia"/>
        </w:rPr>
        <w:t>説明</w:t>
      </w:r>
    </w:p>
    <w:p w:rsidR="005434BB" w:rsidRPr="00EC5801" w:rsidRDefault="00775BA2" w:rsidP="00EA5DA3">
      <w:pPr>
        <w:pStyle w:val="nNormal"/>
        <w:autoSpaceDE/>
        <w:autoSpaceDN/>
        <w:rPr>
          <w:lang w:eastAsia="ja-JP"/>
        </w:rPr>
      </w:pPr>
      <w:r w:rsidRPr="00EC5801">
        <w:rPr>
          <w:rFonts w:hint="eastAsia"/>
          <w:lang w:eastAsia="ja-JP"/>
        </w:rPr>
        <w:t>掲示板</w:t>
      </w:r>
      <w:r w:rsidR="00E2307A">
        <w:rPr>
          <w:rFonts w:hint="eastAsia"/>
          <w:lang w:eastAsia="ja-JP"/>
        </w:rPr>
        <w:t>の</w:t>
      </w:r>
      <w:r w:rsidR="00A34E24" w:rsidRPr="00EC5801">
        <w:rPr>
          <w:rFonts w:hint="eastAsia"/>
          <w:lang w:eastAsia="ja-JP"/>
        </w:rPr>
        <w:t>投稿作成画面を</w:t>
      </w:r>
      <w:r w:rsidR="005B6DBE">
        <w:rPr>
          <w:rFonts w:hint="eastAsia"/>
          <w:lang w:eastAsia="ja-JP"/>
        </w:rPr>
        <w:t>立ち上げます</w:t>
      </w:r>
      <w:r w:rsidR="00A34E24" w:rsidRPr="00EC5801">
        <w:rPr>
          <w:rFonts w:hint="eastAsia"/>
          <w:lang w:eastAsia="ja-JP"/>
        </w:rPr>
        <w:t>。</w:t>
      </w:r>
    </w:p>
    <w:p w:rsidR="00083213" w:rsidRPr="00EC5801" w:rsidRDefault="0037202F" w:rsidP="00EA5DA3">
      <w:pPr>
        <w:pStyle w:val="41"/>
      </w:pPr>
      <w:r w:rsidRPr="00EC5801">
        <w:rPr>
          <w:rFonts w:hint="eastAsia"/>
        </w:rPr>
        <w:lastRenderedPageBreak/>
        <w:t>構文</w:t>
      </w:r>
    </w:p>
    <w:p w:rsidR="0037579D" w:rsidRPr="00EC5801" w:rsidRDefault="0037579D" w:rsidP="00EA5DA3">
      <w:pPr>
        <w:pStyle w:val="nCode"/>
        <w:autoSpaceDE/>
        <w:autoSpaceDN/>
      </w:pPr>
      <w:proofErr w:type="gramStart"/>
      <w:r w:rsidRPr="00EC5801">
        <w:t>public</w:t>
      </w:r>
      <w:proofErr w:type="gramEnd"/>
      <w:r w:rsidR="00083213" w:rsidRPr="00EC5801">
        <w:t xml:space="preserve"> </w:t>
      </w:r>
      <w:r w:rsidRPr="00EC5801">
        <w:t>static</w:t>
      </w:r>
      <w:r w:rsidR="00083213" w:rsidRPr="00EC5801">
        <w:t xml:space="preserve"> </w:t>
      </w:r>
      <w:r w:rsidRPr="00EC5801">
        <w:t>void</w:t>
      </w:r>
      <w:r w:rsidR="00083213" w:rsidRPr="00EC5801">
        <w:t xml:space="preserve"> </w:t>
      </w:r>
      <w:r w:rsidRPr="00EC5801">
        <w:t>executeArticlePost(int</w:t>
      </w:r>
      <w:r w:rsidR="00083213" w:rsidRPr="00EC5801">
        <w:t xml:space="preserve"> </w:t>
      </w:r>
      <w:r w:rsidRPr="00EC5801">
        <w:t>menuId,</w:t>
      </w:r>
      <w:r w:rsidR="00083213" w:rsidRPr="00EC5801">
        <w:t xml:space="preserve"> </w:t>
      </w:r>
      <w:r w:rsidRPr="00EC5801">
        <w:t>string</w:t>
      </w:r>
      <w:r w:rsidR="00083213" w:rsidRPr="00EC5801">
        <w:t xml:space="preserve"> </w:t>
      </w:r>
      <w:r w:rsidRPr="00EC5801">
        <w:t>subject,</w:t>
      </w:r>
      <w:r w:rsidR="00083213" w:rsidRPr="00EC5801">
        <w:t xml:space="preserve"> </w:t>
      </w:r>
      <w:r w:rsidRPr="00EC5801">
        <w:t>string</w:t>
      </w:r>
      <w:r w:rsidR="00083213" w:rsidRPr="00EC5801">
        <w:t xml:space="preserve"> </w:t>
      </w:r>
      <w:r w:rsidRPr="00EC5801">
        <w:t>content)</w:t>
      </w:r>
      <w:r w:rsidR="00083213" w:rsidRPr="00EC5801">
        <w:t xml:space="preserve"> </w:t>
      </w:r>
      <w:r w:rsidRPr="00EC5801">
        <w:t>{</w:t>
      </w:r>
    </w:p>
    <w:p w:rsidR="0037579D" w:rsidRPr="00EC5801" w:rsidRDefault="00083213" w:rsidP="00EA5DA3">
      <w:pPr>
        <w:pStyle w:val="nCode"/>
        <w:autoSpaceDE/>
        <w:autoSpaceDN/>
      </w:pPr>
      <w:r w:rsidRPr="00EC5801">
        <w:t xml:space="preserve">        </w:t>
      </w:r>
      <w:proofErr w:type="gramStart"/>
      <w:r w:rsidR="0037579D" w:rsidRPr="00EC5801">
        <w:t>sharedInstance(</w:t>
      </w:r>
      <w:proofErr w:type="gramEnd"/>
      <w:r w:rsidR="0037579D" w:rsidRPr="00EC5801">
        <w:t>).executeArticlePost</w:t>
      </w:r>
      <w:r w:rsidRPr="00EC5801">
        <w:t xml:space="preserve"> </w:t>
      </w:r>
      <w:r w:rsidR="0037579D" w:rsidRPr="00EC5801">
        <w:t>(menuId,</w:t>
      </w:r>
      <w:r w:rsidRPr="00EC5801">
        <w:t xml:space="preserve"> </w:t>
      </w:r>
      <w:r w:rsidR="0037579D" w:rsidRPr="00EC5801">
        <w:t>subject,</w:t>
      </w:r>
      <w:r w:rsidRPr="00EC5801">
        <w:t xml:space="preserve"> </w:t>
      </w:r>
      <w:r w:rsidR="0037579D" w:rsidRPr="00EC5801">
        <w:t>content);</w:t>
      </w:r>
    </w:p>
    <w:p w:rsidR="0037579D" w:rsidRPr="00EC5801" w:rsidRDefault="00083213" w:rsidP="00EA5DA3">
      <w:pPr>
        <w:pStyle w:val="nCode"/>
        <w:autoSpaceDE/>
        <w:autoSpaceDN/>
      </w:pPr>
      <w:r w:rsidRPr="00EC5801">
        <w:t xml:space="preserve">    </w:t>
      </w:r>
      <w:r w:rsidR="0037579D" w:rsidRPr="00EC5801">
        <w:t>}</w:t>
      </w:r>
    </w:p>
    <w:p w:rsidR="00083213" w:rsidRPr="00EC5801" w:rsidRDefault="0037202F" w:rsidP="00EA5DA3">
      <w:pPr>
        <w:pStyle w:val="41"/>
      </w:pPr>
      <w:r w:rsidRPr="00EC5801">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083213" w:rsidRPr="002452AD"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Pr="00EC5801" w:rsidRDefault="0037202F" w:rsidP="00EA5DA3">
            <w:pPr>
              <w:pStyle w:val="nTblHeader"/>
              <w:wordWrap/>
            </w:pPr>
            <w:r w:rsidRPr="00EC5801">
              <w:rPr>
                <w:rFonts w:hint="eastAsia"/>
              </w:rPr>
              <w:t>パラメータ</w:t>
            </w:r>
          </w:p>
        </w:tc>
        <w:tc>
          <w:tcPr>
            <w:tcW w:w="1063" w:type="dxa"/>
          </w:tcPr>
          <w:p w:rsidR="00083213" w:rsidRPr="00EC5801" w:rsidRDefault="0037202F" w:rsidP="00EA5DA3">
            <w:pPr>
              <w:pStyle w:val="nTblHeader"/>
              <w:wordWrap/>
            </w:pPr>
            <w:r w:rsidRPr="00EC5801">
              <w:rPr>
                <w:rFonts w:hint="eastAsia"/>
              </w:rPr>
              <w:t>タイプ</w:t>
            </w:r>
          </w:p>
        </w:tc>
        <w:tc>
          <w:tcPr>
            <w:tcW w:w="1063" w:type="dxa"/>
          </w:tcPr>
          <w:p w:rsidR="00083213" w:rsidRPr="00EC5801" w:rsidRDefault="0037202F" w:rsidP="00EA5DA3">
            <w:pPr>
              <w:pStyle w:val="nTblHeader"/>
              <w:wordWrap/>
            </w:pPr>
            <w:r w:rsidRPr="00EC5801">
              <w:rPr>
                <w:rFonts w:hint="eastAsia"/>
              </w:rPr>
              <w:t>必須</w:t>
            </w:r>
          </w:p>
        </w:tc>
        <w:tc>
          <w:tcPr>
            <w:tcW w:w="4704" w:type="dxa"/>
          </w:tcPr>
          <w:p w:rsidR="00083213" w:rsidRPr="00EC5801" w:rsidRDefault="0037202F" w:rsidP="00EA5DA3">
            <w:pPr>
              <w:pStyle w:val="nTblHeader"/>
              <w:wordWrap/>
            </w:pPr>
            <w:r w:rsidRPr="00EC5801">
              <w:rPr>
                <w:rFonts w:hint="eastAsia"/>
              </w:rPr>
              <w:t>説明</w:t>
            </w:r>
          </w:p>
        </w:tc>
      </w:tr>
      <w:tr w:rsidR="00083213" w:rsidRPr="00EC5801" w:rsidTr="00083213">
        <w:tc>
          <w:tcPr>
            <w:tcW w:w="1860" w:type="dxa"/>
          </w:tcPr>
          <w:p w:rsidR="00083213" w:rsidRPr="00453FED" w:rsidRDefault="00145ABB" w:rsidP="00EA5DA3">
            <w:pPr>
              <w:pStyle w:val="nTblNormal"/>
              <w:wordWrap/>
            </w:pPr>
            <w:r w:rsidRPr="002452AD">
              <w:t>menuId</w:t>
            </w:r>
          </w:p>
        </w:tc>
        <w:tc>
          <w:tcPr>
            <w:tcW w:w="1063" w:type="dxa"/>
          </w:tcPr>
          <w:p w:rsidR="00083213" w:rsidRPr="00FA36DF" w:rsidRDefault="00145ABB" w:rsidP="00EA5DA3">
            <w:pPr>
              <w:pStyle w:val="nTblNormal"/>
              <w:wordWrap/>
            </w:pPr>
            <w:r w:rsidRPr="008C7B65">
              <w:t>int</w:t>
            </w:r>
          </w:p>
        </w:tc>
        <w:tc>
          <w:tcPr>
            <w:tcW w:w="1063" w:type="dxa"/>
          </w:tcPr>
          <w:p w:rsidR="00083213" w:rsidRPr="006D0CFD" w:rsidRDefault="00A569CA" w:rsidP="00EA5DA3">
            <w:pPr>
              <w:pStyle w:val="nTblNormal"/>
              <w:wordWrap/>
            </w:pPr>
            <w:r w:rsidRPr="00FA36DF">
              <w:rPr>
                <w:rFonts w:hint="eastAsia"/>
              </w:rPr>
              <w:t>Y</w:t>
            </w:r>
          </w:p>
        </w:tc>
        <w:tc>
          <w:tcPr>
            <w:tcW w:w="4704" w:type="dxa"/>
          </w:tcPr>
          <w:p w:rsidR="00083213" w:rsidRPr="00EC5801" w:rsidRDefault="00775BA2" w:rsidP="00EA5DA3">
            <w:pPr>
              <w:pStyle w:val="nTblNormal"/>
              <w:wordWrap/>
              <w:rPr>
                <w:lang w:eastAsia="ja-JP"/>
              </w:rPr>
            </w:pPr>
            <w:r w:rsidRPr="00906373">
              <w:rPr>
                <w:rFonts w:hint="eastAsia"/>
                <w:lang w:eastAsia="ja-JP"/>
              </w:rPr>
              <w:t>掲示板</w:t>
            </w:r>
            <w:r w:rsidR="00BA4CA8" w:rsidRPr="00906373">
              <w:rPr>
                <w:rFonts w:hint="eastAsia"/>
                <w:lang w:eastAsia="ja-JP"/>
              </w:rPr>
              <w:t>の</w:t>
            </w:r>
            <w:r w:rsidRPr="00906373">
              <w:rPr>
                <w:rFonts w:hint="eastAsia"/>
                <w:lang w:eastAsia="ja-JP"/>
              </w:rPr>
              <w:t>ID</w:t>
            </w:r>
            <w:r w:rsidR="005434BB" w:rsidRPr="00906373">
              <w:rPr>
                <w:rFonts w:hint="eastAsia"/>
                <w:lang w:eastAsia="ja-JP"/>
              </w:rPr>
              <w:t>(</w:t>
            </w:r>
            <w:r w:rsidRPr="00906373">
              <w:rPr>
                <w:rFonts w:hint="eastAsia"/>
                <w:lang w:eastAsia="ja-JP"/>
              </w:rPr>
              <w:t>基本値</w:t>
            </w:r>
            <w:r w:rsidR="005434BB" w:rsidRPr="00EC5801">
              <w:rPr>
                <w:rFonts w:hint="eastAsia"/>
                <w:lang w:eastAsia="ja-JP"/>
              </w:rPr>
              <w:t xml:space="preserve">: -1). </w:t>
            </w:r>
            <w:r w:rsidRPr="00EC5801">
              <w:rPr>
                <w:rFonts w:hint="eastAsia"/>
                <w:lang w:eastAsia="ja-JP"/>
              </w:rPr>
              <w:t>掲示板</w:t>
            </w:r>
            <w:r w:rsidR="00BA4CA8" w:rsidRPr="00EC5801">
              <w:rPr>
                <w:rFonts w:hint="eastAsia"/>
                <w:lang w:eastAsia="ja-JP"/>
              </w:rPr>
              <w:t>の</w:t>
            </w:r>
            <w:r w:rsidRPr="00EC5801">
              <w:rPr>
                <w:rFonts w:hint="eastAsia"/>
                <w:lang w:eastAsia="ja-JP"/>
              </w:rPr>
              <w:t>ID</w:t>
            </w:r>
            <w:r w:rsidR="00A34E24" w:rsidRPr="00EC5801">
              <w:rPr>
                <w:rFonts w:hint="eastAsia"/>
                <w:lang w:eastAsia="ja-JP"/>
              </w:rPr>
              <w:t>は、</w:t>
            </w:r>
            <w:r w:rsidR="00D95CEB">
              <w:rPr>
                <w:rFonts w:hint="eastAsia"/>
                <w:lang w:eastAsia="ja-JP"/>
              </w:rPr>
              <w:t>NAVER Cafe</w:t>
            </w:r>
            <w:r w:rsidRPr="00EC5801">
              <w:rPr>
                <w:rFonts w:hint="eastAsia"/>
                <w:lang w:eastAsia="ja-JP"/>
              </w:rPr>
              <w:t>掲示板</w:t>
            </w:r>
            <w:r w:rsidR="00A34E24" w:rsidRPr="00EC5801">
              <w:rPr>
                <w:rFonts w:hint="eastAsia"/>
                <w:lang w:eastAsia="ja-JP"/>
              </w:rPr>
              <w:t>の</w:t>
            </w:r>
            <w:r w:rsidR="005434BB" w:rsidRPr="00EC5801">
              <w:rPr>
                <w:rFonts w:hint="eastAsia"/>
                <w:lang w:eastAsia="ja-JP"/>
              </w:rPr>
              <w:t>URL</w:t>
            </w:r>
            <w:r w:rsidR="00A34E24" w:rsidRPr="00EC5801">
              <w:rPr>
                <w:rFonts w:hint="eastAsia"/>
                <w:lang w:eastAsia="ja-JP"/>
              </w:rPr>
              <w:t>の</w:t>
            </w:r>
            <w:r w:rsidR="005434BB" w:rsidRPr="00EC5801">
              <w:rPr>
                <w:rStyle w:val="nUI"/>
                <w:rFonts w:hint="eastAsia"/>
                <w:lang w:eastAsia="ja-JP"/>
              </w:rPr>
              <w:t>menuid</w:t>
            </w:r>
            <w:r w:rsidR="0037202F" w:rsidRPr="00EC5801">
              <w:rPr>
                <w:rFonts w:hint="eastAsia"/>
                <w:lang w:eastAsia="ja-JP"/>
              </w:rPr>
              <w:t>パラメータ</w:t>
            </w:r>
            <w:r w:rsidR="00A34E24" w:rsidRPr="00EC5801">
              <w:rPr>
                <w:rFonts w:hint="eastAsia"/>
                <w:lang w:eastAsia="ja-JP"/>
              </w:rPr>
              <w:t>値</w:t>
            </w:r>
            <w:r w:rsidR="00EC5801">
              <w:rPr>
                <w:rFonts w:hint="eastAsia"/>
                <w:lang w:eastAsia="ja-JP"/>
              </w:rPr>
              <w:t>にあたります</w:t>
            </w:r>
            <w:r w:rsidR="00A34E24" w:rsidRPr="00EC5801">
              <w:rPr>
                <w:rFonts w:hint="eastAsia"/>
                <w:lang w:eastAsia="ja-JP"/>
              </w:rPr>
              <w:t>。</w:t>
            </w:r>
          </w:p>
        </w:tc>
      </w:tr>
      <w:tr w:rsidR="00145ABB" w:rsidRPr="002452AD" w:rsidTr="00083213">
        <w:tc>
          <w:tcPr>
            <w:tcW w:w="1860" w:type="dxa"/>
          </w:tcPr>
          <w:p w:rsidR="00145ABB" w:rsidRPr="002452AD" w:rsidRDefault="00145ABB" w:rsidP="00EA5DA3">
            <w:pPr>
              <w:pStyle w:val="nTblNormal"/>
              <w:wordWrap/>
            </w:pPr>
            <w:r w:rsidRPr="002452AD">
              <w:t>subject</w:t>
            </w:r>
          </w:p>
        </w:tc>
        <w:tc>
          <w:tcPr>
            <w:tcW w:w="1063" w:type="dxa"/>
          </w:tcPr>
          <w:p w:rsidR="00145ABB" w:rsidRPr="00453FED" w:rsidRDefault="00145ABB" w:rsidP="00EA5DA3">
            <w:pPr>
              <w:pStyle w:val="nTblNormal"/>
              <w:wordWrap/>
            </w:pPr>
            <w:r w:rsidRPr="00453FED">
              <w:t>string</w:t>
            </w:r>
          </w:p>
        </w:tc>
        <w:tc>
          <w:tcPr>
            <w:tcW w:w="1063" w:type="dxa"/>
          </w:tcPr>
          <w:p w:rsidR="00145ABB" w:rsidRPr="00FA36DF" w:rsidRDefault="00A569CA" w:rsidP="00EA5DA3">
            <w:pPr>
              <w:pStyle w:val="nTblNormal"/>
              <w:wordWrap/>
            </w:pPr>
            <w:r w:rsidRPr="008C7B65">
              <w:rPr>
                <w:rFonts w:hint="eastAsia"/>
              </w:rPr>
              <w:t>Y</w:t>
            </w:r>
          </w:p>
        </w:tc>
        <w:tc>
          <w:tcPr>
            <w:tcW w:w="4704" w:type="dxa"/>
          </w:tcPr>
          <w:p w:rsidR="00145ABB" w:rsidRPr="00906373" w:rsidRDefault="00775BA2" w:rsidP="00EA5DA3">
            <w:pPr>
              <w:pStyle w:val="nTblNormal"/>
              <w:wordWrap/>
            </w:pPr>
            <w:r w:rsidRPr="00FA36DF">
              <w:rPr>
                <w:rFonts w:hint="eastAsia"/>
              </w:rPr>
              <w:t>投稿</w:t>
            </w:r>
            <w:r w:rsidR="00BA4CA8" w:rsidRPr="006D0CFD">
              <w:rPr>
                <w:rFonts w:hint="eastAsia"/>
                <w:lang w:eastAsia="ja-JP"/>
              </w:rPr>
              <w:t>の</w:t>
            </w:r>
            <w:r w:rsidRPr="00906373">
              <w:rPr>
                <w:rFonts w:hint="eastAsia"/>
              </w:rPr>
              <w:t>タイトル</w:t>
            </w:r>
          </w:p>
        </w:tc>
      </w:tr>
      <w:tr w:rsidR="00145ABB" w:rsidRPr="002452AD" w:rsidTr="00083213">
        <w:tc>
          <w:tcPr>
            <w:tcW w:w="1860" w:type="dxa"/>
          </w:tcPr>
          <w:p w:rsidR="00145ABB" w:rsidRPr="002452AD" w:rsidRDefault="00145ABB" w:rsidP="00EA5DA3">
            <w:pPr>
              <w:pStyle w:val="nTblNormal"/>
              <w:wordWrap/>
            </w:pPr>
            <w:r w:rsidRPr="002452AD">
              <w:t>content</w:t>
            </w:r>
          </w:p>
        </w:tc>
        <w:tc>
          <w:tcPr>
            <w:tcW w:w="1063" w:type="dxa"/>
          </w:tcPr>
          <w:p w:rsidR="00145ABB" w:rsidRPr="00453FED" w:rsidRDefault="00145ABB" w:rsidP="00EA5DA3">
            <w:pPr>
              <w:pStyle w:val="nTblNormal"/>
              <w:wordWrap/>
            </w:pPr>
            <w:r w:rsidRPr="00453FED">
              <w:t>string</w:t>
            </w:r>
          </w:p>
        </w:tc>
        <w:tc>
          <w:tcPr>
            <w:tcW w:w="1063" w:type="dxa"/>
          </w:tcPr>
          <w:p w:rsidR="00145ABB" w:rsidRPr="00FA36DF" w:rsidRDefault="00A569CA" w:rsidP="00EA5DA3">
            <w:pPr>
              <w:pStyle w:val="nTblNormal"/>
              <w:wordWrap/>
            </w:pPr>
            <w:r w:rsidRPr="008C7B65">
              <w:rPr>
                <w:rFonts w:hint="eastAsia"/>
              </w:rPr>
              <w:t>Y</w:t>
            </w:r>
          </w:p>
        </w:tc>
        <w:tc>
          <w:tcPr>
            <w:tcW w:w="4704" w:type="dxa"/>
          </w:tcPr>
          <w:p w:rsidR="00145ABB" w:rsidRPr="00906373" w:rsidRDefault="00775BA2" w:rsidP="00EA5DA3">
            <w:pPr>
              <w:pStyle w:val="nTblNormal"/>
              <w:wordWrap/>
            </w:pPr>
            <w:r w:rsidRPr="00FA36DF">
              <w:rPr>
                <w:rFonts w:hint="eastAsia"/>
              </w:rPr>
              <w:t>投稿</w:t>
            </w:r>
            <w:r w:rsidR="00BA4CA8" w:rsidRPr="006D0CFD">
              <w:rPr>
                <w:rFonts w:hint="eastAsia"/>
                <w:lang w:eastAsia="ja-JP"/>
              </w:rPr>
              <w:t>の内容</w:t>
            </w:r>
          </w:p>
        </w:tc>
      </w:tr>
    </w:tbl>
    <w:p w:rsidR="00083213" w:rsidRPr="00453FED" w:rsidRDefault="0037202F" w:rsidP="00EA5DA3">
      <w:pPr>
        <w:pStyle w:val="41"/>
      </w:pPr>
      <w:r w:rsidRPr="002452AD">
        <w:rPr>
          <w:rFonts w:hint="eastAsia"/>
        </w:rPr>
        <w:t>返却値</w:t>
      </w:r>
    </w:p>
    <w:p w:rsidR="00083213" w:rsidRPr="00FA36DF" w:rsidRDefault="0037202F" w:rsidP="00EA5DA3">
      <w:pPr>
        <w:pStyle w:val="nNormal"/>
        <w:autoSpaceDE/>
        <w:autoSpaceDN/>
      </w:pPr>
      <w:r w:rsidRPr="008C7B65">
        <w:rPr>
          <w:rFonts w:hint="eastAsia"/>
        </w:rPr>
        <w:t>なし</w:t>
      </w:r>
    </w:p>
    <w:p w:rsidR="00083213" w:rsidRPr="006D0CFD" w:rsidRDefault="00BA12FC" w:rsidP="00EA5DA3">
      <w:pPr>
        <w:pStyle w:val="41"/>
      </w:pPr>
      <w:r>
        <w:rPr>
          <w:rFonts w:hint="eastAsia"/>
        </w:rPr>
        <w:t>サンプルコード</w:t>
      </w:r>
    </w:p>
    <w:p w:rsidR="00A569CA" w:rsidRPr="00EC5801" w:rsidRDefault="00A569CA" w:rsidP="00EA5DA3">
      <w:pPr>
        <w:pStyle w:val="nCode"/>
        <w:autoSpaceDE/>
        <w:autoSpaceDN/>
      </w:pPr>
      <w:r w:rsidRPr="00906373">
        <w:t>GlinkUnity.executeArticlePost(</w:t>
      </w:r>
      <w:r w:rsidR="009D6EB4" w:rsidRPr="00906373">
        <w:rPr>
          <w:rFonts w:hint="eastAsia"/>
        </w:rPr>
        <w:t>28290504</w:t>
      </w:r>
      <w:r w:rsidRPr="00906373">
        <w:t>, "</w:t>
      </w:r>
      <w:r w:rsidR="00A34E24" w:rsidRPr="00906373">
        <w:rPr>
          <w:rFonts w:hint="eastAsia"/>
          <w:lang w:eastAsia="ja-JP"/>
        </w:rPr>
        <w:t>投稿</w:t>
      </w:r>
      <w:r w:rsidR="00EC5801">
        <w:rPr>
          <w:rFonts w:hint="eastAsia"/>
          <w:lang w:eastAsia="ja-JP"/>
        </w:rPr>
        <w:t>の</w:t>
      </w:r>
      <w:r w:rsidR="00775BA2" w:rsidRPr="00906373">
        <w:rPr>
          <w:rFonts w:hint="eastAsia"/>
        </w:rPr>
        <w:t>タイトル</w:t>
      </w:r>
      <w:r w:rsidRPr="00EC5801">
        <w:t>","</w:t>
      </w:r>
      <w:r w:rsidR="00EC5801">
        <w:rPr>
          <w:rFonts w:hint="eastAsia"/>
          <w:lang w:eastAsia="ja-JP"/>
        </w:rPr>
        <w:t>投稿の</w:t>
      </w:r>
      <w:r w:rsidR="00BA4CA8" w:rsidRPr="00EC5801">
        <w:rPr>
          <w:rFonts w:hint="eastAsia"/>
          <w:lang w:eastAsia="ja-JP"/>
        </w:rPr>
        <w:t>内容</w:t>
      </w:r>
      <w:r w:rsidRPr="00EC5801">
        <w:t>" );</w:t>
      </w:r>
    </w:p>
    <w:p w:rsidR="00083213" w:rsidRPr="00EC5801" w:rsidRDefault="00083213" w:rsidP="00EA5DA3">
      <w:pPr>
        <w:pStyle w:val="31"/>
      </w:pPr>
      <w:bookmarkStart w:id="93" w:name="_Toc438559707"/>
      <w:proofErr w:type="gramStart"/>
      <w:r w:rsidRPr="00EC5801">
        <w:t>executeArticlePostWithImage(</w:t>
      </w:r>
      <w:r w:rsidRPr="00EC5801">
        <w:rPr>
          <w:rFonts w:hint="eastAsia"/>
        </w:rPr>
        <w:t>)</w:t>
      </w:r>
      <w:bookmarkEnd w:id="93"/>
      <w:proofErr w:type="gramEnd"/>
    </w:p>
    <w:p w:rsidR="00083213" w:rsidRPr="00EC5801" w:rsidRDefault="0037202F" w:rsidP="00EA5DA3">
      <w:pPr>
        <w:pStyle w:val="41"/>
      </w:pPr>
      <w:r w:rsidRPr="00EC5801">
        <w:rPr>
          <w:rFonts w:hint="eastAsia"/>
        </w:rPr>
        <w:t>説明</w:t>
      </w:r>
    </w:p>
    <w:p w:rsidR="005434BB" w:rsidRPr="00EC5801" w:rsidRDefault="00A34E24" w:rsidP="00EA5DA3">
      <w:pPr>
        <w:pStyle w:val="nNormal"/>
        <w:autoSpaceDE/>
        <w:autoSpaceDN/>
        <w:rPr>
          <w:lang w:eastAsia="ja-JP"/>
        </w:rPr>
      </w:pPr>
      <w:r w:rsidRPr="00EC5801">
        <w:rPr>
          <w:rFonts w:hint="eastAsia"/>
          <w:lang w:eastAsia="ja-JP"/>
        </w:rPr>
        <w:t>画像</w:t>
      </w:r>
      <w:r w:rsidR="00BA4CA8" w:rsidRPr="00EC5801">
        <w:rPr>
          <w:rFonts w:hint="eastAsia"/>
          <w:lang w:eastAsia="ja-JP"/>
        </w:rPr>
        <w:t>を</w:t>
      </w:r>
      <w:r w:rsidRPr="00EC5801">
        <w:rPr>
          <w:rFonts w:hint="eastAsia"/>
          <w:lang w:eastAsia="ja-JP"/>
        </w:rPr>
        <w:t>添付</w:t>
      </w:r>
      <w:r w:rsidR="00BA4CA8" w:rsidRPr="00EC5801">
        <w:rPr>
          <w:rFonts w:hint="eastAsia"/>
          <w:lang w:eastAsia="ja-JP"/>
        </w:rPr>
        <w:t>した</w:t>
      </w:r>
      <w:r w:rsidRPr="00EC5801">
        <w:rPr>
          <w:rFonts w:hint="eastAsia"/>
          <w:lang w:eastAsia="ja-JP"/>
        </w:rPr>
        <w:t>状態で</w:t>
      </w:r>
      <w:r w:rsidR="00775BA2" w:rsidRPr="00EC5801">
        <w:rPr>
          <w:rFonts w:hint="eastAsia"/>
          <w:lang w:eastAsia="ja-JP"/>
        </w:rPr>
        <w:t>掲示板</w:t>
      </w:r>
      <w:r w:rsidR="00BA4CA8" w:rsidRPr="00EC5801">
        <w:rPr>
          <w:rFonts w:hint="eastAsia"/>
          <w:lang w:eastAsia="ja-JP"/>
        </w:rPr>
        <w:t>の</w:t>
      </w:r>
      <w:r w:rsidRPr="00EC5801">
        <w:rPr>
          <w:rFonts w:hint="eastAsia"/>
          <w:lang w:eastAsia="ja-JP"/>
        </w:rPr>
        <w:t>投稿作成画面を</w:t>
      </w:r>
      <w:r w:rsidR="005B6DBE">
        <w:rPr>
          <w:rFonts w:hint="eastAsia"/>
          <w:lang w:eastAsia="ja-JP"/>
        </w:rPr>
        <w:t>立ち上げます</w:t>
      </w:r>
      <w:r w:rsidRPr="00EC5801">
        <w:rPr>
          <w:rFonts w:hint="eastAsia"/>
          <w:lang w:eastAsia="ja-JP"/>
        </w:rPr>
        <w:t>。</w:t>
      </w:r>
    </w:p>
    <w:p w:rsidR="00083213" w:rsidRPr="00EC5801" w:rsidRDefault="0037202F" w:rsidP="00EA5DA3">
      <w:pPr>
        <w:pStyle w:val="41"/>
      </w:pPr>
      <w:r w:rsidRPr="00EC5801">
        <w:rPr>
          <w:rFonts w:hint="eastAsia"/>
        </w:rPr>
        <w:t>構文</w:t>
      </w:r>
    </w:p>
    <w:p w:rsidR="0037579D" w:rsidRPr="00EC5801" w:rsidRDefault="00083213" w:rsidP="00EA5DA3">
      <w:pPr>
        <w:pStyle w:val="nCode"/>
        <w:autoSpaceDE/>
        <w:autoSpaceDN/>
      </w:pPr>
      <w:r w:rsidRPr="00EC5801">
        <w:t xml:space="preserve">  </w:t>
      </w:r>
      <w:proofErr w:type="gramStart"/>
      <w:r w:rsidR="0037579D" w:rsidRPr="00EC5801">
        <w:t>public</w:t>
      </w:r>
      <w:proofErr w:type="gramEnd"/>
      <w:r w:rsidRPr="00EC5801">
        <w:t xml:space="preserve"> </w:t>
      </w:r>
      <w:r w:rsidR="0037579D" w:rsidRPr="00EC5801">
        <w:t>static</w:t>
      </w:r>
      <w:r w:rsidRPr="00EC5801">
        <w:t xml:space="preserve"> </w:t>
      </w:r>
      <w:r w:rsidR="0037579D" w:rsidRPr="00EC5801">
        <w:t>void</w:t>
      </w:r>
      <w:r w:rsidRPr="00EC5801">
        <w:t xml:space="preserve"> </w:t>
      </w:r>
      <w:r w:rsidR="0037579D" w:rsidRPr="00EC5801">
        <w:t>executeArticlePostWithImage(int</w:t>
      </w:r>
      <w:r w:rsidRPr="00EC5801">
        <w:t xml:space="preserve"> </w:t>
      </w:r>
      <w:r w:rsidR="0037579D" w:rsidRPr="00EC5801">
        <w:t>menuId,</w:t>
      </w:r>
      <w:r w:rsidRPr="00EC5801">
        <w:t xml:space="preserve"> </w:t>
      </w:r>
      <w:r w:rsidR="0037579D" w:rsidRPr="00EC5801">
        <w:t>string</w:t>
      </w:r>
      <w:r w:rsidRPr="00EC5801">
        <w:t xml:space="preserve"> </w:t>
      </w:r>
      <w:r w:rsidR="0037579D" w:rsidRPr="00EC5801">
        <w:t>subject,</w:t>
      </w:r>
      <w:r w:rsidRPr="00EC5801">
        <w:t xml:space="preserve"> </w:t>
      </w:r>
      <w:r w:rsidR="0037579D" w:rsidRPr="00EC5801">
        <w:t>string</w:t>
      </w:r>
      <w:r w:rsidRPr="00EC5801">
        <w:t xml:space="preserve"> </w:t>
      </w:r>
      <w:r w:rsidR="0037579D" w:rsidRPr="00EC5801">
        <w:t>content,</w:t>
      </w:r>
      <w:r w:rsidRPr="00EC5801">
        <w:t xml:space="preserve"> </w:t>
      </w:r>
      <w:r w:rsidR="0037579D" w:rsidRPr="00EC5801">
        <w:t>string</w:t>
      </w:r>
      <w:r w:rsidRPr="00EC5801">
        <w:t xml:space="preserve"> </w:t>
      </w:r>
      <w:r w:rsidR="0037579D" w:rsidRPr="00EC5801">
        <w:t>filePath)</w:t>
      </w:r>
      <w:r w:rsidRPr="00EC5801">
        <w:t xml:space="preserve"> </w:t>
      </w:r>
      <w:r w:rsidR="0037579D" w:rsidRPr="00EC5801">
        <w:t>{</w:t>
      </w:r>
    </w:p>
    <w:p w:rsidR="0037579D" w:rsidRPr="00EC5801" w:rsidRDefault="00083213" w:rsidP="00EA5DA3">
      <w:pPr>
        <w:pStyle w:val="nCode"/>
        <w:autoSpaceDE/>
        <w:autoSpaceDN/>
      </w:pPr>
      <w:r w:rsidRPr="00EC5801">
        <w:t xml:space="preserve">        </w:t>
      </w:r>
      <w:proofErr w:type="gramStart"/>
      <w:r w:rsidR="0037579D" w:rsidRPr="00EC5801">
        <w:t>sharedInstance(</w:t>
      </w:r>
      <w:proofErr w:type="gramEnd"/>
      <w:r w:rsidR="0037579D" w:rsidRPr="00EC5801">
        <w:t>).executeArticlePostWithImage</w:t>
      </w:r>
      <w:r w:rsidRPr="00EC5801">
        <w:t xml:space="preserve"> </w:t>
      </w:r>
      <w:r w:rsidR="0037579D" w:rsidRPr="00EC5801">
        <w:t>(menuId,</w:t>
      </w:r>
      <w:r w:rsidRPr="00EC5801">
        <w:t xml:space="preserve"> </w:t>
      </w:r>
      <w:r w:rsidR="0037579D" w:rsidRPr="00EC5801">
        <w:t>subject,</w:t>
      </w:r>
      <w:r w:rsidRPr="00EC5801">
        <w:t xml:space="preserve"> </w:t>
      </w:r>
      <w:r w:rsidR="0037579D" w:rsidRPr="00EC5801">
        <w:t>content,</w:t>
      </w:r>
      <w:r w:rsidRPr="00EC5801">
        <w:t xml:space="preserve"> </w:t>
      </w:r>
      <w:r w:rsidR="0037579D" w:rsidRPr="00EC5801">
        <w:t>filePath);</w:t>
      </w:r>
    </w:p>
    <w:p w:rsidR="0037579D" w:rsidRPr="00EC5801" w:rsidRDefault="00083213" w:rsidP="00EA5DA3">
      <w:pPr>
        <w:pStyle w:val="nCode"/>
        <w:autoSpaceDE/>
        <w:autoSpaceDN/>
      </w:pPr>
      <w:r w:rsidRPr="00EC5801">
        <w:t xml:space="preserve">    </w:t>
      </w:r>
      <w:r w:rsidR="0037579D" w:rsidRPr="00EC5801">
        <w:t>}</w:t>
      </w:r>
    </w:p>
    <w:p w:rsidR="00083213" w:rsidRPr="00EC5801" w:rsidRDefault="0037202F" w:rsidP="00EA5DA3">
      <w:pPr>
        <w:pStyle w:val="41"/>
      </w:pPr>
      <w:r w:rsidRPr="00EC5801">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083213" w:rsidRPr="002452AD"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Pr="00EC5801" w:rsidRDefault="0037202F" w:rsidP="00EA5DA3">
            <w:pPr>
              <w:pStyle w:val="nTblHeader"/>
              <w:wordWrap/>
            </w:pPr>
            <w:r w:rsidRPr="00EC5801">
              <w:rPr>
                <w:rFonts w:hint="eastAsia"/>
              </w:rPr>
              <w:t>パラメータ</w:t>
            </w:r>
          </w:p>
        </w:tc>
        <w:tc>
          <w:tcPr>
            <w:tcW w:w="1063" w:type="dxa"/>
          </w:tcPr>
          <w:p w:rsidR="00083213" w:rsidRPr="00EC5801" w:rsidRDefault="0037202F" w:rsidP="00EA5DA3">
            <w:pPr>
              <w:pStyle w:val="nTblHeader"/>
              <w:wordWrap/>
            </w:pPr>
            <w:r w:rsidRPr="00EC5801">
              <w:rPr>
                <w:rFonts w:hint="eastAsia"/>
              </w:rPr>
              <w:t>タイプ</w:t>
            </w:r>
          </w:p>
        </w:tc>
        <w:tc>
          <w:tcPr>
            <w:tcW w:w="1063" w:type="dxa"/>
          </w:tcPr>
          <w:p w:rsidR="00083213" w:rsidRPr="00EC5801" w:rsidRDefault="0037202F" w:rsidP="00EA5DA3">
            <w:pPr>
              <w:pStyle w:val="nTblHeader"/>
              <w:wordWrap/>
            </w:pPr>
            <w:r w:rsidRPr="00EC5801">
              <w:rPr>
                <w:rFonts w:hint="eastAsia"/>
              </w:rPr>
              <w:t>必須</w:t>
            </w:r>
          </w:p>
        </w:tc>
        <w:tc>
          <w:tcPr>
            <w:tcW w:w="4704" w:type="dxa"/>
          </w:tcPr>
          <w:p w:rsidR="00083213" w:rsidRPr="00EC5801" w:rsidRDefault="0037202F" w:rsidP="00EA5DA3">
            <w:pPr>
              <w:pStyle w:val="nTblHeader"/>
              <w:wordWrap/>
            </w:pPr>
            <w:r w:rsidRPr="00EC5801">
              <w:rPr>
                <w:rFonts w:hint="eastAsia"/>
              </w:rPr>
              <w:t>説明</w:t>
            </w:r>
          </w:p>
        </w:tc>
      </w:tr>
      <w:tr w:rsidR="003C5562" w:rsidRPr="002452AD" w:rsidTr="00083213">
        <w:tc>
          <w:tcPr>
            <w:tcW w:w="1860" w:type="dxa"/>
          </w:tcPr>
          <w:p w:rsidR="003C5562" w:rsidRPr="00453FED" w:rsidRDefault="003C5562" w:rsidP="00EA5DA3">
            <w:pPr>
              <w:pStyle w:val="nTblNormal"/>
              <w:wordWrap/>
            </w:pPr>
            <w:r w:rsidRPr="002452AD">
              <w:t>m</w:t>
            </w:r>
            <w:r w:rsidRPr="00453FED">
              <w:t>enuId</w:t>
            </w:r>
          </w:p>
        </w:tc>
        <w:tc>
          <w:tcPr>
            <w:tcW w:w="1063" w:type="dxa"/>
          </w:tcPr>
          <w:p w:rsidR="003C5562" w:rsidRPr="008C7B65" w:rsidRDefault="003C5562" w:rsidP="00EA5DA3">
            <w:pPr>
              <w:pStyle w:val="nTblNormal"/>
              <w:wordWrap/>
            </w:pPr>
            <w:r w:rsidRPr="008C7B65">
              <w:t>int</w:t>
            </w:r>
          </w:p>
        </w:tc>
        <w:tc>
          <w:tcPr>
            <w:tcW w:w="1063" w:type="dxa"/>
          </w:tcPr>
          <w:p w:rsidR="003C5562" w:rsidRPr="00FA36DF" w:rsidRDefault="009D6EB4" w:rsidP="00EA5DA3">
            <w:pPr>
              <w:pStyle w:val="nTblNormal"/>
              <w:wordWrap/>
            </w:pPr>
            <w:r w:rsidRPr="00FA36DF">
              <w:rPr>
                <w:rFonts w:hint="eastAsia"/>
              </w:rPr>
              <w:t>Y</w:t>
            </w:r>
          </w:p>
        </w:tc>
        <w:tc>
          <w:tcPr>
            <w:tcW w:w="4704" w:type="dxa"/>
          </w:tcPr>
          <w:p w:rsidR="003C5562" w:rsidRPr="00EC5801" w:rsidRDefault="00775BA2" w:rsidP="00EA5DA3">
            <w:pPr>
              <w:pStyle w:val="nTblNormal"/>
              <w:wordWrap/>
              <w:rPr>
                <w:lang w:eastAsia="ja-JP"/>
              </w:rPr>
            </w:pPr>
            <w:r w:rsidRPr="00906373">
              <w:rPr>
                <w:rFonts w:hint="eastAsia"/>
                <w:lang w:eastAsia="ja-JP"/>
              </w:rPr>
              <w:t>掲示板</w:t>
            </w:r>
            <w:r w:rsidR="00BA4CA8" w:rsidRPr="00906373">
              <w:rPr>
                <w:rFonts w:hint="eastAsia"/>
                <w:lang w:eastAsia="ja-JP"/>
              </w:rPr>
              <w:t>の</w:t>
            </w:r>
            <w:r w:rsidRPr="00906373">
              <w:rPr>
                <w:rFonts w:hint="eastAsia"/>
                <w:lang w:eastAsia="ja-JP"/>
              </w:rPr>
              <w:t>ID</w:t>
            </w:r>
            <w:r w:rsidR="003C5562" w:rsidRPr="00906373">
              <w:rPr>
                <w:rFonts w:hint="eastAsia"/>
                <w:lang w:eastAsia="ja-JP"/>
              </w:rPr>
              <w:t>(</w:t>
            </w:r>
            <w:r w:rsidRPr="00906373">
              <w:rPr>
                <w:rFonts w:hint="eastAsia"/>
                <w:lang w:eastAsia="ja-JP"/>
              </w:rPr>
              <w:t>基本値</w:t>
            </w:r>
            <w:r w:rsidR="003C5562" w:rsidRPr="00EC5801">
              <w:rPr>
                <w:rFonts w:hint="eastAsia"/>
                <w:lang w:eastAsia="ja-JP"/>
              </w:rPr>
              <w:t xml:space="preserve">: -1). </w:t>
            </w:r>
            <w:r w:rsidRPr="00EC5801">
              <w:rPr>
                <w:rFonts w:hint="eastAsia"/>
                <w:lang w:eastAsia="ja-JP"/>
              </w:rPr>
              <w:t>掲示板</w:t>
            </w:r>
            <w:r w:rsidR="00BA4CA8" w:rsidRPr="00EC5801">
              <w:rPr>
                <w:rFonts w:hint="eastAsia"/>
                <w:lang w:eastAsia="ja-JP"/>
              </w:rPr>
              <w:t>の</w:t>
            </w:r>
            <w:r w:rsidRPr="00EC5801">
              <w:rPr>
                <w:rFonts w:hint="eastAsia"/>
                <w:lang w:eastAsia="ja-JP"/>
              </w:rPr>
              <w:t>ID</w:t>
            </w:r>
            <w:r w:rsidR="00A34E24" w:rsidRPr="00EC5801">
              <w:rPr>
                <w:rFonts w:hint="eastAsia"/>
                <w:lang w:eastAsia="ja-JP"/>
              </w:rPr>
              <w:t>は、</w:t>
            </w:r>
            <w:r w:rsidR="00D95CEB">
              <w:rPr>
                <w:rFonts w:hint="eastAsia"/>
                <w:lang w:eastAsia="ja-JP"/>
              </w:rPr>
              <w:t>NAVER Cafe</w:t>
            </w:r>
            <w:r w:rsidRPr="00EC5801">
              <w:rPr>
                <w:rFonts w:hint="eastAsia"/>
                <w:lang w:eastAsia="ja-JP"/>
              </w:rPr>
              <w:t>掲示板</w:t>
            </w:r>
            <w:r w:rsidR="003C5562" w:rsidRPr="00EC5801">
              <w:rPr>
                <w:rFonts w:hint="eastAsia"/>
                <w:lang w:eastAsia="ja-JP"/>
              </w:rPr>
              <w:t>URL</w:t>
            </w:r>
            <w:r w:rsidR="00A34E24" w:rsidRPr="00EC5801">
              <w:rPr>
                <w:rFonts w:hint="eastAsia"/>
                <w:lang w:eastAsia="ja-JP"/>
              </w:rPr>
              <w:t>の</w:t>
            </w:r>
            <w:r w:rsidR="003C5562" w:rsidRPr="00EC5801">
              <w:rPr>
                <w:rStyle w:val="nUI"/>
                <w:rFonts w:hint="eastAsia"/>
                <w:lang w:eastAsia="ja-JP"/>
              </w:rPr>
              <w:t>menuid</w:t>
            </w:r>
            <w:r w:rsidR="0037202F" w:rsidRPr="00EC5801">
              <w:rPr>
                <w:rFonts w:hint="eastAsia"/>
                <w:lang w:eastAsia="ja-JP"/>
              </w:rPr>
              <w:t>パラメータ</w:t>
            </w:r>
            <w:r w:rsidR="00A34E24" w:rsidRPr="00EC5801">
              <w:rPr>
                <w:rFonts w:hint="eastAsia"/>
                <w:lang w:eastAsia="ja-JP"/>
              </w:rPr>
              <w:t>値</w:t>
            </w:r>
            <w:r w:rsidR="00EC5801">
              <w:rPr>
                <w:rFonts w:hint="eastAsia"/>
                <w:lang w:eastAsia="ja-JP"/>
              </w:rPr>
              <w:t>にあたります</w:t>
            </w:r>
            <w:r w:rsidR="00A34E24" w:rsidRPr="00EC5801">
              <w:rPr>
                <w:rFonts w:hint="eastAsia"/>
                <w:lang w:eastAsia="ja-JP"/>
              </w:rPr>
              <w:t>。</w:t>
            </w:r>
          </w:p>
        </w:tc>
      </w:tr>
      <w:tr w:rsidR="003C5562" w:rsidRPr="002452AD" w:rsidTr="00083213">
        <w:tc>
          <w:tcPr>
            <w:tcW w:w="1860" w:type="dxa"/>
          </w:tcPr>
          <w:p w:rsidR="003C5562" w:rsidRPr="002452AD" w:rsidRDefault="003C5562" w:rsidP="00EA5DA3">
            <w:pPr>
              <w:pStyle w:val="nTblNormal"/>
              <w:wordWrap/>
            </w:pPr>
            <w:r w:rsidRPr="002452AD">
              <w:t>subject</w:t>
            </w:r>
          </w:p>
        </w:tc>
        <w:tc>
          <w:tcPr>
            <w:tcW w:w="1063" w:type="dxa"/>
          </w:tcPr>
          <w:p w:rsidR="003C5562" w:rsidRPr="00453FED" w:rsidRDefault="003C5562" w:rsidP="00EA5DA3">
            <w:pPr>
              <w:pStyle w:val="nTblNormal"/>
              <w:wordWrap/>
            </w:pPr>
            <w:r w:rsidRPr="00453FED">
              <w:t>string</w:t>
            </w:r>
          </w:p>
        </w:tc>
        <w:tc>
          <w:tcPr>
            <w:tcW w:w="1063" w:type="dxa"/>
          </w:tcPr>
          <w:p w:rsidR="003C5562" w:rsidRPr="00FA36DF" w:rsidRDefault="009D6EB4" w:rsidP="00EA5DA3">
            <w:pPr>
              <w:pStyle w:val="nTblNormal"/>
              <w:wordWrap/>
            </w:pPr>
            <w:r w:rsidRPr="008C7B65">
              <w:rPr>
                <w:rFonts w:hint="eastAsia"/>
              </w:rPr>
              <w:t>Y</w:t>
            </w:r>
          </w:p>
        </w:tc>
        <w:tc>
          <w:tcPr>
            <w:tcW w:w="4704" w:type="dxa"/>
          </w:tcPr>
          <w:p w:rsidR="003C5562" w:rsidRPr="00906373" w:rsidRDefault="00775BA2" w:rsidP="00EA5DA3">
            <w:pPr>
              <w:pStyle w:val="nTblNormal"/>
              <w:wordWrap/>
            </w:pPr>
            <w:r w:rsidRPr="00FA36DF">
              <w:rPr>
                <w:rFonts w:hint="eastAsia"/>
              </w:rPr>
              <w:t>投稿</w:t>
            </w:r>
            <w:r w:rsidR="00BA4CA8" w:rsidRPr="006D0CFD">
              <w:rPr>
                <w:rFonts w:hint="eastAsia"/>
                <w:lang w:eastAsia="ja-JP"/>
              </w:rPr>
              <w:t>の</w:t>
            </w:r>
            <w:r w:rsidRPr="00906373">
              <w:rPr>
                <w:rFonts w:hint="eastAsia"/>
              </w:rPr>
              <w:t>タイトル</w:t>
            </w:r>
          </w:p>
        </w:tc>
      </w:tr>
      <w:tr w:rsidR="003C5562" w:rsidRPr="002452AD" w:rsidTr="00083213">
        <w:tc>
          <w:tcPr>
            <w:tcW w:w="1860" w:type="dxa"/>
          </w:tcPr>
          <w:p w:rsidR="003C5562" w:rsidRPr="002452AD" w:rsidRDefault="003C5562" w:rsidP="00EA5DA3">
            <w:pPr>
              <w:pStyle w:val="nTblNormal"/>
              <w:wordWrap/>
            </w:pPr>
            <w:r w:rsidRPr="002452AD">
              <w:t>content</w:t>
            </w:r>
          </w:p>
        </w:tc>
        <w:tc>
          <w:tcPr>
            <w:tcW w:w="1063" w:type="dxa"/>
          </w:tcPr>
          <w:p w:rsidR="003C5562" w:rsidRPr="00453FED" w:rsidRDefault="003C5562" w:rsidP="00EA5DA3">
            <w:pPr>
              <w:pStyle w:val="nTblNormal"/>
              <w:wordWrap/>
            </w:pPr>
            <w:r w:rsidRPr="00453FED">
              <w:t>string</w:t>
            </w:r>
          </w:p>
        </w:tc>
        <w:tc>
          <w:tcPr>
            <w:tcW w:w="1063" w:type="dxa"/>
          </w:tcPr>
          <w:p w:rsidR="003C5562" w:rsidRPr="00FA36DF" w:rsidRDefault="009D6EB4" w:rsidP="00EA5DA3">
            <w:pPr>
              <w:pStyle w:val="nTblNormal"/>
              <w:wordWrap/>
            </w:pPr>
            <w:r w:rsidRPr="008C7B65">
              <w:rPr>
                <w:rFonts w:hint="eastAsia"/>
              </w:rPr>
              <w:t>Y</w:t>
            </w:r>
          </w:p>
        </w:tc>
        <w:tc>
          <w:tcPr>
            <w:tcW w:w="4704" w:type="dxa"/>
          </w:tcPr>
          <w:p w:rsidR="003C5562" w:rsidRPr="00906373" w:rsidRDefault="00775BA2" w:rsidP="00EA5DA3">
            <w:pPr>
              <w:pStyle w:val="nTblNormal"/>
              <w:wordWrap/>
            </w:pPr>
            <w:r w:rsidRPr="00FA36DF">
              <w:rPr>
                <w:rFonts w:hint="eastAsia"/>
              </w:rPr>
              <w:t>投稿</w:t>
            </w:r>
            <w:r w:rsidR="00BA4CA8" w:rsidRPr="006D0CFD">
              <w:rPr>
                <w:rFonts w:hint="eastAsia"/>
                <w:lang w:eastAsia="ja-JP"/>
              </w:rPr>
              <w:t>の</w:t>
            </w:r>
            <w:r w:rsidR="00EC5801">
              <w:rPr>
                <w:rFonts w:hint="eastAsia"/>
                <w:lang w:eastAsia="ja-JP"/>
              </w:rPr>
              <w:t>内容</w:t>
            </w:r>
          </w:p>
        </w:tc>
      </w:tr>
      <w:tr w:rsidR="003C5562" w:rsidRPr="002452AD" w:rsidTr="00083213">
        <w:tc>
          <w:tcPr>
            <w:tcW w:w="1860" w:type="dxa"/>
          </w:tcPr>
          <w:p w:rsidR="003C5562" w:rsidRPr="002452AD" w:rsidRDefault="003C5562" w:rsidP="00EA5DA3">
            <w:pPr>
              <w:pStyle w:val="nTblNormal"/>
              <w:wordWrap/>
            </w:pPr>
            <w:r w:rsidRPr="002452AD">
              <w:t>filePath</w:t>
            </w:r>
          </w:p>
        </w:tc>
        <w:tc>
          <w:tcPr>
            <w:tcW w:w="1063" w:type="dxa"/>
          </w:tcPr>
          <w:p w:rsidR="003C5562" w:rsidRPr="00453FED" w:rsidRDefault="003C5562" w:rsidP="00EA5DA3">
            <w:pPr>
              <w:pStyle w:val="nTblNormal"/>
              <w:wordWrap/>
            </w:pPr>
            <w:r w:rsidRPr="00453FED">
              <w:t>string</w:t>
            </w:r>
          </w:p>
        </w:tc>
        <w:tc>
          <w:tcPr>
            <w:tcW w:w="1063" w:type="dxa"/>
          </w:tcPr>
          <w:p w:rsidR="003C5562" w:rsidRPr="00FA36DF" w:rsidRDefault="009D6EB4" w:rsidP="00EA5DA3">
            <w:pPr>
              <w:pStyle w:val="nTblNormal"/>
              <w:wordWrap/>
            </w:pPr>
            <w:r w:rsidRPr="008C7B65">
              <w:rPr>
                <w:rFonts w:hint="eastAsia"/>
              </w:rPr>
              <w:t>Y</w:t>
            </w:r>
          </w:p>
        </w:tc>
        <w:tc>
          <w:tcPr>
            <w:tcW w:w="4704" w:type="dxa"/>
          </w:tcPr>
          <w:p w:rsidR="003C5562" w:rsidRPr="00906373" w:rsidRDefault="00A34E24" w:rsidP="00EA5DA3">
            <w:pPr>
              <w:pStyle w:val="nTblNormal"/>
              <w:wordWrap/>
              <w:rPr>
                <w:lang w:eastAsia="ja-JP"/>
              </w:rPr>
            </w:pPr>
            <w:r w:rsidRPr="00FA36DF">
              <w:rPr>
                <w:rFonts w:hint="eastAsia"/>
                <w:lang w:eastAsia="ja-JP"/>
              </w:rPr>
              <w:t>画像ファイルのパス</w:t>
            </w:r>
            <w:r w:rsidR="003C5562" w:rsidRPr="006D0CFD">
              <w:rPr>
                <w:rFonts w:hint="eastAsia"/>
                <w:lang w:eastAsia="ja-JP"/>
              </w:rPr>
              <w:t>(URI</w:t>
            </w:r>
            <w:r w:rsidRPr="00906373">
              <w:rPr>
                <w:rFonts w:hint="eastAsia"/>
                <w:lang w:eastAsia="ja-JP"/>
              </w:rPr>
              <w:t>形式</w:t>
            </w:r>
            <w:r w:rsidR="003C5562" w:rsidRPr="00906373">
              <w:rPr>
                <w:rFonts w:hint="eastAsia"/>
                <w:lang w:eastAsia="ja-JP"/>
              </w:rPr>
              <w:t>)</w:t>
            </w:r>
          </w:p>
        </w:tc>
      </w:tr>
    </w:tbl>
    <w:p w:rsidR="00083213" w:rsidRPr="00453FED" w:rsidRDefault="0037202F" w:rsidP="00EA5DA3">
      <w:pPr>
        <w:pStyle w:val="41"/>
      </w:pPr>
      <w:r w:rsidRPr="002452AD">
        <w:rPr>
          <w:rFonts w:hint="eastAsia"/>
        </w:rPr>
        <w:t>返却値</w:t>
      </w:r>
    </w:p>
    <w:p w:rsidR="00083213" w:rsidRPr="00FA36DF" w:rsidRDefault="0037202F" w:rsidP="00EA5DA3">
      <w:pPr>
        <w:pStyle w:val="nNormal"/>
        <w:autoSpaceDE/>
        <w:autoSpaceDN/>
      </w:pPr>
      <w:r w:rsidRPr="008C7B65">
        <w:rPr>
          <w:rFonts w:hint="eastAsia"/>
        </w:rPr>
        <w:t>なし</w:t>
      </w:r>
    </w:p>
    <w:p w:rsidR="00083213" w:rsidRPr="006D0CFD" w:rsidRDefault="00BA12FC" w:rsidP="00EA5DA3">
      <w:pPr>
        <w:pStyle w:val="41"/>
      </w:pPr>
      <w:r>
        <w:rPr>
          <w:rFonts w:hint="eastAsia"/>
        </w:rPr>
        <w:lastRenderedPageBreak/>
        <w:t>サンプルコード</w:t>
      </w:r>
    </w:p>
    <w:p w:rsidR="009D6EB4" w:rsidRPr="00906373" w:rsidRDefault="009D6EB4" w:rsidP="00EA5DA3">
      <w:pPr>
        <w:pStyle w:val="nCode"/>
        <w:autoSpaceDE/>
        <w:autoSpaceDN/>
      </w:pPr>
      <w:r w:rsidRPr="00906373">
        <w:rPr>
          <w:rFonts w:hint="eastAsia"/>
        </w:rPr>
        <w:t>{</w:t>
      </w:r>
    </w:p>
    <w:p w:rsidR="00083213" w:rsidRPr="00EC5801" w:rsidRDefault="00A569CA" w:rsidP="00EA5DA3">
      <w:pPr>
        <w:pStyle w:val="nCode"/>
        <w:autoSpaceDE/>
        <w:autoSpaceDN/>
      </w:pPr>
      <w:r w:rsidRPr="00906373">
        <w:t>GlinkUnity.executeArticlePostWithImgae(</w:t>
      </w:r>
      <w:r w:rsidR="009D6EB4" w:rsidRPr="00906373">
        <w:rPr>
          <w:rFonts w:hint="eastAsia"/>
        </w:rPr>
        <w:t>28290504</w:t>
      </w:r>
      <w:r w:rsidRPr="00906373">
        <w:t>, "</w:t>
      </w:r>
      <w:r w:rsidR="00EC5801">
        <w:rPr>
          <w:rFonts w:hint="eastAsia"/>
          <w:lang w:eastAsia="ja-JP"/>
        </w:rPr>
        <w:t>投稿の</w:t>
      </w:r>
      <w:r w:rsidR="00775BA2" w:rsidRPr="00EC5801">
        <w:rPr>
          <w:rFonts w:hint="eastAsia"/>
        </w:rPr>
        <w:t>タイトル</w:t>
      </w:r>
      <w:r w:rsidRPr="00EC5801">
        <w:t>", "</w:t>
      </w:r>
      <w:r w:rsidR="00EC5801">
        <w:rPr>
          <w:rFonts w:hint="eastAsia"/>
          <w:lang w:eastAsia="ja-JP"/>
        </w:rPr>
        <w:t>投稿の</w:t>
      </w:r>
      <w:r w:rsidR="00A34E24" w:rsidRPr="00EC5801">
        <w:rPr>
          <w:rFonts w:hint="eastAsia"/>
          <w:lang w:eastAsia="ja-JP"/>
        </w:rPr>
        <w:t>内容</w:t>
      </w:r>
      <w:r w:rsidRPr="00EC5801">
        <w:t>","</w:t>
      </w:r>
      <w:r w:rsidRPr="00EC5801">
        <w:rPr>
          <w:rFonts w:hint="eastAsia"/>
        </w:rPr>
        <w:t>/</w:t>
      </w:r>
      <w:r w:rsidR="00D95CEB">
        <w:rPr>
          <w:rFonts w:hint="eastAsia"/>
        </w:rPr>
        <w:t>NAVER Cafe</w:t>
      </w:r>
      <w:r w:rsidR="009D6EB4" w:rsidRPr="00EC5801">
        <w:rPr>
          <w:rFonts w:hint="eastAsia"/>
        </w:rPr>
        <w:t>sdk/glink</w:t>
      </w:r>
      <w:r w:rsidRPr="00EC5801">
        <w:rPr>
          <w:rFonts w:hint="eastAsia"/>
        </w:rPr>
        <w:t>.png</w:t>
      </w:r>
      <w:r w:rsidRPr="00EC5801">
        <w:t>" );</w:t>
      </w:r>
    </w:p>
    <w:p w:rsidR="009D6EB4" w:rsidRPr="00EC5801" w:rsidRDefault="009D6EB4" w:rsidP="00EA5DA3">
      <w:pPr>
        <w:pStyle w:val="nCode"/>
        <w:autoSpaceDE/>
        <w:autoSpaceDN/>
      </w:pPr>
      <w:r w:rsidRPr="00EC5801">
        <w:rPr>
          <w:rFonts w:hint="eastAsia"/>
        </w:rPr>
        <w:t>}</w:t>
      </w:r>
    </w:p>
    <w:p w:rsidR="0037579D" w:rsidRPr="00EC5801" w:rsidRDefault="00083213" w:rsidP="00EA5DA3">
      <w:pPr>
        <w:pStyle w:val="31"/>
      </w:pPr>
      <w:bookmarkStart w:id="94" w:name="_Toc438559708"/>
      <w:proofErr w:type="gramStart"/>
      <w:r w:rsidRPr="00EC5801">
        <w:t>executeArticlePostWithVideo(</w:t>
      </w:r>
      <w:r w:rsidRPr="00EC5801">
        <w:rPr>
          <w:rFonts w:hint="eastAsia"/>
        </w:rPr>
        <w:t>)</w:t>
      </w:r>
      <w:bookmarkEnd w:id="94"/>
      <w:proofErr w:type="gramEnd"/>
    </w:p>
    <w:p w:rsidR="00083213" w:rsidRPr="00EC5801" w:rsidRDefault="0037202F" w:rsidP="00EA5DA3">
      <w:pPr>
        <w:pStyle w:val="41"/>
      </w:pPr>
      <w:r w:rsidRPr="00EC5801">
        <w:rPr>
          <w:rFonts w:hint="eastAsia"/>
        </w:rPr>
        <w:t>説明</w:t>
      </w:r>
    </w:p>
    <w:p w:rsidR="003C5562" w:rsidRPr="00EC5801" w:rsidRDefault="00A34E24" w:rsidP="00EA5DA3">
      <w:pPr>
        <w:pStyle w:val="nNormal"/>
        <w:autoSpaceDE/>
        <w:autoSpaceDN/>
        <w:rPr>
          <w:lang w:eastAsia="ja-JP"/>
        </w:rPr>
      </w:pPr>
      <w:r w:rsidRPr="00EC5801">
        <w:rPr>
          <w:rFonts w:hint="eastAsia"/>
          <w:lang w:eastAsia="ja-JP"/>
        </w:rPr>
        <w:t>動画</w:t>
      </w:r>
      <w:r w:rsidR="00BA4CA8" w:rsidRPr="00EC5801">
        <w:rPr>
          <w:rFonts w:hint="eastAsia"/>
          <w:lang w:eastAsia="ja-JP"/>
        </w:rPr>
        <w:t>を</w:t>
      </w:r>
      <w:r w:rsidRPr="00EC5801">
        <w:rPr>
          <w:rFonts w:hint="eastAsia"/>
          <w:lang w:eastAsia="ja-JP"/>
        </w:rPr>
        <w:t>添付</w:t>
      </w:r>
      <w:r w:rsidR="00BA4CA8" w:rsidRPr="00EC5801">
        <w:rPr>
          <w:rFonts w:hint="eastAsia"/>
          <w:lang w:eastAsia="ja-JP"/>
        </w:rPr>
        <w:t>した</w:t>
      </w:r>
      <w:r w:rsidRPr="00EC5801">
        <w:rPr>
          <w:rFonts w:hint="eastAsia"/>
          <w:lang w:eastAsia="ja-JP"/>
        </w:rPr>
        <w:t>状態で</w:t>
      </w:r>
      <w:r w:rsidR="00775BA2" w:rsidRPr="00EC5801">
        <w:rPr>
          <w:rFonts w:hint="eastAsia"/>
          <w:lang w:eastAsia="ja-JP"/>
        </w:rPr>
        <w:t>掲示板</w:t>
      </w:r>
      <w:r w:rsidR="00BA4CA8" w:rsidRPr="00EC5801">
        <w:rPr>
          <w:rFonts w:hint="eastAsia"/>
          <w:lang w:eastAsia="ja-JP"/>
        </w:rPr>
        <w:t>の</w:t>
      </w:r>
      <w:r w:rsidRPr="00EC5801">
        <w:rPr>
          <w:rFonts w:hint="eastAsia"/>
          <w:lang w:eastAsia="ja-JP"/>
        </w:rPr>
        <w:t>投稿作成画面を</w:t>
      </w:r>
      <w:r w:rsidR="005B6DBE">
        <w:rPr>
          <w:rFonts w:hint="eastAsia"/>
          <w:lang w:eastAsia="ja-JP"/>
        </w:rPr>
        <w:t>立ち上げます</w:t>
      </w:r>
      <w:r w:rsidRPr="00EC5801">
        <w:rPr>
          <w:rFonts w:hint="eastAsia"/>
          <w:lang w:eastAsia="ja-JP"/>
        </w:rPr>
        <w:t>。</w:t>
      </w:r>
    </w:p>
    <w:p w:rsidR="00083213" w:rsidRPr="00EC5801" w:rsidRDefault="0037202F" w:rsidP="00EA5DA3">
      <w:pPr>
        <w:pStyle w:val="41"/>
      </w:pPr>
      <w:r w:rsidRPr="00EC5801">
        <w:rPr>
          <w:rFonts w:hint="eastAsia"/>
        </w:rPr>
        <w:t>構文</w:t>
      </w:r>
    </w:p>
    <w:p w:rsidR="0037579D" w:rsidRPr="00EC5801" w:rsidRDefault="00083213" w:rsidP="00EA5DA3">
      <w:pPr>
        <w:pStyle w:val="nCode"/>
        <w:autoSpaceDE/>
        <w:autoSpaceDN/>
      </w:pPr>
      <w:r w:rsidRPr="00EC5801">
        <w:t xml:space="preserve">    </w:t>
      </w:r>
      <w:proofErr w:type="gramStart"/>
      <w:r w:rsidR="0037579D" w:rsidRPr="00EC5801">
        <w:t>public</w:t>
      </w:r>
      <w:proofErr w:type="gramEnd"/>
      <w:r w:rsidRPr="00EC5801">
        <w:t xml:space="preserve"> </w:t>
      </w:r>
      <w:r w:rsidR="0037579D" w:rsidRPr="00EC5801">
        <w:t>static</w:t>
      </w:r>
      <w:r w:rsidRPr="00EC5801">
        <w:t xml:space="preserve"> </w:t>
      </w:r>
      <w:r w:rsidR="0037579D" w:rsidRPr="00EC5801">
        <w:t>void</w:t>
      </w:r>
      <w:r w:rsidRPr="00EC5801">
        <w:t xml:space="preserve"> </w:t>
      </w:r>
      <w:r w:rsidR="0037579D" w:rsidRPr="00EC5801">
        <w:t>executeArticlePostWithVideo(int</w:t>
      </w:r>
      <w:r w:rsidRPr="00EC5801">
        <w:t xml:space="preserve"> </w:t>
      </w:r>
      <w:r w:rsidR="0037579D" w:rsidRPr="00EC5801">
        <w:t>menuId,</w:t>
      </w:r>
      <w:r w:rsidRPr="00EC5801">
        <w:t xml:space="preserve"> </w:t>
      </w:r>
      <w:r w:rsidR="0037579D" w:rsidRPr="00EC5801">
        <w:t>string</w:t>
      </w:r>
      <w:r w:rsidRPr="00EC5801">
        <w:t xml:space="preserve"> </w:t>
      </w:r>
      <w:r w:rsidR="0037579D" w:rsidRPr="00EC5801">
        <w:t>subject,</w:t>
      </w:r>
      <w:r w:rsidRPr="00EC5801">
        <w:t xml:space="preserve"> </w:t>
      </w:r>
      <w:r w:rsidR="0037579D" w:rsidRPr="00EC5801">
        <w:t>string</w:t>
      </w:r>
      <w:r w:rsidRPr="00EC5801">
        <w:t xml:space="preserve"> </w:t>
      </w:r>
      <w:r w:rsidR="0037579D" w:rsidRPr="00EC5801">
        <w:t>content,</w:t>
      </w:r>
      <w:r w:rsidRPr="00EC5801">
        <w:t xml:space="preserve"> </w:t>
      </w:r>
      <w:r w:rsidR="0037579D" w:rsidRPr="00EC5801">
        <w:t>string</w:t>
      </w:r>
      <w:r w:rsidRPr="00EC5801">
        <w:t xml:space="preserve"> </w:t>
      </w:r>
      <w:r w:rsidR="0037579D" w:rsidRPr="00EC5801">
        <w:t>filePath)</w:t>
      </w:r>
      <w:r w:rsidRPr="00EC5801">
        <w:t xml:space="preserve"> </w:t>
      </w:r>
      <w:r w:rsidR="0037579D" w:rsidRPr="00EC5801">
        <w:t>{</w:t>
      </w:r>
    </w:p>
    <w:p w:rsidR="0037579D" w:rsidRPr="00EC5801" w:rsidRDefault="00083213" w:rsidP="00EA5DA3">
      <w:pPr>
        <w:pStyle w:val="nCode"/>
        <w:autoSpaceDE/>
        <w:autoSpaceDN/>
      </w:pPr>
      <w:r w:rsidRPr="00EC5801">
        <w:t xml:space="preserve">        </w:t>
      </w:r>
      <w:proofErr w:type="gramStart"/>
      <w:r w:rsidR="0037579D" w:rsidRPr="00EC5801">
        <w:t>sharedInstance(</w:t>
      </w:r>
      <w:proofErr w:type="gramEnd"/>
      <w:r w:rsidR="0037579D" w:rsidRPr="00EC5801">
        <w:t>).executeArticlePostWithVideo</w:t>
      </w:r>
      <w:r w:rsidRPr="00EC5801">
        <w:t xml:space="preserve"> </w:t>
      </w:r>
      <w:r w:rsidR="0037579D" w:rsidRPr="00EC5801">
        <w:t>(menuId,</w:t>
      </w:r>
      <w:r w:rsidRPr="00EC5801">
        <w:t xml:space="preserve"> </w:t>
      </w:r>
      <w:r w:rsidR="0037579D" w:rsidRPr="00EC5801">
        <w:t>subject,</w:t>
      </w:r>
      <w:r w:rsidRPr="00EC5801">
        <w:t xml:space="preserve"> </w:t>
      </w:r>
      <w:r w:rsidR="0037579D" w:rsidRPr="00EC5801">
        <w:t>content,</w:t>
      </w:r>
      <w:r w:rsidRPr="00EC5801">
        <w:t xml:space="preserve"> </w:t>
      </w:r>
      <w:r w:rsidR="0037579D" w:rsidRPr="00EC5801">
        <w:t>filePath);</w:t>
      </w:r>
    </w:p>
    <w:p w:rsidR="0037579D" w:rsidRPr="00EC5801" w:rsidRDefault="00083213" w:rsidP="00EA5DA3">
      <w:pPr>
        <w:pStyle w:val="nCode"/>
        <w:autoSpaceDE/>
        <w:autoSpaceDN/>
      </w:pPr>
      <w:r w:rsidRPr="00EC5801">
        <w:t xml:space="preserve">    </w:t>
      </w:r>
      <w:r w:rsidR="0037579D" w:rsidRPr="00EC5801">
        <w:t>}</w:t>
      </w:r>
    </w:p>
    <w:p w:rsidR="00083213" w:rsidRPr="00EC5801" w:rsidRDefault="0037202F" w:rsidP="00EA5DA3">
      <w:pPr>
        <w:pStyle w:val="41"/>
      </w:pPr>
      <w:r w:rsidRPr="00EC5801">
        <w:rPr>
          <w:rFonts w:hint="eastAsia"/>
        </w:rPr>
        <w:t>パラメータ</w:t>
      </w:r>
    </w:p>
    <w:tbl>
      <w:tblPr>
        <w:tblStyle w:val="nTblIndent"/>
        <w:tblW w:w="0" w:type="auto"/>
        <w:tblLook w:val="04A0" w:firstRow="1" w:lastRow="0" w:firstColumn="1" w:lastColumn="0" w:noHBand="0" w:noVBand="1"/>
      </w:tblPr>
      <w:tblGrid>
        <w:gridCol w:w="1860"/>
        <w:gridCol w:w="1063"/>
        <w:gridCol w:w="1063"/>
        <w:gridCol w:w="4704"/>
      </w:tblGrid>
      <w:tr w:rsidR="00083213" w:rsidRPr="002452AD" w:rsidTr="00083213">
        <w:trPr>
          <w:cnfStyle w:val="100000000000" w:firstRow="1" w:lastRow="0" w:firstColumn="0" w:lastColumn="0" w:oddVBand="0" w:evenVBand="0" w:oddHBand="0" w:evenHBand="0" w:firstRowFirstColumn="0" w:firstRowLastColumn="0" w:lastRowFirstColumn="0" w:lastRowLastColumn="0"/>
        </w:trPr>
        <w:tc>
          <w:tcPr>
            <w:tcW w:w="1860" w:type="dxa"/>
          </w:tcPr>
          <w:p w:rsidR="00083213" w:rsidRPr="00EC5801" w:rsidRDefault="0037202F" w:rsidP="00EA5DA3">
            <w:pPr>
              <w:pStyle w:val="nTblHeader"/>
              <w:wordWrap/>
            </w:pPr>
            <w:r w:rsidRPr="00EC5801">
              <w:rPr>
                <w:rFonts w:hint="eastAsia"/>
              </w:rPr>
              <w:t>パラメータ</w:t>
            </w:r>
          </w:p>
        </w:tc>
        <w:tc>
          <w:tcPr>
            <w:tcW w:w="1063" w:type="dxa"/>
          </w:tcPr>
          <w:p w:rsidR="00083213" w:rsidRPr="00EC5801" w:rsidRDefault="0037202F" w:rsidP="00EA5DA3">
            <w:pPr>
              <w:pStyle w:val="nTblHeader"/>
              <w:wordWrap/>
            </w:pPr>
            <w:r w:rsidRPr="00EC5801">
              <w:rPr>
                <w:rFonts w:hint="eastAsia"/>
              </w:rPr>
              <w:t>タイプ</w:t>
            </w:r>
          </w:p>
        </w:tc>
        <w:tc>
          <w:tcPr>
            <w:tcW w:w="1063" w:type="dxa"/>
          </w:tcPr>
          <w:p w:rsidR="00083213" w:rsidRPr="00EC5801" w:rsidRDefault="0037202F" w:rsidP="00EA5DA3">
            <w:pPr>
              <w:pStyle w:val="nTblHeader"/>
              <w:wordWrap/>
            </w:pPr>
            <w:r w:rsidRPr="00EC5801">
              <w:rPr>
                <w:rFonts w:hint="eastAsia"/>
              </w:rPr>
              <w:t>必須</w:t>
            </w:r>
          </w:p>
        </w:tc>
        <w:tc>
          <w:tcPr>
            <w:tcW w:w="4704" w:type="dxa"/>
          </w:tcPr>
          <w:p w:rsidR="00083213" w:rsidRPr="00EC5801" w:rsidRDefault="0037202F" w:rsidP="00EA5DA3">
            <w:pPr>
              <w:pStyle w:val="nTblHeader"/>
              <w:wordWrap/>
            </w:pPr>
            <w:r w:rsidRPr="00EC5801">
              <w:rPr>
                <w:rFonts w:hint="eastAsia"/>
              </w:rPr>
              <w:t>説明</w:t>
            </w:r>
          </w:p>
        </w:tc>
      </w:tr>
      <w:tr w:rsidR="003C5562" w:rsidRPr="002452AD" w:rsidTr="00083213">
        <w:tc>
          <w:tcPr>
            <w:tcW w:w="1860" w:type="dxa"/>
          </w:tcPr>
          <w:p w:rsidR="003C5562" w:rsidRPr="002452AD" w:rsidRDefault="003C5562" w:rsidP="00EA5DA3">
            <w:pPr>
              <w:pStyle w:val="nTblNormal"/>
              <w:wordWrap/>
            </w:pPr>
            <w:r w:rsidRPr="002452AD">
              <w:t>menuId</w:t>
            </w:r>
          </w:p>
        </w:tc>
        <w:tc>
          <w:tcPr>
            <w:tcW w:w="1063" w:type="dxa"/>
          </w:tcPr>
          <w:p w:rsidR="003C5562" w:rsidRPr="00453FED" w:rsidRDefault="003C5562" w:rsidP="00EA5DA3">
            <w:pPr>
              <w:pStyle w:val="nTblNormal"/>
              <w:wordWrap/>
            </w:pPr>
            <w:r w:rsidRPr="00453FED">
              <w:t>int</w:t>
            </w:r>
          </w:p>
        </w:tc>
        <w:tc>
          <w:tcPr>
            <w:tcW w:w="1063" w:type="dxa"/>
          </w:tcPr>
          <w:p w:rsidR="003C5562" w:rsidRPr="00FA36DF" w:rsidRDefault="009D6EB4" w:rsidP="00EA5DA3">
            <w:pPr>
              <w:pStyle w:val="nTblNormal"/>
              <w:wordWrap/>
            </w:pPr>
            <w:r w:rsidRPr="008C7B65">
              <w:rPr>
                <w:rFonts w:hint="eastAsia"/>
              </w:rPr>
              <w:t>Y</w:t>
            </w:r>
          </w:p>
        </w:tc>
        <w:tc>
          <w:tcPr>
            <w:tcW w:w="4704" w:type="dxa"/>
          </w:tcPr>
          <w:p w:rsidR="003C5562" w:rsidRPr="00EC5801" w:rsidRDefault="00775BA2" w:rsidP="00EA5DA3">
            <w:pPr>
              <w:pStyle w:val="nTblNormal"/>
              <w:wordWrap/>
              <w:rPr>
                <w:lang w:eastAsia="ja-JP"/>
              </w:rPr>
            </w:pPr>
            <w:r w:rsidRPr="00FA36DF">
              <w:rPr>
                <w:rFonts w:hint="eastAsia"/>
                <w:lang w:eastAsia="ja-JP"/>
              </w:rPr>
              <w:t>掲示板</w:t>
            </w:r>
            <w:r w:rsidR="00BA4CA8" w:rsidRPr="006D0CFD">
              <w:rPr>
                <w:rFonts w:hint="eastAsia"/>
                <w:lang w:eastAsia="ja-JP"/>
              </w:rPr>
              <w:t>の</w:t>
            </w:r>
            <w:r w:rsidRPr="00906373">
              <w:rPr>
                <w:rFonts w:hint="eastAsia"/>
                <w:lang w:eastAsia="ja-JP"/>
              </w:rPr>
              <w:t>ID</w:t>
            </w:r>
            <w:r w:rsidR="003C5562" w:rsidRPr="00906373">
              <w:rPr>
                <w:rFonts w:hint="eastAsia"/>
                <w:lang w:eastAsia="ja-JP"/>
              </w:rPr>
              <w:t>(</w:t>
            </w:r>
            <w:r w:rsidRPr="00906373">
              <w:rPr>
                <w:rFonts w:hint="eastAsia"/>
                <w:lang w:eastAsia="ja-JP"/>
              </w:rPr>
              <w:t>基本値</w:t>
            </w:r>
            <w:r w:rsidR="003C5562" w:rsidRPr="00906373">
              <w:rPr>
                <w:rFonts w:hint="eastAsia"/>
                <w:lang w:eastAsia="ja-JP"/>
              </w:rPr>
              <w:t xml:space="preserve">: -1). </w:t>
            </w:r>
            <w:r w:rsidRPr="00906373">
              <w:rPr>
                <w:rFonts w:hint="eastAsia"/>
                <w:lang w:eastAsia="ja-JP"/>
              </w:rPr>
              <w:t>掲示板</w:t>
            </w:r>
            <w:r w:rsidR="00BA4CA8" w:rsidRPr="00EC5801">
              <w:rPr>
                <w:rFonts w:hint="eastAsia"/>
                <w:lang w:eastAsia="ja-JP"/>
              </w:rPr>
              <w:t>の</w:t>
            </w:r>
            <w:r w:rsidRPr="00EC5801">
              <w:rPr>
                <w:rFonts w:hint="eastAsia"/>
                <w:lang w:eastAsia="ja-JP"/>
              </w:rPr>
              <w:t>ID</w:t>
            </w:r>
            <w:r w:rsidR="00A34E24" w:rsidRPr="00EC5801">
              <w:rPr>
                <w:rFonts w:hint="eastAsia"/>
                <w:lang w:eastAsia="ja-JP"/>
              </w:rPr>
              <w:t>は、</w:t>
            </w:r>
            <w:r w:rsidR="00D95CEB">
              <w:rPr>
                <w:rFonts w:hint="eastAsia"/>
                <w:lang w:eastAsia="ja-JP"/>
              </w:rPr>
              <w:t>NAVER Cafe</w:t>
            </w:r>
            <w:r w:rsidRPr="00EC5801">
              <w:rPr>
                <w:rFonts w:hint="eastAsia"/>
                <w:lang w:eastAsia="ja-JP"/>
              </w:rPr>
              <w:t>掲示板</w:t>
            </w:r>
            <w:r w:rsidR="00A34E24" w:rsidRPr="00EC5801">
              <w:rPr>
                <w:rFonts w:hint="eastAsia"/>
                <w:lang w:eastAsia="ja-JP"/>
              </w:rPr>
              <w:t>の</w:t>
            </w:r>
            <w:r w:rsidR="003C5562" w:rsidRPr="00EC5801">
              <w:rPr>
                <w:rFonts w:hint="eastAsia"/>
                <w:lang w:eastAsia="ja-JP"/>
              </w:rPr>
              <w:t>URL</w:t>
            </w:r>
            <w:r w:rsidR="00A34E24" w:rsidRPr="00EC5801">
              <w:rPr>
                <w:rFonts w:hint="eastAsia"/>
                <w:lang w:eastAsia="ja-JP"/>
              </w:rPr>
              <w:t>の</w:t>
            </w:r>
            <w:r w:rsidR="003C5562" w:rsidRPr="00EC5801">
              <w:rPr>
                <w:rStyle w:val="nUI"/>
                <w:rFonts w:hint="eastAsia"/>
                <w:lang w:eastAsia="ja-JP"/>
              </w:rPr>
              <w:t>menuid</w:t>
            </w:r>
            <w:r w:rsidR="0037202F" w:rsidRPr="00EC5801">
              <w:rPr>
                <w:rFonts w:hint="eastAsia"/>
                <w:lang w:eastAsia="ja-JP"/>
              </w:rPr>
              <w:t>パラメータ</w:t>
            </w:r>
            <w:r w:rsidR="00A34E24" w:rsidRPr="00EC5801">
              <w:rPr>
                <w:rFonts w:hint="eastAsia"/>
                <w:lang w:eastAsia="ja-JP"/>
              </w:rPr>
              <w:t>値</w:t>
            </w:r>
            <w:r w:rsidR="00EC5801">
              <w:rPr>
                <w:rFonts w:hint="eastAsia"/>
                <w:lang w:eastAsia="ja-JP"/>
              </w:rPr>
              <w:t>にあたります</w:t>
            </w:r>
            <w:r w:rsidR="00A34E24" w:rsidRPr="00EC5801">
              <w:rPr>
                <w:rFonts w:hint="eastAsia"/>
                <w:lang w:eastAsia="ja-JP"/>
              </w:rPr>
              <w:t>。</w:t>
            </w:r>
          </w:p>
        </w:tc>
      </w:tr>
      <w:tr w:rsidR="003C5562" w:rsidRPr="002452AD" w:rsidTr="00083213">
        <w:tc>
          <w:tcPr>
            <w:tcW w:w="1860" w:type="dxa"/>
          </w:tcPr>
          <w:p w:rsidR="003C5562" w:rsidRPr="002452AD" w:rsidRDefault="003C5562" w:rsidP="00EA5DA3">
            <w:pPr>
              <w:pStyle w:val="nTblNormal"/>
              <w:wordWrap/>
            </w:pPr>
            <w:r w:rsidRPr="002452AD">
              <w:t>subject</w:t>
            </w:r>
          </w:p>
        </w:tc>
        <w:tc>
          <w:tcPr>
            <w:tcW w:w="1063" w:type="dxa"/>
          </w:tcPr>
          <w:p w:rsidR="003C5562" w:rsidRPr="00453FED" w:rsidRDefault="003C5562" w:rsidP="00EA5DA3">
            <w:pPr>
              <w:pStyle w:val="nTblNormal"/>
              <w:wordWrap/>
            </w:pPr>
            <w:r w:rsidRPr="00453FED">
              <w:t>string</w:t>
            </w:r>
          </w:p>
        </w:tc>
        <w:tc>
          <w:tcPr>
            <w:tcW w:w="1063" w:type="dxa"/>
          </w:tcPr>
          <w:p w:rsidR="003C5562" w:rsidRPr="00FA36DF" w:rsidRDefault="009D6EB4" w:rsidP="00EA5DA3">
            <w:pPr>
              <w:pStyle w:val="nTblNormal"/>
              <w:wordWrap/>
            </w:pPr>
            <w:r w:rsidRPr="008C7B65">
              <w:rPr>
                <w:rFonts w:hint="eastAsia"/>
              </w:rPr>
              <w:t>Y</w:t>
            </w:r>
          </w:p>
        </w:tc>
        <w:tc>
          <w:tcPr>
            <w:tcW w:w="4704" w:type="dxa"/>
          </w:tcPr>
          <w:p w:rsidR="003C5562" w:rsidRPr="00906373" w:rsidRDefault="00775BA2" w:rsidP="00EA5DA3">
            <w:pPr>
              <w:pStyle w:val="nTblNormal"/>
              <w:wordWrap/>
            </w:pPr>
            <w:r w:rsidRPr="00FA36DF">
              <w:rPr>
                <w:rFonts w:hint="eastAsia"/>
              </w:rPr>
              <w:t>投稿</w:t>
            </w:r>
            <w:r w:rsidR="00BA4CA8" w:rsidRPr="006D0CFD">
              <w:rPr>
                <w:rFonts w:hint="eastAsia"/>
                <w:lang w:eastAsia="ja-JP"/>
              </w:rPr>
              <w:t>の</w:t>
            </w:r>
            <w:r w:rsidRPr="00906373">
              <w:rPr>
                <w:rFonts w:hint="eastAsia"/>
              </w:rPr>
              <w:t>タイトル</w:t>
            </w:r>
          </w:p>
        </w:tc>
      </w:tr>
      <w:tr w:rsidR="003C5562" w:rsidRPr="002452AD" w:rsidTr="00083213">
        <w:tc>
          <w:tcPr>
            <w:tcW w:w="1860" w:type="dxa"/>
          </w:tcPr>
          <w:p w:rsidR="003C5562" w:rsidRPr="002452AD" w:rsidRDefault="003C5562" w:rsidP="00EA5DA3">
            <w:pPr>
              <w:pStyle w:val="nTblNormal"/>
              <w:wordWrap/>
            </w:pPr>
            <w:r w:rsidRPr="002452AD">
              <w:t>content</w:t>
            </w:r>
          </w:p>
        </w:tc>
        <w:tc>
          <w:tcPr>
            <w:tcW w:w="1063" w:type="dxa"/>
          </w:tcPr>
          <w:p w:rsidR="003C5562" w:rsidRPr="00453FED" w:rsidRDefault="003C5562" w:rsidP="00EA5DA3">
            <w:pPr>
              <w:pStyle w:val="nTblNormal"/>
              <w:wordWrap/>
            </w:pPr>
            <w:r w:rsidRPr="00453FED">
              <w:t>string</w:t>
            </w:r>
          </w:p>
        </w:tc>
        <w:tc>
          <w:tcPr>
            <w:tcW w:w="1063" w:type="dxa"/>
          </w:tcPr>
          <w:p w:rsidR="003C5562" w:rsidRPr="00FA36DF" w:rsidRDefault="009D6EB4" w:rsidP="00EA5DA3">
            <w:pPr>
              <w:pStyle w:val="nTblNormal"/>
              <w:wordWrap/>
            </w:pPr>
            <w:r w:rsidRPr="008C7B65">
              <w:rPr>
                <w:rFonts w:hint="eastAsia"/>
              </w:rPr>
              <w:t>Y</w:t>
            </w:r>
          </w:p>
        </w:tc>
        <w:tc>
          <w:tcPr>
            <w:tcW w:w="4704" w:type="dxa"/>
          </w:tcPr>
          <w:p w:rsidR="003C5562" w:rsidRPr="00906373" w:rsidRDefault="00775BA2" w:rsidP="00EA5DA3">
            <w:pPr>
              <w:pStyle w:val="nTblNormal"/>
              <w:wordWrap/>
            </w:pPr>
            <w:r w:rsidRPr="00FA36DF">
              <w:rPr>
                <w:rFonts w:hint="eastAsia"/>
              </w:rPr>
              <w:t>投稿</w:t>
            </w:r>
            <w:r w:rsidR="00BA4CA8" w:rsidRPr="006D0CFD">
              <w:rPr>
                <w:rFonts w:hint="eastAsia"/>
                <w:lang w:eastAsia="ja-JP"/>
              </w:rPr>
              <w:t>の内容</w:t>
            </w:r>
          </w:p>
        </w:tc>
      </w:tr>
      <w:tr w:rsidR="003C5562" w:rsidRPr="002452AD" w:rsidTr="00083213">
        <w:tc>
          <w:tcPr>
            <w:tcW w:w="1860" w:type="dxa"/>
          </w:tcPr>
          <w:p w:rsidR="003C5562" w:rsidRPr="002452AD" w:rsidRDefault="003C5562" w:rsidP="00EA5DA3">
            <w:pPr>
              <w:pStyle w:val="nTblNormal"/>
              <w:wordWrap/>
            </w:pPr>
            <w:r w:rsidRPr="002452AD">
              <w:t>filePath</w:t>
            </w:r>
          </w:p>
        </w:tc>
        <w:tc>
          <w:tcPr>
            <w:tcW w:w="1063" w:type="dxa"/>
          </w:tcPr>
          <w:p w:rsidR="003C5562" w:rsidRPr="00453FED" w:rsidRDefault="003C5562" w:rsidP="00EA5DA3">
            <w:pPr>
              <w:pStyle w:val="nTblNormal"/>
              <w:wordWrap/>
            </w:pPr>
            <w:r w:rsidRPr="00453FED">
              <w:t>string</w:t>
            </w:r>
          </w:p>
        </w:tc>
        <w:tc>
          <w:tcPr>
            <w:tcW w:w="1063" w:type="dxa"/>
          </w:tcPr>
          <w:p w:rsidR="003C5562" w:rsidRPr="00FA36DF" w:rsidRDefault="009D6EB4" w:rsidP="00EA5DA3">
            <w:pPr>
              <w:pStyle w:val="nTblNormal"/>
              <w:wordWrap/>
            </w:pPr>
            <w:r w:rsidRPr="008C7B65">
              <w:rPr>
                <w:rFonts w:hint="eastAsia"/>
              </w:rPr>
              <w:t>Y</w:t>
            </w:r>
          </w:p>
        </w:tc>
        <w:tc>
          <w:tcPr>
            <w:tcW w:w="4704" w:type="dxa"/>
          </w:tcPr>
          <w:p w:rsidR="003C5562" w:rsidRPr="00906373" w:rsidRDefault="00245534" w:rsidP="00EA5DA3">
            <w:pPr>
              <w:pStyle w:val="nTblNormal"/>
              <w:wordWrap/>
              <w:rPr>
                <w:lang w:eastAsia="ja-JP"/>
              </w:rPr>
            </w:pPr>
            <w:r w:rsidRPr="00FA36DF">
              <w:rPr>
                <w:rFonts w:hint="eastAsia"/>
                <w:lang w:eastAsia="ja-JP"/>
              </w:rPr>
              <w:t>動画ファイルのパス</w:t>
            </w:r>
            <w:r w:rsidR="003C5562" w:rsidRPr="006D0CFD">
              <w:rPr>
                <w:rFonts w:hint="eastAsia"/>
                <w:lang w:eastAsia="ja-JP"/>
              </w:rPr>
              <w:t>(URI</w:t>
            </w:r>
            <w:r w:rsidRPr="00906373">
              <w:rPr>
                <w:rFonts w:hint="eastAsia"/>
                <w:lang w:eastAsia="ja-JP"/>
              </w:rPr>
              <w:t>形式</w:t>
            </w:r>
            <w:r w:rsidR="003C5562" w:rsidRPr="00906373">
              <w:rPr>
                <w:rFonts w:hint="eastAsia"/>
                <w:lang w:eastAsia="ja-JP"/>
              </w:rPr>
              <w:t>)</w:t>
            </w:r>
          </w:p>
        </w:tc>
      </w:tr>
    </w:tbl>
    <w:p w:rsidR="00083213" w:rsidRPr="00453FED" w:rsidRDefault="0037202F" w:rsidP="00EA5DA3">
      <w:pPr>
        <w:pStyle w:val="41"/>
      </w:pPr>
      <w:r w:rsidRPr="002452AD">
        <w:rPr>
          <w:rFonts w:hint="eastAsia"/>
        </w:rPr>
        <w:t>返却値</w:t>
      </w:r>
    </w:p>
    <w:p w:rsidR="00083213" w:rsidRPr="00FA36DF" w:rsidRDefault="0037202F" w:rsidP="00EA5DA3">
      <w:pPr>
        <w:pStyle w:val="nNormal"/>
        <w:autoSpaceDE/>
        <w:autoSpaceDN/>
      </w:pPr>
      <w:r w:rsidRPr="008C7B65">
        <w:rPr>
          <w:rFonts w:hint="eastAsia"/>
        </w:rPr>
        <w:t>なし</w:t>
      </w:r>
    </w:p>
    <w:p w:rsidR="00083213" w:rsidRPr="006D0CFD" w:rsidRDefault="00BA12FC" w:rsidP="00EA5DA3">
      <w:pPr>
        <w:pStyle w:val="41"/>
      </w:pPr>
      <w:r>
        <w:rPr>
          <w:rFonts w:hint="eastAsia"/>
        </w:rPr>
        <w:t>サンプルコード</w:t>
      </w:r>
    </w:p>
    <w:p w:rsidR="009D6EB4" w:rsidRPr="000B6A24" w:rsidRDefault="00D81219" w:rsidP="00EA5DA3">
      <w:pPr>
        <w:pStyle w:val="nCode"/>
        <w:autoSpaceDE/>
        <w:autoSpaceDN/>
      </w:pPr>
      <w:r w:rsidRPr="000B6A24">
        <w:t>{</w:t>
      </w:r>
      <w:r w:rsidR="009D6EB4" w:rsidRPr="000B6A24">
        <w:t xml:space="preserve"> </w:t>
      </w:r>
    </w:p>
    <w:p w:rsidR="009D6EB4" w:rsidRPr="000B6A24" w:rsidRDefault="009D6EB4" w:rsidP="00EA5DA3">
      <w:pPr>
        <w:pStyle w:val="nCode"/>
        <w:autoSpaceDE/>
        <w:autoSpaceDN/>
      </w:pPr>
      <w:r w:rsidRPr="000B6A24">
        <w:t>GlinkUnity.executeArticlePostWithImgae(28290504, "</w:t>
      </w:r>
      <w:r w:rsidR="00EC5801" w:rsidRPr="000B6A24">
        <w:rPr>
          <w:rFonts w:hint="eastAsia"/>
        </w:rPr>
        <w:t>投稿の</w:t>
      </w:r>
      <w:r w:rsidR="00775BA2" w:rsidRPr="000B6A24">
        <w:rPr>
          <w:rFonts w:hint="eastAsia"/>
        </w:rPr>
        <w:t>タイトル</w:t>
      </w:r>
      <w:r w:rsidRPr="000B6A24">
        <w:t>", "</w:t>
      </w:r>
      <w:r w:rsidR="00EC5801" w:rsidRPr="000B6A24">
        <w:rPr>
          <w:rFonts w:hint="eastAsia"/>
        </w:rPr>
        <w:t>投稿の</w:t>
      </w:r>
      <w:r w:rsidR="00245534" w:rsidRPr="000B6A24">
        <w:rPr>
          <w:rFonts w:hint="eastAsia"/>
        </w:rPr>
        <w:t>内容</w:t>
      </w:r>
      <w:r w:rsidRPr="000B6A24">
        <w:t>","/</w:t>
      </w:r>
      <w:r w:rsidR="00D95CEB">
        <w:t>NAVER Cafe</w:t>
      </w:r>
      <w:r w:rsidRPr="000B6A24">
        <w:t>sdk/glink.avi</w:t>
      </w:r>
      <w:proofErr w:type="gramStart"/>
      <w:r w:rsidRPr="000B6A24">
        <w:t>" )</w:t>
      </w:r>
      <w:proofErr w:type="gramEnd"/>
      <w:r w:rsidRPr="000B6A24">
        <w:t>;</w:t>
      </w:r>
    </w:p>
    <w:p w:rsidR="00083213" w:rsidRPr="000B6A24" w:rsidRDefault="00D81219" w:rsidP="00EA5DA3">
      <w:pPr>
        <w:pStyle w:val="nCode"/>
        <w:autoSpaceDE/>
        <w:autoSpaceDN/>
      </w:pPr>
      <w:r w:rsidRPr="000B6A24">
        <w:t>}</w:t>
      </w:r>
    </w:p>
    <w:p w:rsidR="003A656D" w:rsidRPr="00EC5801" w:rsidRDefault="003A656D" w:rsidP="00EA5DA3">
      <w:pPr>
        <w:pStyle w:val="31"/>
      </w:pPr>
      <w:bookmarkStart w:id="95" w:name="_Toc438559709"/>
      <w:proofErr w:type="gramStart"/>
      <w:r w:rsidRPr="00EC5801">
        <w:t>executeMain()</w:t>
      </w:r>
      <w:bookmarkEnd w:id="95"/>
      <w:proofErr w:type="gramEnd"/>
    </w:p>
    <w:p w:rsidR="003A656D" w:rsidRPr="00EC5801" w:rsidRDefault="0037202F" w:rsidP="00EA5DA3">
      <w:pPr>
        <w:pStyle w:val="41"/>
      </w:pPr>
      <w:r w:rsidRPr="00EC5801">
        <w:rPr>
          <w:rFonts w:hint="eastAsia"/>
        </w:rPr>
        <w:t>説明</w:t>
      </w:r>
    </w:p>
    <w:p w:rsidR="00D81219" w:rsidRPr="00EC5801" w:rsidRDefault="00D95CEB" w:rsidP="00EA5DA3">
      <w:pPr>
        <w:pStyle w:val="nNormal"/>
        <w:autoSpaceDE/>
        <w:autoSpaceDN/>
        <w:rPr>
          <w:lang w:eastAsia="ja-JP"/>
        </w:rPr>
      </w:pPr>
      <w:r>
        <w:rPr>
          <w:rFonts w:hint="eastAsia"/>
          <w:lang w:eastAsia="ja-JP"/>
        </w:rPr>
        <w:t>NAVER Cafe</w:t>
      </w:r>
      <w:r w:rsidR="00D81219" w:rsidRPr="00EC5801">
        <w:rPr>
          <w:rFonts w:hint="eastAsia"/>
          <w:lang w:eastAsia="ja-JP"/>
        </w:rPr>
        <w:t xml:space="preserve"> SDK</w:t>
      </w:r>
      <w:r w:rsidR="00245534" w:rsidRPr="00EC5801">
        <w:rPr>
          <w:rFonts w:hint="eastAsia"/>
          <w:lang w:eastAsia="ja-JP"/>
        </w:rPr>
        <w:t>画面を</w:t>
      </w:r>
      <w:r w:rsidR="00550509">
        <w:rPr>
          <w:rFonts w:hint="eastAsia"/>
          <w:lang w:eastAsia="ja-JP"/>
        </w:rPr>
        <w:t>立ち上げます。</w:t>
      </w:r>
    </w:p>
    <w:p w:rsidR="003A656D" w:rsidRPr="00EC5801" w:rsidRDefault="0037202F" w:rsidP="00EA5DA3">
      <w:pPr>
        <w:pStyle w:val="41"/>
      </w:pPr>
      <w:r w:rsidRPr="00EC5801">
        <w:rPr>
          <w:rFonts w:hint="eastAsia"/>
        </w:rPr>
        <w:t>構文</w:t>
      </w:r>
    </w:p>
    <w:p w:rsidR="003A656D" w:rsidRPr="00EC5801" w:rsidRDefault="003A656D" w:rsidP="00EA5DA3">
      <w:pPr>
        <w:pStyle w:val="nCode"/>
        <w:autoSpaceDE/>
        <w:autoSpaceDN/>
      </w:pPr>
      <w:proofErr w:type="gramStart"/>
      <w:r w:rsidRPr="00EC5801">
        <w:t>public</w:t>
      </w:r>
      <w:proofErr w:type="gramEnd"/>
      <w:r w:rsidRPr="00EC5801">
        <w:t xml:space="preserve"> static void executeMain() {</w:t>
      </w:r>
    </w:p>
    <w:p w:rsidR="003A656D" w:rsidRPr="00EC5801" w:rsidRDefault="003A656D" w:rsidP="00EA5DA3">
      <w:pPr>
        <w:pStyle w:val="nCode"/>
        <w:autoSpaceDE/>
        <w:autoSpaceDN/>
      </w:pPr>
      <w:r w:rsidRPr="00EC5801">
        <w:t xml:space="preserve">        </w:t>
      </w:r>
      <w:proofErr w:type="gramStart"/>
      <w:r w:rsidRPr="00EC5801">
        <w:t>sharedInstance(</w:t>
      </w:r>
      <w:proofErr w:type="gramEnd"/>
      <w:r w:rsidRPr="00EC5801">
        <w:t>).executeMain ();</w:t>
      </w:r>
    </w:p>
    <w:p w:rsidR="003A656D" w:rsidRPr="00EC5801" w:rsidRDefault="003A656D" w:rsidP="00EA5DA3">
      <w:pPr>
        <w:pStyle w:val="nCode"/>
        <w:autoSpaceDE/>
        <w:autoSpaceDN/>
      </w:pPr>
      <w:r w:rsidRPr="00EC5801">
        <w:t xml:space="preserve">    }</w:t>
      </w:r>
    </w:p>
    <w:p w:rsidR="003A656D" w:rsidRPr="00EC5801" w:rsidRDefault="0037202F" w:rsidP="00EA5DA3">
      <w:pPr>
        <w:pStyle w:val="41"/>
      </w:pPr>
      <w:r w:rsidRPr="00EC5801">
        <w:rPr>
          <w:rFonts w:hint="eastAsia"/>
        </w:rPr>
        <w:lastRenderedPageBreak/>
        <w:t>パラメータ</w:t>
      </w:r>
    </w:p>
    <w:p w:rsidR="003A656D" w:rsidRPr="00EC5801" w:rsidRDefault="0037202F" w:rsidP="00EA5DA3">
      <w:pPr>
        <w:pStyle w:val="nNormal"/>
        <w:autoSpaceDE/>
        <w:autoSpaceDN/>
      </w:pPr>
      <w:r w:rsidRPr="00EC5801">
        <w:rPr>
          <w:rFonts w:hint="eastAsia"/>
        </w:rPr>
        <w:t>なし</w:t>
      </w:r>
    </w:p>
    <w:p w:rsidR="003A656D" w:rsidRPr="00EC5801" w:rsidRDefault="0037202F" w:rsidP="00EA5DA3">
      <w:pPr>
        <w:pStyle w:val="41"/>
      </w:pPr>
      <w:r w:rsidRPr="00EC5801">
        <w:rPr>
          <w:rFonts w:hint="eastAsia"/>
        </w:rPr>
        <w:t>返却値</w:t>
      </w:r>
    </w:p>
    <w:p w:rsidR="003A656D" w:rsidRPr="00EC5801" w:rsidRDefault="0037202F" w:rsidP="00EA5DA3">
      <w:pPr>
        <w:pStyle w:val="nNormal"/>
        <w:autoSpaceDE/>
        <w:autoSpaceDN/>
      </w:pPr>
      <w:r w:rsidRPr="00EC5801">
        <w:rPr>
          <w:rFonts w:hint="eastAsia"/>
        </w:rPr>
        <w:t>なし</w:t>
      </w:r>
    </w:p>
    <w:p w:rsidR="003A656D" w:rsidRPr="00EC5801" w:rsidRDefault="00BA12FC" w:rsidP="00EA5DA3">
      <w:pPr>
        <w:pStyle w:val="41"/>
        <w:rPr>
          <w:lang w:eastAsia="ja-JP"/>
        </w:rPr>
      </w:pPr>
      <w:r>
        <w:rPr>
          <w:rFonts w:hint="eastAsia"/>
        </w:rPr>
        <w:t>サンプルコード</w:t>
      </w:r>
    </w:p>
    <w:p w:rsidR="009D6EB4" w:rsidRPr="00EC5801" w:rsidRDefault="00D81219" w:rsidP="00EA5DA3">
      <w:pPr>
        <w:pStyle w:val="nCode"/>
        <w:autoSpaceDE/>
        <w:autoSpaceDN/>
      </w:pPr>
      <w:r w:rsidRPr="00EC5801">
        <w:rPr>
          <w:rFonts w:hint="eastAsia"/>
        </w:rPr>
        <w:t>{</w:t>
      </w:r>
    </w:p>
    <w:p w:rsidR="009D6EB4" w:rsidRPr="00EC5801" w:rsidRDefault="009D6EB4" w:rsidP="00EA5DA3">
      <w:pPr>
        <w:pStyle w:val="nCode"/>
        <w:autoSpaceDE/>
        <w:autoSpaceDN/>
      </w:pPr>
      <w:r w:rsidRPr="00EC5801">
        <w:t xml:space="preserve"> GlinkUnity.executeMain (); </w:t>
      </w:r>
    </w:p>
    <w:p w:rsidR="00D81219" w:rsidRPr="00EC5801" w:rsidRDefault="00D81219" w:rsidP="00EA5DA3">
      <w:pPr>
        <w:pStyle w:val="nCode"/>
        <w:autoSpaceDE/>
        <w:autoSpaceDN/>
      </w:pPr>
      <w:r w:rsidRPr="00EC5801">
        <w:rPr>
          <w:rFonts w:hint="eastAsia"/>
        </w:rPr>
        <w:t>}</w:t>
      </w:r>
    </w:p>
    <w:p w:rsidR="0037202F" w:rsidRPr="002F2ED1" w:rsidRDefault="0037202F" w:rsidP="00EA5DA3">
      <w:pPr>
        <w:pStyle w:val="nNormal"/>
        <w:autoSpaceDE/>
        <w:autoSpaceDN/>
      </w:pPr>
    </w:p>
    <w:sectPr w:rsidR="0037202F" w:rsidRPr="002F2ED1" w:rsidSect="00CD1A2F">
      <w:headerReference w:type="even" r:id="rId29"/>
      <w:headerReference w:type="default" r:id="rId30"/>
      <w:type w:val="oddPage"/>
      <w:pgSz w:w="11906" w:h="16838" w:code="9"/>
      <w:pgMar w:top="2155" w:right="1276" w:bottom="1361" w:left="1276" w:header="1247" w:footer="680" w:gutter="0"/>
      <w:pgBorders>
        <w:top w:val="single" w:sz="2" w:space="31" w:color="616467"/>
        <w:bottom w:val="single" w:sz="2" w:space="0" w:color="616467"/>
      </w:pgBorders>
      <w:cols w:space="425"/>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s>
  <wne:toolbars>
    <wne:acdManifest>
      <wne:acdEntry wne:acdName="acd0"/>
    </wne:acdManifest>
  </wne:toolbars>
  <wne:acds>
    <wne:acd wne:argValue="AgBuAE4AbwByAG0AYQBs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FAE" w:rsidRDefault="00BA4FAE">
      <w:r>
        <w:separator/>
      </w:r>
    </w:p>
    <w:p w:rsidR="00BA4FAE" w:rsidRDefault="00BA4FAE"/>
    <w:p w:rsidR="00BA4FAE" w:rsidRDefault="00BA4FAE"/>
  </w:endnote>
  <w:endnote w:type="continuationSeparator" w:id="0">
    <w:p w:rsidR="00BA4FAE" w:rsidRDefault="00BA4FAE">
      <w:r>
        <w:continuationSeparator/>
      </w:r>
    </w:p>
    <w:p w:rsidR="00BA4FAE" w:rsidRDefault="00BA4FAE"/>
    <w:p w:rsidR="00BA4FAE" w:rsidRDefault="00BA4F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Meiryo UI">
    <w:panose1 w:val="020B0604030504040204"/>
    <w:charset w:val="80"/>
    <w:family w:val="swiss"/>
    <w:pitch w:val="variable"/>
    <w:sig w:usb0="E10102FF" w:usb1="EAC7FFFF" w:usb2="00010012" w:usb3="00000000" w:csb0="0002009F" w:csb1="00000000"/>
  </w:font>
  <w:font w:name="Rix고딕 EB">
    <w:altName w:val="Arial Unicode MS"/>
    <w:panose1 w:val="02020603020101020101"/>
    <w:charset w:val="81"/>
    <w:family w:val="roman"/>
    <w:pitch w:val="variable"/>
    <w:sig w:usb0="800002A7" w:usb1="29D77CFB" w:usb2="00000010"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나눔고딕 Bold">
    <w:panose1 w:val="020D0804000000000000"/>
    <w:charset w:val="81"/>
    <w:family w:val="modern"/>
    <w:pitch w:val="variable"/>
    <w:sig w:usb0="900002A7" w:usb1="29D7FCFB" w:usb2="00000010" w:usb3="00000000" w:csb0="0008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82" w:rsidRDefault="00926782">
    <w:pPr>
      <w:pStyle w:val="ae"/>
    </w:pPr>
    <w:r>
      <w:fldChar w:fldCharType="begin"/>
    </w:r>
    <w:r>
      <w:instrText xml:space="preserve"> PAGE   \* MERGEFORMAT </w:instrText>
    </w:r>
    <w:r>
      <w:fldChar w:fldCharType="separate"/>
    </w:r>
    <w:r w:rsidRPr="00CD1A2F">
      <w:rPr>
        <w:noProof/>
        <w:lang w:val="ko-KR"/>
      </w:rPr>
      <w:t>10</w:t>
    </w:r>
    <w:r>
      <w:rPr>
        <w:noProof/>
        <w:lang w:val="ko-K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82" w:rsidRDefault="00926782">
    <w:pPr>
      <w:pStyle w:val="ae"/>
    </w:pPr>
    <w:r>
      <w:fldChar w:fldCharType="begin"/>
    </w:r>
    <w:r>
      <w:instrText xml:space="preserve"> PAGE   \* MERGEFORMAT </w:instrText>
    </w:r>
    <w:r>
      <w:fldChar w:fldCharType="separate"/>
    </w:r>
    <w:r w:rsidR="00140CD5" w:rsidRPr="00140CD5">
      <w:rPr>
        <w:noProof/>
        <w:lang w:val="ko-KR"/>
      </w:rPr>
      <w:t>3</w:t>
    </w:r>
    <w:r>
      <w:rPr>
        <w:noProof/>
        <w:lang w:val="ko-K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82" w:rsidRDefault="00926782">
    <w:pPr>
      <w:pStyle w:val="ae"/>
    </w:pPr>
    <w:r>
      <w:rPr>
        <w:noProof/>
        <w:lang w:eastAsia="ja-JP"/>
      </w:rPr>
      <w:drawing>
        <wp:anchor distT="0" distB="0" distL="114300" distR="114300" simplePos="0" relativeHeight="251658240" behindDoc="0" locked="0" layoutInCell="1" allowOverlap="1" wp14:anchorId="4D7534D9" wp14:editId="24793722">
          <wp:simplePos x="3238500" y="9944100"/>
          <wp:positionH relativeFrom="margin">
            <wp:align>right</wp:align>
          </wp:positionH>
          <wp:positionV relativeFrom="bottomMargin">
            <wp:align>center</wp:align>
          </wp:positionV>
          <wp:extent cx="1087200" cy="201600"/>
          <wp:effectExtent l="0" t="0" r="0" b="8255"/>
          <wp:wrapSquare wrapText="bothSides"/>
          <wp:docPr id="11" name="그림 11" descr="C:\Users\Administrator\Desktop\New Folder\na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New Folder\nave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7200" cy="201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82" w:rsidRDefault="00926782" w:rsidP="007D4295">
    <w:pPr>
      <w:pStyle w:val="ae"/>
    </w:pPr>
    <w:r>
      <w:fldChar w:fldCharType="begin"/>
    </w:r>
    <w:r>
      <w:instrText xml:space="preserve"> PAGE   \* MERGEFORMAT </w:instrText>
    </w:r>
    <w:r>
      <w:fldChar w:fldCharType="separate"/>
    </w:r>
    <w:r w:rsidR="00140CD5" w:rsidRPr="00140CD5">
      <w:rPr>
        <w:noProof/>
        <w:lang w:val="ko-KR"/>
      </w:rPr>
      <w:t>2</w:t>
    </w:r>
    <w:r>
      <w:rPr>
        <w:noProof/>
        <w:lang w:val="ko-K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FAE" w:rsidRDefault="00BA4FAE">
      <w:r>
        <w:separator/>
      </w:r>
    </w:p>
    <w:p w:rsidR="00BA4FAE" w:rsidRDefault="00BA4FAE"/>
    <w:p w:rsidR="00BA4FAE" w:rsidRDefault="00BA4FAE"/>
  </w:footnote>
  <w:footnote w:type="continuationSeparator" w:id="0">
    <w:p w:rsidR="00BA4FAE" w:rsidRDefault="00BA4FAE">
      <w:r>
        <w:continuationSeparator/>
      </w:r>
    </w:p>
    <w:p w:rsidR="00BA4FAE" w:rsidRDefault="00BA4FAE"/>
    <w:p w:rsidR="00BA4FAE" w:rsidRDefault="00BA4FA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82" w:rsidRDefault="00BA4FAE" w:rsidP="00DE4F9F">
    <w:pPr>
      <w:pStyle w:val="ad"/>
    </w:pPr>
    <w:r>
      <w:fldChar w:fldCharType="begin"/>
    </w:r>
    <w:r>
      <w:instrText xml:space="preserve"> DOCPROPERTY  Title  \* MERGEFORMAT </w:instrText>
    </w:r>
    <w:r>
      <w:fldChar w:fldCharType="separate"/>
    </w:r>
    <w:r w:rsidR="00926782">
      <w:t>문서 제목 (nCvrTitle)</w:t>
    </w:r>
    <w:r>
      <w:fldChar w:fldCharType="end"/>
    </w:r>
    <w:r w:rsidR="00926782">
      <w:ptab w:relativeTo="margin" w:alignment="right" w:leader="none"/>
    </w:r>
    <w:r w:rsidR="00926782" w:rsidRPr="007763A5">
      <w:rPr>
        <w:rFonts w:hint="eastAsia"/>
        <w:color w:val="A6A6A6" w:themeColor="background1" w:themeShade="A6"/>
      </w:rPr>
      <w:t>대외비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782" w:rsidRPr="00926782" w:rsidRDefault="00BA4FAE" w:rsidP="008A46E2">
    <w:pPr>
      <w:pStyle w:val="ad"/>
      <w:rPr>
        <w:rFonts w:ascii="Meiryo UI" w:eastAsia="Meiryo UI" w:hAnsi="Meiryo UI" w:cs="Meiryo UI"/>
        <w:lang w:eastAsia="ja-JP"/>
      </w:rPr>
    </w:pPr>
    <w:sdt>
      <w:sdtPr>
        <w:rPr>
          <w:rFonts w:ascii="Meiryo UI" w:eastAsia="Meiryo UI" w:hAnsi="Meiryo UI" w:cs="Meiryo UI"/>
          <w:lang w:eastAsia="ja-JP"/>
        </w:rPr>
        <w:alias w:val="제목"/>
        <w:tag w:val=""/>
        <w:id w:val="-348710821"/>
        <w:placeholder>
          <w:docPart w:val="485D27C59D1F44DF9152456F01DE24DF"/>
        </w:placeholder>
        <w:dataBinding w:prefixMappings="xmlns:ns0='http://purl.org/dc/elements/1.1/' xmlns:ns1='http://schemas.openxmlformats.org/package/2006/metadata/core-properties' " w:xpath="/ns1:coreProperties[1]/ns0:title[1]" w:storeItemID="{6C3C8BC8-F283-45AE-878A-BAB7291924A1}"/>
        <w:text/>
      </w:sdtPr>
      <w:sdtEndPr/>
      <w:sdtContent>
        <w:r w:rsidR="00926782" w:rsidRPr="00926782">
          <w:rPr>
            <w:rFonts w:ascii="Meiryo UI" w:eastAsia="Meiryo UI" w:hAnsi="Meiryo UI" w:cs="Meiryo UI" w:hint="eastAsia"/>
            <w:lang w:eastAsia="ja-JP"/>
          </w:rPr>
          <w:t>NAVER Cafe SDKインテグレーションガイド</w:t>
        </w:r>
      </w:sdtContent>
    </w:sdt>
    <w:r w:rsidR="00926782" w:rsidRPr="00926782">
      <w:rPr>
        <w:rFonts w:ascii="Meiryo UI" w:eastAsia="Meiryo UI" w:hAnsi="Meiryo UI" w:cs="Meiryo UI"/>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8pt;height:8.8pt" o:bullet="t">
        <v:imagedata r:id="rId1" o:title="j0115866"/>
      </v:shape>
    </w:pict>
  </w:numPicBullet>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79C0FE4"/>
    <w:multiLevelType w:val="multilevel"/>
    <w:tmpl w:val="B802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6135D4"/>
    <w:multiLevelType w:val="hybridMultilevel"/>
    <w:tmpl w:val="90F0B812"/>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2">
    <w:nsid w:val="0BDE74D9"/>
    <w:multiLevelType w:val="hybridMultilevel"/>
    <w:tmpl w:val="416429CA"/>
    <w:lvl w:ilvl="0" w:tplc="2DB84F08">
      <w:numFmt w:val="bullet"/>
      <w:lvlText w:val=""/>
      <w:lvlJc w:val="left"/>
      <w:pPr>
        <w:ind w:left="840" w:hanging="360"/>
      </w:pPr>
      <w:rPr>
        <w:rFonts w:ascii="Wingdings" w:eastAsia="맑은 고딕"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0C50073D"/>
    <w:multiLevelType w:val="hybridMultilevel"/>
    <w:tmpl w:val="A8E26F76"/>
    <w:lvl w:ilvl="0" w:tplc="138EA078">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4">
    <w:nsid w:val="12EC1694"/>
    <w:multiLevelType w:val="hybridMultilevel"/>
    <w:tmpl w:val="5BC2BC2A"/>
    <w:lvl w:ilvl="0" w:tplc="4E4E8148">
      <w:start w:val="1"/>
      <w:numFmt w:val="bullet"/>
      <w:pStyle w:val="nTblListBuld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1A864577"/>
    <w:multiLevelType w:val="multilevel"/>
    <w:tmpl w:val="8C868698"/>
    <w:lvl w:ilvl="0">
      <w:start w:val="1"/>
      <w:numFmt w:val="bullet"/>
      <w:pStyle w:val="nListBuld1"/>
      <w:lvlText w:val="•"/>
      <w:lvlJc w:val="left"/>
      <w:pPr>
        <w:tabs>
          <w:tab w:val="num" w:pos="1049"/>
        </w:tabs>
        <w:ind w:left="1049" w:hanging="301"/>
      </w:pPr>
      <w:rPr>
        <w:rFonts w:ascii="Arial" w:hAnsi="Arial" w:hint="default"/>
      </w:rPr>
    </w:lvl>
    <w:lvl w:ilvl="1">
      <w:start w:val="1"/>
      <w:numFmt w:val="bullet"/>
      <w:pStyle w:val="nListBuld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1BD90A7E"/>
    <w:multiLevelType w:val="hybridMultilevel"/>
    <w:tmpl w:val="C5E44B80"/>
    <w:lvl w:ilvl="0" w:tplc="8B5E10BE">
      <w:start w:val="4"/>
      <w:numFmt w:val="bullet"/>
      <w:lvlText w:val=""/>
      <w:lvlJc w:val="left"/>
      <w:pPr>
        <w:ind w:left="840" w:hanging="360"/>
      </w:pPr>
      <w:rPr>
        <w:rFonts w:ascii="Wingdings" w:eastAsia="맑은 고딕" w:hAnsi="Wingdings"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8">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247B470D"/>
    <w:multiLevelType w:val="hybridMultilevel"/>
    <w:tmpl w:val="A81A84F0"/>
    <w:lvl w:ilvl="0" w:tplc="C1742F94">
      <w:start w:val="4"/>
      <w:numFmt w:val="bullet"/>
      <w:lvlText w:val="&gt;"/>
      <w:lvlJc w:val="left"/>
      <w:pPr>
        <w:ind w:left="840" w:hanging="360"/>
      </w:pPr>
      <w:rPr>
        <w:rFonts w:ascii="Arial" w:eastAsia="맑은 고딕" w:hAnsi="Arial"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2C86B8A"/>
    <w:multiLevelType w:val="multilevel"/>
    <w:tmpl w:val="DB68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985C81"/>
    <w:multiLevelType w:val="multilevel"/>
    <w:tmpl w:val="0ED08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AA3456B"/>
    <w:multiLevelType w:val="multilevel"/>
    <w:tmpl w:val="CEECBDE8"/>
    <w:lvl w:ilvl="0">
      <w:start w:val="1"/>
      <w:numFmt w:val="none"/>
      <w:pStyle w:val="1"/>
      <w:suff w:val="nothing"/>
      <w:lvlText w:val=""/>
      <w:lvlJc w:val="left"/>
      <w:pPr>
        <w:ind w:left="0" w:firstLine="0"/>
      </w:pPr>
      <w:rPr>
        <w:rFonts w:ascii="Verdana" w:eastAsia="맑은 고딕" w:hAnsi="Verdana" w:hint="default"/>
        <w:b/>
        <w:i w:val="0"/>
        <w:color w:val="auto"/>
        <w:sz w:val="68"/>
        <w:u w:val="none"/>
      </w:rPr>
    </w:lvl>
    <w:lvl w:ilvl="1">
      <w:start w:val="1"/>
      <w:numFmt w:val="none"/>
      <w:pStyle w:val="21"/>
      <w:suff w:val="nothing"/>
      <w:lvlText w:val=""/>
      <w:lvlJc w:val="left"/>
      <w:pPr>
        <w:ind w:left="720" w:hanging="720"/>
      </w:pPr>
      <w:rPr>
        <w:rFonts w:asciiTheme="majorEastAsia" w:eastAsia="바탕" w:hint="default"/>
        <w:b/>
        <w:i w:val="0"/>
        <w:color w:val="auto"/>
        <w:sz w:val="24"/>
        <w:u w:val="none"/>
      </w:rPr>
    </w:lvl>
    <w:lvl w:ilvl="2">
      <w:start w:val="1"/>
      <w:numFmt w:val="none"/>
      <w:pStyle w:val="31"/>
      <w:suff w:val="nothing"/>
      <w:lvlText w:val="%3"/>
      <w:lvlJc w:val="left"/>
      <w:pPr>
        <w:ind w:left="720" w:hanging="720"/>
      </w:pPr>
      <w:rPr>
        <w:rFonts w:asciiTheme="majorEastAsia" w:eastAsia="바탕" w:hint="default"/>
        <w:b/>
        <w:i w:val="0"/>
        <w:sz w:val="20"/>
        <w:u w:val="none"/>
      </w:rPr>
    </w:lvl>
    <w:lvl w:ilvl="3">
      <w:start w:val="1"/>
      <w:numFmt w:val="none"/>
      <w:pStyle w:val="41"/>
      <w:suff w:val="nothing"/>
      <w:lvlText w:val="%4"/>
      <w:lvlJc w:val="left"/>
      <w:pPr>
        <w:ind w:left="1021" w:hanging="301"/>
      </w:pPr>
      <w:rPr>
        <w:rFonts w:hint="eastAsia"/>
      </w:rPr>
    </w:lvl>
    <w:lvl w:ilvl="4">
      <w:start w:val="1"/>
      <w:numFmt w:val="decimal"/>
      <w:pStyle w:val="nListNumd1"/>
      <w:lvlText w:val="%5."/>
      <w:lvlJc w:val="left"/>
      <w:pPr>
        <w:tabs>
          <w:tab w:val="num" w:pos="1021"/>
        </w:tabs>
        <w:ind w:left="1021" w:hanging="301"/>
      </w:pPr>
      <w:rPr>
        <w:rFonts w:ascii="Rix고딕 L" w:eastAsia="Rix고딕 L" w:hint="eastAsia"/>
        <w:b w:val="0"/>
        <w:i w:val="0"/>
        <w:sz w:val="18"/>
      </w:rPr>
    </w:lvl>
    <w:lvl w:ilvl="5">
      <w:start w:val="1"/>
      <w:numFmt w:val="lowerLetter"/>
      <w:pStyle w:val="nListNumd2"/>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맑은 고딕" w:eastAsia="맑은 고딕" w:hAnsi="Trebuchet MS" w:hint="eastAsia"/>
        <w:b/>
        <w:i w:val="0"/>
        <w:color w:val="auto"/>
        <w:sz w:val="68"/>
      </w:rPr>
    </w:lvl>
    <w:lvl w:ilvl="7">
      <w:start w:val="1"/>
      <w:numFmt w:val="decimal"/>
      <w:lvlText w:val="%7.%8"/>
      <w:lvlJc w:val="left"/>
      <w:pPr>
        <w:tabs>
          <w:tab w:val="num" w:pos="709"/>
        </w:tabs>
        <w:ind w:left="709" w:hanging="709"/>
      </w:pPr>
      <w:rPr>
        <w:rFonts w:eastAsia="맑은 고딕" w:hint="eastAsia"/>
        <w:b/>
        <w:i w:val="0"/>
      </w:rPr>
    </w:lvl>
    <w:lvl w:ilvl="8">
      <w:start w:val="1"/>
      <w:numFmt w:val="decimal"/>
      <w:lvlText w:val="%7.%8.%9"/>
      <w:lvlJc w:val="left"/>
      <w:pPr>
        <w:tabs>
          <w:tab w:val="num" w:pos="720"/>
        </w:tabs>
        <w:ind w:left="720" w:hanging="720"/>
      </w:pPr>
      <w:rPr>
        <w:rFonts w:eastAsia="맑은 고딕" w:hint="eastAsia"/>
        <w:b/>
        <w:i w:val="0"/>
      </w:rPr>
    </w:lvl>
  </w:abstractNum>
  <w:abstractNum w:abstractNumId="23">
    <w:nsid w:val="3E7D701F"/>
    <w:multiLevelType w:val="hybridMultilevel"/>
    <w:tmpl w:val="5A7E24EE"/>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4">
    <w:nsid w:val="413C6121"/>
    <w:multiLevelType w:val="multilevel"/>
    <w:tmpl w:val="F6B8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A37D4A"/>
    <w:multiLevelType w:val="multilevel"/>
    <w:tmpl w:val="A78C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4B29BA"/>
    <w:multiLevelType w:val="multilevel"/>
    <w:tmpl w:val="EFA40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475431B9"/>
    <w:multiLevelType w:val="multilevel"/>
    <w:tmpl w:val="73E4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9C189E"/>
    <w:multiLevelType w:val="multilevel"/>
    <w:tmpl w:val="361E8C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51295A08"/>
    <w:multiLevelType w:val="hybridMultilevel"/>
    <w:tmpl w:val="9D4E5D82"/>
    <w:lvl w:ilvl="0" w:tplc="34586246">
      <w:numFmt w:val="bullet"/>
      <w:lvlText w:val=""/>
      <w:lvlJc w:val="left"/>
      <w:pPr>
        <w:ind w:left="720" w:hanging="360"/>
      </w:pPr>
      <w:rPr>
        <w:rFonts w:ascii="Wingdings" w:eastAsia="맑은 고딕"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6D1ABB"/>
    <w:multiLevelType w:val="multilevel"/>
    <w:tmpl w:val="80F0E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BFD50DF"/>
    <w:multiLevelType w:val="hybridMultilevel"/>
    <w:tmpl w:val="2C8A1C00"/>
    <w:lvl w:ilvl="0" w:tplc="9CEA3F98">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32">
    <w:nsid w:val="5D7812DA"/>
    <w:multiLevelType w:val="multilevel"/>
    <w:tmpl w:val="E0AC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8703FC"/>
    <w:multiLevelType w:val="multilevel"/>
    <w:tmpl w:val="01CC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806451"/>
    <w:multiLevelType w:val="multilevel"/>
    <w:tmpl w:val="AB627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5A3B53"/>
    <w:multiLevelType w:val="multilevel"/>
    <w:tmpl w:val="4EE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3A253BE"/>
    <w:multiLevelType w:val="multilevel"/>
    <w:tmpl w:val="E7065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74E30C84"/>
    <w:multiLevelType w:val="hybridMultilevel"/>
    <w:tmpl w:val="8FEA6568"/>
    <w:lvl w:ilvl="0" w:tplc="42A4E4A8">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7277555"/>
    <w:multiLevelType w:val="hybridMultilevel"/>
    <w:tmpl w:val="A2A28EBA"/>
    <w:lvl w:ilvl="0" w:tplc="2ADA54E8">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nsid w:val="78052E26"/>
    <w:multiLevelType w:val="hybridMultilevel"/>
    <w:tmpl w:val="AE800086"/>
    <w:lvl w:ilvl="0" w:tplc="82CC29F0">
      <w:start w:val="1"/>
      <w:numFmt w:val="bullet"/>
      <w:pStyle w:val="nTblListBuld2"/>
      <w:lvlText w:val="-"/>
      <w:lvlJc w:val="left"/>
      <w:pPr>
        <w:ind w:left="970" w:hanging="400"/>
      </w:pPr>
      <w:rPr>
        <w:rFonts w:ascii="Rix고딕 L" w:eastAsia="Rix고딕 L" w:hAnsi="Rix고딕 L" w:hint="eastAsia"/>
      </w:rPr>
    </w:lvl>
    <w:lvl w:ilvl="1" w:tplc="04090003" w:tentative="1">
      <w:start w:val="1"/>
      <w:numFmt w:val="bullet"/>
      <w:lvlText w:val=""/>
      <w:lvlJc w:val="left"/>
      <w:pPr>
        <w:ind w:left="1370" w:hanging="400"/>
      </w:pPr>
      <w:rPr>
        <w:rFonts w:ascii="Wingdings" w:hAnsi="Wingdings" w:hint="default"/>
      </w:rPr>
    </w:lvl>
    <w:lvl w:ilvl="2" w:tplc="04090005" w:tentative="1">
      <w:start w:val="1"/>
      <w:numFmt w:val="bullet"/>
      <w:lvlText w:val=""/>
      <w:lvlJc w:val="left"/>
      <w:pPr>
        <w:ind w:left="1770" w:hanging="400"/>
      </w:pPr>
      <w:rPr>
        <w:rFonts w:ascii="Wingdings" w:hAnsi="Wingdings" w:hint="default"/>
      </w:rPr>
    </w:lvl>
    <w:lvl w:ilvl="3" w:tplc="04090001" w:tentative="1">
      <w:start w:val="1"/>
      <w:numFmt w:val="bullet"/>
      <w:lvlText w:val=""/>
      <w:lvlJc w:val="left"/>
      <w:pPr>
        <w:ind w:left="2170" w:hanging="400"/>
      </w:pPr>
      <w:rPr>
        <w:rFonts w:ascii="Wingdings" w:hAnsi="Wingdings" w:hint="default"/>
      </w:rPr>
    </w:lvl>
    <w:lvl w:ilvl="4" w:tplc="04090003" w:tentative="1">
      <w:start w:val="1"/>
      <w:numFmt w:val="bullet"/>
      <w:lvlText w:val=""/>
      <w:lvlJc w:val="left"/>
      <w:pPr>
        <w:ind w:left="2570" w:hanging="400"/>
      </w:pPr>
      <w:rPr>
        <w:rFonts w:ascii="Wingdings" w:hAnsi="Wingdings" w:hint="default"/>
      </w:rPr>
    </w:lvl>
    <w:lvl w:ilvl="5" w:tplc="04090005" w:tentative="1">
      <w:start w:val="1"/>
      <w:numFmt w:val="bullet"/>
      <w:lvlText w:val=""/>
      <w:lvlJc w:val="left"/>
      <w:pPr>
        <w:ind w:left="2970" w:hanging="400"/>
      </w:pPr>
      <w:rPr>
        <w:rFonts w:ascii="Wingdings" w:hAnsi="Wingdings" w:hint="default"/>
      </w:rPr>
    </w:lvl>
    <w:lvl w:ilvl="6" w:tplc="04090001" w:tentative="1">
      <w:start w:val="1"/>
      <w:numFmt w:val="bullet"/>
      <w:lvlText w:val=""/>
      <w:lvlJc w:val="left"/>
      <w:pPr>
        <w:ind w:left="3370" w:hanging="400"/>
      </w:pPr>
      <w:rPr>
        <w:rFonts w:ascii="Wingdings" w:hAnsi="Wingdings" w:hint="default"/>
      </w:rPr>
    </w:lvl>
    <w:lvl w:ilvl="7" w:tplc="04090003" w:tentative="1">
      <w:start w:val="1"/>
      <w:numFmt w:val="bullet"/>
      <w:lvlText w:val=""/>
      <w:lvlJc w:val="left"/>
      <w:pPr>
        <w:ind w:left="3770" w:hanging="400"/>
      </w:pPr>
      <w:rPr>
        <w:rFonts w:ascii="Wingdings" w:hAnsi="Wingdings" w:hint="default"/>
      </w:rPr>
    </w:lvl>
    <w:lvl w:ilvl="8" w:tplc="04090005" w:tentative="1">
      <w:start w:val="1"/>
      <w:numFmt w:val="bullet"/>
      <w:lvlText w:val=""/>
      <w:lvlJc w:val="left"/>
      <w:pPr>
        <w:ind w:left="4170" w:hanging="400"/>
      </w:pPr>
      <w:rPr>
        <w:rFonts w:ascii="Wingdings" w:hAnsi="Wingdings" w:hint="default"/>
      </w:rPr>
    </w:lvl>
  </w:abstractNum>
  <w:abstractNum w:abstractNumId="41">
    <w:nsid w:val="7A776A0E"/>
    <w:multiLevelType w:val="multilevel"/>
    <w:tmpl w:val="F512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40"/>
  </w:num>
  <w:num w:numId="7">
    <w:abstractNumId w:val="38"/>
  </w:num>
  <w:num w:numId="8">
    <w:abstractNumId w:val="18"/>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22"/>
  </w:num>
  <w:num w:numId="21">
    <w:abstractNumId w:val="41"/>
  </w:num>
  <w:num w:numId="22">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num>
  <w:num w:numId="24">
    <w:abstractNumId w:val="31"/>
  </w:num>
  <w:num w:numId="25">
    <w:abstractNumId w:val="13"/>
  </w:num>
  <w:num w:numId="26">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0"/>
  </w:num>
  <w:num w:numId="29">
    <w:abstractNumId w:val="33"/>
  </w:num>
  <w:num w:numId="30">
    <w:abstractNumId w:val="32"/>
  </w:num>
  <w:num w:numId="31">
    <w:abstractNumId w:val="25"/>
  </w:num>
  <w:num w:numId="32">
    <w:abstractNumId w:val="27"/>
  </w:num>
  <w:num w:numId="33">
    <w:abstractNumId w:val="24"/>
  </w:num>
  <w:num w:numId="34">
    <w:abstractNumId w:val="2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num>
  <w:num w:numId="38">
    <w:abstractNumId w:val="16"/>
  </w:num>
  <w:num w:numId="39">
    <w:abstractNumId w:val="19"/>
  </w:num>
  <w:num w:numId="40">
    <w:abstractNumId w:val="11"/>
  </w:num>
  <w:num w:numId="41">
    <w:abstractNumId w:val="23"/>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35"/>
  </w:num>
  <w:num w:numId="45">
    <w:abstractNumId w:val="21"/>
  </w:num>
  <w:num w:numId="46">
    <w:abstractNumId w:val="36"/>
  </w:num>
  <w:num w:numId="47">
    <w:abstractNumId w:val="29"/>
  </w:num>
  <w:num w:numId="48">
    <w:abstractNumId w:val="12"/>
  </w:num>
  <w:num w:numId="49">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mirrorMargins/>
  <w:bordersDoNotSurroundHeader/>
  <w:bordersDoNotSurroundFooter/>
  <w:hideSpellingErrors/>
  <w:activeWritingStyle w:appName="MSWord" w:lang="ko-KR" w:vendorID="64" w:dllVersion="131077" w:nlCheck="1" w:checkStyle="1"/>
  <w:activeWritingStyle w:appName="MSWord" w:lang="en-US" w:vendorID="64" w:dllVersion="131078" w:nlCheck="1" w:checkStyle="0"/>
  <w:activeWritingStyle w:appName="MSWord" w:lang="en-GB" w:vendorID="64" w:dllVersion="131078" w:nlCheck="1" w:checkStyle="1"/>
  <w:proofState w:grammar="clean"/>
  <w:attachedTemplate r:id="rId1"/>
  <w:stylePaneFormatFilter w:val="3708" w:allStyles="0" w:customStyles="0" w:latentStyles="0" w:stylesInUse="1" w:headingStyles="0" w:numberingStyles="0" w:tableStyles="0" w:directFormattingOnRuns="1" w:directFormattingOnParagraphs="1" w:directFormattingOnNumbering="1" w:directFormattingOnTables="0" w:clearFormatting="1" w:top3HeadingStyles="1" w:visibleStyles="0" w:alternateStyleNames="0"/>
  <w:stylePaneSortMethod w:val="0000"/>
  <w:documentProtection w:formatting="1" w:enforcement="0"/>
  <w:defaultTabStop w:val="799"/>
  <w:drawingGridHorizontalSpacing w:val="100"/>
  <w:displayHorizontalDrawingGridEvery w:val="0"/>
  <w:displayVerticalDrawingGridEvery w:val="2"/>
  <w:noPunctuationKerning/>
  <w:characterSpacingControl w:val="doNotCompress"/>
  <w:hdrShapeDefaults>
    <o:shapedefaults v:ext="edit" spidmax="2049">
      <v:textbox inset="5.85pt,.7pt,5.85pt,.7pt"/>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C9B"/>
    <w:rsid w:val="000000EA"/>
    <w:rsid w:val="00000AA8"/>
    <w:rsid w:val="00002551"/>
    <w:rsid w:val="00003474"/>
    <w:rsid w:val="0000355F"/>
    <w:rsid w:val="00003607"/>
    <w:rsid w:val="00003F60"/>
    <w:rsid w:val="000044D4"/>
    <w:rsid w:val="00006501"/>
    <w:rsid w:val="00006FBF"/>
    <w:rsid w:val="00007167"/>
    <w:rsid w:val="00011078"/>
    <w:rsid w:val="00011D20"/>
    <w:rsid w:val="0001313A"/>
    <w:rsid w:val="000137D7"/>
    <w:rsid w:val="00013F5D"/>
    <w:rsid w:val="00015098"/>
    <w:rsid w:val="00015278"/>
    <w:rsid w:val="0001640B"/>
    <w:rsid w:val="00016EFC"/>
    <w:rsid w:val="00017229"/>
    <w:rsid w:val="00017E02"/>
    <w:rsid w:val="00021184"/>
    <w:rsid w:val="000218CB"/>
    <w:rsid w:val="000226E9"/>
    <w:rsid w:val="00022F22"/>
    <w:rsid w:val="00023287"/>
    <w:rsid w:val="000262AC"/>
    <w:rsid w:val="0002715E"/>
    <w:rsid w:val="00027D32"/>
    <w:rsid w:val="000308DD"/>
    <w:rsid w:val="000311B8"/>
    <w:rsid w:val="00031B25"/>
    <w:rsid w:val="0003218B"/>
    <w:rsid w:val="000331D3"/>
    <w:rsid w:val="00033A2A"/>
    <w:rsid w:val="00033A56"/>
    <w:rsid w:val="00034083"/>
    <w:rsid w:val="000343C6"/>
    <w:rsid w:val="00034F52"/>
    <w:rsid w:val="00035104"/>
    <w:rsid w:val="0003659B"/>
    <w:rsid w:val="00037636"/>
    <w:rsid w:val="000379FF"/>
    <w:rsid w:val="0004025F"/>
    <w:rsid w:val="000407C6"/>
    <w:rsid w:val="00040D60"/>
    <w:rsid w:val="000424E9"/>
    <w:rsid w:val="00042BAD"/>
    <w:rsid w:val="00043241"/>
    <w:rsid w:val="0004387F"/>
    <w:rsid w:val="00044687"/>
    <w:rsid w:val="000460F1"/>
    <w:rsid w:val="0004765B"/>
    <w:rsid w:val="00047B4C"/>
    <w:rsid w:val="0005252C"/>
    <w:rsid w:val="00053177"/>
    <w:rsid w:val="000537AE"/>
    <w:rsid w:val="000549C0"/>
    <w:rsid w:val="00056248"/>
    <w:rsid w:val="000565C2"/>
    <w:rsid w:val="00056A1A"/>
    <w:rsid w:val="0006142B"/>
    <w:rsid w:val="0006158F"/>
    <w:rsid w:val="00063321"/>
    <w:rsid w:val="0006388C"/>
    <w:rsid w:val="00065557"/>
    <w:rsid w:val="00065A3E"/>
    <w:rsid w:val="00065DC7"/>
    <w:rsid w:val="000663B7"/>
    <w:rsid w:val="0006673E"/>
    <w:rsid w:val="000706D0"/>
    <w:rsid w:val="00071BB1"/>
    <w:rsid w:val="00072CCE"/>
    <w:rsid w:val="00072F63"/>
    <w:rsid w:val="00073DF6"/>
    <w:rsid w:val="00074151"/>
    <w:rsid w:val="0007465E"/>
    <w:rsid w:val="000747FF"/>
    <w:rsid w:val="00075C4C"/>
    <w:rsid w:val="00076BFF"/>
    <w:rsid w:val="00076FA2"/>
    <w:rsid w:val="00077C48"/>
    <w:rsid w:val="00080926"/>
    <w:rsid w:val="0008093E"/>
    <w:rsid w:val="00083213"/>
    <w:rsid w:val="000837AE"/>
    <w:rsid w:val="00083864"/>
    <w:rsid w:val="000844DE"/>
    <w:rsid w:val="000855E8"/>
    <w:rsid w:val="00085C2E"/>
    <w:rsid w:val="00086901"/>
    <w:rsid w:val="00086B67"/>
    <w:rsid w:val="000876D7"/>
    <w:rsid w:val="00087ABB"/>
    <w:rsid w:val="00087C93"/>
    <w:rsid w:val="00090040"/>
    <w:rsid w:val="00091052"/>
    <w:rsid w:val="00092CC7"/>
    <w:rsid w:val="00093138"/>
    <w:rsid w:val="00094DD8"/>
    <w:rsid w:val="00095967"/>
    <w:rsid w:val="00095EC3"/>
    <w:rsid w:val="0009610C"/>
    <w:rsid w:val="0009720B"/>
    <w:rsid w:val="0009793E"/>
    <w:rsid w:val="00097DF2"/>
    <w:rsid w:val="000A034A"/>
    <w:rsid w:val="000A09AE"/>
    <w:rsid w:val="000A0D9C"/>
    <w:rsid w:val="000A10CB"/>
    <w:rsid w:val="000A131B"/>
    <w:rsid w:val="000A14BE"/>
    <w:rsid w:val="000A1F1C"/>
    <w:rsid w:val="000A2A77"/>
    <w:rsid w:val="000A309C"/>
    <w:rsid w:val="000A3E79"/>
    <w:rsid w:val="000A4562"/>
    <w:rsid w:val="000A4F6B"/>
    <w:rsid w:val="000A53F9"/>
    <w:rsid w:val="000A5B18"/>
    <w:rsid w:val="000A64BE"/>
    <w:rsid w:val="000A7147"/>
    <w:rsid w:val="000A7C83"/>
    <w:rsid w:val="000B10A8"/>
    <w:rsid w:val="000B229D"/>
    <w:rsid w:val="000B3DE6"/>
    <w:rsid w:val="000B3E93"/>
    <w:rsid w:val="000B4543"/>
    <w:rsid w:val="000B5A72"/>
    <w:rsid w:val="000B5C5A"/>
    <w:rsid w:val="000B5E38"/>
    <w:rsid w:val="000B5F37"/>
    <w:rsid w:val="000B666B"/>
    <w:rsid w:val="000B6A24"/>
    <w:rsid w:val="000B7529"/>
    <w:rsid w:val="000C0118"/>
    <w:rsid w:val="000C0C60"/>
    <w:rsid w:val="000C0DBE"/>
    <w:rsid w:val="000C19DB"/>
    <w:rsid w:val="000C1B42"/>
    <w:rsid w:val="000C1D6C"/>
    <w:rsid w:val="000C5E3A"/>
    <w:rsid w:val="000C5F8E"/>
    <w:rsid w:val="000C68C3"/>
    <w:rsid w:val="000C72FE"/>
    <w:rsid w:val="000C759A"/>
    <w:rsid w:val="000C7AAC"/>
    <w:rsid w:val="000D0ABE"/>
    <w:rsid w:val="000D18FB"/>
    <w:rsid w:val="000D1D8E"/>
    <w:rsid w:val="000D2553"/>
    <w:rsid w:val="000D2A8B"/>
    <w:rsid w:val="000D42C7"/>
    <w:rsid w:val="000D443A"/>
    <w:rsid w:val="000D6102"/>
    <w:rsid w:val="000D6740"/>
    <w:rsid w:val="000D68B6"/>
    <w:rsid w:val="000D6F60"/>
    <w:rsid w:val="000D7B92"/>
    <w:rsid w:val="000D7CE6"/>
    <w:rsid w:val="000E0069"/>
    <w:rsid w:val="000E019C"/>
    <w:rsid w:val="000E026B"/>
    <w:rsid w:val="000E0C0D"/>
    <w:rsid w:val="000E0EF0"/>
    <w:rsid w:val="000E2395"/>
    <w:rsid w:val="000E3589"/>
    <w:rsid w:val="000E4EF1"/>
    <w:rsid w:val="000E548D"/>
    <w:rsid w:val="000E7124"/>
    <w:rsid w:val="000F0CF4"/>
    <w:rsid w:val="000F10DD"/>
    <w:rsid w:val="000F13BC"/>
    <w:rsid w:val="000F3C18"/>
    <w:rsid w:val="000F4CFA"/>
    <w:rsid w:val="000F4F4E"/>
    <w:rsid w:val="000F4FD3"/>
    <w:rsid w:val="000F7F09"/>
    <w:rsid w:val="001002E8"/>
    <w:rsid w:val="00100A14"/>
    <w:rsid w:val="00100C19"/>
    <w:rsid w:val="00100D8B"/>
    <w:rsid w:val="001015ED"/>
    <w:rsid w:val="00103D7D"/>
    <w:rsid w:val="00103E97"/>
    <w:rsid w:val="001040F1"/>
    <w:rsid w:val="00104918"/>
    <w:rsid w:val="00104A6F"/>
    <w:rsid w:val="00104C7C"/>
    <w:rsid w:val="00104C9F"/>
    <w:rsid w:val="00104F97"/>
    <w:rsid w:val="00105200"/>
    <w:rsid w:val="00106318"/>
    <w:rsid w:val="001075F0"/>
    <w:rsid w:val="00107FD2"/>
    <w:rsid w:val="00112C09"/>
    <w:rsid w:val="001134CF"/>
    <w:rsid w:val="001139A9"/>
    <w:rsid w:val="0011492F"/>
    <w:rsid w:val="00115041"/>
    <w:rsid w:val="00115389"/>
    <w:rsid w:val="00115565"/>
    <w:rsid w:val="001164CB"/>
    <w:rsid w:val="00116D5E"/>
    <w:rsid w:val="001174FE"/>
    <w:rsid w:val="0012197A"/>
    <w:rsid w:val="00121CEC"/>
    <w:rsid w:val="001229F8"/>
    <w:rsid w:val="001235FE"/>
    <w:rsid w:val="00123DF2"/>
    <w:rsid w:val="00124A75"/>
    <w:rsid w:val="001254DC"/>
    <w:rsid w:val="00125735"/>
    <w:rsid w:val="00125C60"/>
    <w:rsid w:val="00130952"/>
    <w:rsid w:val="00130FB5"/>
    <w:rsid w:val="00130FBA"/>
    <w:rsid w:val="0013154B"/>
    <w:rsid w:val="00132482"/>
    <w:rsid w:val="001326F6"/>
    <w:rsid w:val="00132B2F"/>
    <w:rsid w:val="00135B2D"/>
    <w:rsid w:val="00136B39"/>
    <w:rsid w:val="0014078C"/>
    <w:rsid w:val="00140CD5"/>
    <w:rsid w:val="001414EF"/>
    <w:rsid w:val="001416F7"/>
    <w:rsid w:val="00141E4C"/>
    <w:rsid w:val="001443EF"/>
    <w:rsid w:val="00144843"/>
    <w:rsid w:val="00144C12"/>
    <w:rsid w:val="00145ABB"/>
    <w:rsid w:val="00147821"/>
    <w:rsid w:val="0015033C"/>
    <w:rsid w:val="001512D2"/>
    <w:rsid w:val="00153094"/>
    <w:rsid w:val="00153722"/>
    <w:rsid w:val="00153BF6"/>
    <w:rsid w:val="00154EAF"/>
    <w:rsid w:val="001550E2"/>
    <w:rsid w:val="0015511B"/>
    <w:rsid w:val="0015526C"/>
    <w:rsid w:val="001553FB"/>
    <w:rsid w:val="00155993"/>
    <w:rsid w:val="00157A51"/>
    <w:rsid w:val="00160C88"/>
    <w:rsid w:val="00160F93"/>
    <w:rsid w:val="00160FEF"/>
    <w:rsid w:val="001612BD"/>
    <w:rsid w:val="00161B35"/>
    <w:rsid w:val="00163982"/>
    <w:rsid w:val="00163D27"/>
    <w:rsid w:val="00164C1D"/>
    <w:rsid w:val="00165706"/>
    <w:rsid w:val="001660B7"/>
    <w:rsid w:val="0016660F"/>
    <w:rsid w:val="001709CF"/>
    <w:rsid w:val="00171C23"/>
    <w:rsid w:val="00172348"/>
    <w:rsid w:val="0017251A"/>
    <w:rsid w:val="001726DC"/>
    <w:rsid w:val="00172F28"/>
    <w:rsid w:val="001735D1"/>
    <w:rsid w:val="00174883"/>
    <w:rsid w:val="00174BCC"/>
    <w:rsid w:val="0017611D"/>
    <w:rsid w:val="00176151"/>
    <w:rsid w:val="001769B4"/>
    <w:rsid w:val="00177823"/>
    <w:rsid w:val="001805F2"/>
    <w:rsid w:val="00180F45"/>
    <w:rsid w:val="0018133A"/>
    <w:rsid w:val="00181B38"/>
    <w:rsid w:val="00181FD1"/>
    <w:rsid w:val="001820B5"/>
    <w:rsid w:val="00182BA5"/>
    <w:rsid w:val="00182DBF"/>
    <w:rsid w:val="00183179"/>
    <w:rsid w:val="001836E5"/>
    <w:rsid w:val="0018493D"/>
    <w:rsid w:val="001850AB"/>
    <w:rsid w:val="001868B0"/>
    <w:rsid w:val="00186944"/>
    <w:rsid w:val="00187369"/>
    <w:rsid w:val="0018736E"/>
    <w:rsid w:val="00187673"/>
    <w:rsid w:val="001877D0"/>
    <w:rsid w:val="00187ACE"/>
    <w:rsid w:val="001905BC"/>
    <w:rsid w:val="001914A7"/>
    <w:rsid w:val="0019176A"/>
    <w:rsid w:val="00191DD0"/>
    <w:rsid w:val="00192AF5"/>
    <w:rsid w:val="00193135"/>
    <w:rsid w:val="001935FE"/>
    <w:rsid w:val="00193ED1"/>
    <w:rsid w:val="0019432E"/>
    <w:rsid w:val="00194565"/>
    <w:rsid w:val="00195BB7"/>
    <w:rsid w:val="00197807"/>
    <w:rsid w:val="00197D03"/>
    <w:rsid w:val="00197D20"/>
    <w:rsid w:val="001A0928"/>
    <w:rsid w:val="001A1384"/>
    <w:rsid w:val="001A2B58"/>
    <w:rsid w:val="001A3AC3"/>
    <w:rsid w:val="001A5A33"/>
    <w:rsid w:val="001A6122"/>
    <w:rsid w:val="001A63AF"/>
    <w:rsid w:val="001B26C4"/>
    <w:rsid w:val="001B283F"/>
    <w:rsid w:val="001B2DB9"/>
    <w:rsid w:val="001B3F83"/>
    <w:rsid w:val="001B449E"/>
    <w:rsid w:val="001B4F57"/>
    <w:rsid w:val="001B573C"/>
    <w:rsid w:val="001B582D"/>
    <w:rsid w:val="001B6521"/>
    <w:rsid w:val="001B69A8"/>
    <w:rsid w:val="001B7D5F"/>
    <w:rsid w:val="001B7E96"/>
    <w:rsid w:val="001C0D8F"/>
    <w:rsid w:val="001C1662"/>
    <w:rsid w:val="001C1D95"/>
    <w:rsid w:val="001C2D10"/>
    <w:rsid w:val="001C399D"/>
    <w:rsid w:val="001C3CB9"/>
    <w:rsid w:val="001C4569"/>
    <w:rsid w:val="001C490E"/>
    <w:rsid w:val="001C4AE7"/>
    <w:rsid w:val="001C5225"/>
    <w:rsid w:val="001C55F4"/>
    <w:rsid w:val="001C5618"/>
    <w:rsid w:val="001C5A5F"/>
    <w:rsid w:val="001C6011"/>
    <w:rsid w:val="001C7048"/>
    <w:rsid w:val="001C764E"/>
    <w:rsid w:val="001C7F6A"/>
    <w:rsid w:val="001D0035"/>
    <w:rsid w:val="001D0061"/>
    <w:rsid w:val="001D0216"/>
    <w:rsid w:val="001D07E4"/>
    <w:rsid w:val="001D0885"/>
    <w:rsid w:val="001D1A3B"/>
    <w:rsid w:val="001D327E"/>
    <w:rsid w:val="001D32BD"/>
    <w:rsid w:val="001D3718"/>
    <w:rsid w:val="001D4705"/>
    <w:rsid w:val="001D6887"/>
    <w:rsid w:val="001D6A09"/>
    <w:rsid w:val="001D6C94"/>
    <w:rsid w:val="001E04A2"/>
    <w:rsid w:val="001E1093"/>
    <w:rsid w:val="001E1A30"/>
    <w:rsid w:val="001E297F"/>
    <w:rsid w:val="001E368C"/>
    <w:rsid w:val="001E36E9"/>
    <w:rsid w:val="001E415C"/>
    <w:rsid w:val="001E41A5"/>
    <w:rsid w:val="001E5A19"/>
    <w:rsid w:val="001E5A2C"/>
    <w:rsid w:val="001E6D77"/>
    <w:rsid w:val="001E73C9"/>
    <w:rsid w:val="001F0008"/>
    <w:rsid w:val="001F0E85"/>
    <w:rsid w:val="001F15B0"/>
    <w:rsid w:val="001F1A42"/>
    <w:rsid w:val="001F1B69"/>
    <w:rsid w:val="001F1CDB"/>
    <w:rsid w:val="001F2C70"/>
    <w:rsid w:val="001F3110"/>
    <w:rsid w:val="001F348A"/>
    <w:rsid w:val="001F34C9"/>
    <w:rsid w:val="001F3D65"/>
    <w:rsid w:val="001F3FFC"/>
    <w:rsid w:val="001F4198"/>
    <w:rsid w:val="001F4530"/>
    <w:rsid w:val="001F45CA"/>
    <w:rsid w:val="001F4985"/>
    <w:rsid w:val="001F6569"/>
    <w:rsid w:val="001F79F1"/>
    <w:rsid w:val="00201D93"/>
    <w:rsid w:val="002020CE"/>
    <w:rsid w:val="00202C69"/>
    <w:rsid w:val="0020670D"/>
    <w:rsid w:val="00207CD4"/>
    <w:rsid w:val="00210A73"/>
    <w:rsid w:val="002113ED"/>
    <w:rsid w:val="002119E4"/>
    <w:rsid w:val="00211BDA"/>
    <w:rsid w:val="00211DAB"/>
    <w:rsid w:val="002122FD"/>
    <w:rsid w:val="00213B8F"/>
    <w:rsid w:val="00215605"/>
    <w:rsid w:val="00215AE6"/>
    <w:rsid w:val="00215B67"/>
    <w:rsid w:val="002167BF"/>
    <w:rsid w:val="00216B21"/>
    <w:rsid w:val="00216F47"/>
    <w:rsid w:val="0021718C"/>
    <w:rsid w:val="002174BE"/>
    <w:rsid w:val="00220649"/>
    <w:rsid w:val="00220D5D"/>
    <w:rsid w:val="00220DF4"/>
    <w:rsid w:val="00221591"/>
    <w:rsid w:val="002217F9"/>
    <w:rsid w:val="00222DBD"/>
    <w:rsid w:val="00223C2C"/>
    <w:rsid w:val="00224197"/>
    <w:rsid w:val="00224B8F"/>
    <w:rsid w:val="00225436"/>
    <w:rsid w:val="0022723E"/>
    <w:rsid w:val="00227423"/>
    <w:rsid w:val="002278ED"/>
    <w:rsid w:val="0023035B"/>
    <w:rsid w:val="00232389"/>
    <w:rsid w:val="00233073"/>
    <w:rsid w:val="00233118"/>
    <w:rsid w:val="002331D3"/>
    <w:rsid w:val="0023336B"/>
    <w:rsid w:val="00234024"/>
    <w:rsid w:val="002351EA"/>
    <w:rsid w:val="00236022"/>
    <w:rsid w:val="00236D6A"/>
    <w:rsid w:val="002402BC"/>
    <w:rsid w:val="0024156C"/>
    <w:rsid w:val="002417D4"/>
    <w:rsid w:val="00241AE3"/>
    <w:rsid w:val="0024483F"/>
    <w:rsid w:val="00245142"/>
    <w:rsid w:val="002452AD"/>
    <w:rsid w:val="00245534"/>
    <w:rsid w:val="00245BFB"/>
    <w:rsid w:val="00246858"/>
    <w:rsid w:val="00246BE8"/>
    <w:rsid w:val="00246D31"/>
    <w:rsid w:val="00247BB8"/>
    <w:rsid w:val="00250FB2"/>
    <w:rsid w:val="002513CB"/>
    <w:rsid w:val="00251982"/>
    <w:rsid w:val="002519FD"/>
    <w:rsid w:val="00251E6A"/>
    <w:rsid w:val="00255307"/>
    <w:rsid w:val="00255E5B"/>
    <w:rsid w:val="00256877"/>
    <w:rsid w:val="00257934"/>
    <w:rsid w:val="002579F1"/>
    <w:rsid w:val="00257C74"/>
    <w:rsid w:val="00260AF5"/>
    <w:rsid w:val="002615F5"/>
    <w:rsid w:val="00261DF4"/>
    <w:rsid w:val="00261F04"/>
    <w:rsid w:val="00262188"/>
    <w:rsid w:val="002622B4"/>
    <w:rsid w:val="00262B79"/>
    <w:rsid w:val="00262B9C"/>
    <w:rsid w:val="0026335D"/>
    <w:rsid w:val="0026363A"/>
    <w:rsid w:val="0026411E"/>
    <w:rsid w:val="002647D3"/>
    <w:rsid w:val="0026557C"/>
    <w:rsid w:val="0026571D"/>
    <w:rsid w:val="00265E7A"/>
    <w:rsid w:val="0026639F"/>
    <w:rsid w:val="00266423"/>
    <w:rsid w:val="00267F50"/>
    <w:rsid w:val="00270FC4"/>
    <w:rsid w:val="00271021"/>
    <w:rsid w:val="00271283"/>
    <w:rsid w:val="00272C4F"/>
    <w:rsid w:val="00273C29"/>
    <w:rsid w:val="0027504C"/>
    <w:rsid w:val="002752A5"/>
    <w:rsid w:val="00276A0A"/>
    <w:rsid w:val="002775CC"/>
    <w:rsid w:val="00277840"/>
    <w:rsid w:val="00281643"/>
    <w:rsid w:val="00281744"/>
    <w:rsid w:val="00281BCE"/>
    <w:rsid w:val="00283336"/>
    <w:rsid w:val="00285476"/>
    <w:rsid w:val="0028583C"/>
    <w:rsid w:val="002863A1"/>
    <w:rsid w:val="00286728"/>
    <w:rsid w:val="00286CBB"/>
    <w:rsid w:val="002873A9"/>
    <w:rsid w:val="002908D4"/>
    <w:rsid w:val="00291AF7"/>
    <w:rsid w:val="00291DB9"/>
    <w:rsid w:val="00292512"/>
    <w:rsid w:val="00292F6C"/>
    <w:rsid w:val="002939D4"/>
    <w:rsid w:val="00293BC7"/>
    <w:rsid w:val="00294AFA"/>
    <w:rsid w:val="00295098"/>
    <w:rsid w:val="00295D69"/>
    <w:rsid w:val="0029685C"/>
    <w:rsid w:val="00296AA9"/>
    <w:rsid w:val="002A1C93"/>
    <w:rsid w:val="002A3334"/>
    <w:rsid w:val="002A397E"/>
    <w:rsid w:val="002A6862"/>
    <w:rsid w:val="002A6A41"/>
    <w:rsid w:val="002A7304"/>
    <w:rsid w:val="002A7FB5"/>
    <w:rsid w:val="002B09F1"/>
    <w:rsid w:val="002B0F09"/>
    <w:rsid w:val="002B1CD5"/>
    <w:rsid w:val="002B2323"/>
    <w:rsid w:val="002B24B5"/>
    <w:rsid w:val="002B4609"/>
    <w:rsid w:val="002B50DB"/>
    <w:rsid w:val="002B51C6"/>
    <w:rsid w:val="002B67E3"/>
    <w:rsid w:val="002B774F"/>
    <w:rsid w:val="002B78A2"/>
    <w:rsid w:val="002C0718"/>
    <w:rsid w:val="002C2088"/>
    <w:rsid w:val="002C27A9"/>
    <w:rsid w:val="002C2E79"/>
    <w:rsid w:val="002C3C35"/>
    <w:rsid w:val="002C40ED"/>
    <w:rsid w:val="002C42C9"/>
    <w:rsid w:val="002C52D6"/>
    <w:rsid w:val="002C6394"/>
    <w:rsid w:val="002D1B61"/>
    <w:rsid w:val="002D2B62"/>
    <w:rsid w:val="002D42F2"/>
    <w:rsid w:val="002D44EA"/>
    <w:rsid w:val="002D4E45"/>
    <w:rsid w:val="002D614B"/>
    <w:rsid w:val="002D627F"/>
    <w:rsid w:val="002D7097"/>
    <w:rsid w:val="002D78BE"/>
    <w:rsid w:val="002E1544"/>
    <w:rsid w:val="002E15A6"/>
    <w:rsid w:val="002E2084"/>
    <w:rsid w:val="002E2613"/>
    <w:rsid w:val="002E3AC6"/>
    <w:rsid w:val="002E5124"/>
    <w:rsid w:val="002E52C5"/>
    <w:rsid w:val="002E5973"/>
    <w:rsid w:val="002E5C05"/>
    <w:rsid w:val="002E6858"/>
    <w:rsid w:val="002E70DC"/>
    <w:rsid w:val="002E763A"/>
    <w:rsid w:val="002F09B3"/>
    <w:rsid w:val="002F1738"/>
    <w:rsid w:val="002F24AA"/>
    <w:rsid w:val="002F2819"/>
    <w:rsid w:val="002F294E"/>
    <w:rsid w:val="002F2A01"/>
    <w:rsid w:val="002F2ED1"/>
    <w:rsid w:val="002F33D0"/>
    <w:rsid w:val="002F48C4"/>
    <w:rsid w:val="002F538D"/>
    <w:rsid w:val="002F5904"/>
    <w:rsid w:val="002F6555"/>
    <w:rsid w:val="002F6A80"/>
    <w:rsid w:val="00300579"/>
    <w:rsid w:val="003006B8"/>
    <w:rsid w:val="003010C5"/>
    <w:rsid w:val="0030179F"/>
    <w:rsid w:val="00301DE8"/>
    <w:rsid w:val="00303019"/>
    <w:rsid w:val="00303680"/>
    <w:rsid w:val="00303759"/>
    <w:rsid w:val="0030439D"/>
    <w:rsid w:val="0030468C"/>
    <w:rsid w:val="00304B2D"/>
    <w:rsid w:val="00304CE0"/>
    <w:rsid w:val="00305744"/>
    <w:rsid w:val="00306C15"/>
    <w:rsid w:val="0030744B"/>
    <w:rsid w:val="003109E4"/>
    <w:rsid w:val="00311B47"/>
    <w:rsid w:val="00311F25"/>
    <w:rsid w:val="003121F1"/>
    <w:rsid w:val="003135C4"/>
    <w:rsid w:val="00313786"/>
    <w:rsid w:val="00313CA4"/>
    <w:rsid w:val="003142C7"/>
    <w:rsid w:val="00314724"/>
    <w:rsid w:val="00314A64"/>
    <w:rsid w:val="0031533E"/>
    <w:rsid w:val="00316EE9"/>
    <w:rsid w:val="00317465"/>
    <w:rsid w:val="00317591"/>
    <w:rsid w:val="003175B9"/>
    <w:rsid w:val="0032025A"/>
    <w:rsid w:val="00320E63"/>
    <w:rsid w:val="00321225"/>
    <w:rsid w:val="003216C8"/>
    <w:rsid w:val="003222E7"/>
    <w:rsid w:val="003225A6"/>
    <w:rsid w:val="003229B1"/>
    <w:rsid w:val="003229D0"/>
    <w:rsid w:val="00322E8C"/>
    <w:rsid w:val="0032580B"/>
    <w:rsid w:val="0032582E"/>
    <w:rsid w:val="0032588B"/>
    <w:rsid w:val="0032636D"/>
    <w:rsid w:val="00326C42"/>
    <w:rsid w:val="00331776"/>
    <w:rsid w:val="00331FD5"/>
    <w:rsid w:val="003322F6"/>
    <w:rsid w:val="00333076"/>
    <w:rsid w:val="0033353D"/>
    <w:rsid w:val="0033365B"/>
    <w:rsid w:val="00334D5E"/>
    <w:rsid w:val="00334FC8"/>
    <w:rsid w:val="00335210"/>
    <w:rsid w:val="00335301"/>
    <w:rsid w:val="003355BE"/>
    <w:rsid w:val="00335829"/>
    <w:rsid w:val="003360AB"/>
    <w:rsid w:val="00336B07"/>
    <w:rsid w:val="003402B5"/>
    <w:rsid w:val="00340B25"/>
    <w:rsid w:val="00340FDC"/>
    <w:rsid w:val="003412D1"/>
    <w:rsid w:val="003415F1"/>
    <w:rsid w:val="00341BAA"/>
    <w:rsid w:val="00341E31"/>
    <w:rsid w:val="00342B32"/>
    <w:rsid w:val="003430D9"/>
    <w:rsid w:val="003436C5"/>
    <w:rsid w:val="0034456F"/>
    <w:rsid w:val="003446D9"/>
    <w:rsid w:val="003460C2"/>
    <w:rsid w:val="00347085"/>
    <w:rsid w:val="003515CA"/>
    <w:rsid w:val="00353FFB"/>
    <w:rsid w:val="00354B1C"/>
    <w:rsid w:val="00356E73"/>
    <w:rsid w:val="0035791D"/>
    <w:rsid w:val="003607B0"/>
    <w:rsid w:val="00361432"/>
    <w:rsid w:val="00362106"/>
    <w:rsid w:val="003622F9"/>
    <w:rsid w:val="00363597"/>
    <w:rsid w:val="00363D62"/>
    <w:rsid w:val="00365221"/>
    <w:rsid w:val="00365A54"/>
    <w:rsid w:val="00365FF1"/>
    <w:rsid w:val="003663ED"/>
    <w:rsid w:val="003666BA"/>
    <w:rsid w:val="00367718"/>
    <w:rsid w:val="00367AC1"/>
    <w:rsid w:val="00367EEF"/>
    <w:rsid w:val="00370103"/>
    <w:rsid w:val="00370730"/>
    <w:rsid w:val="003707E6"/>
    <w:rsid w:val="0037202F"/>
    <w:rsid w:val="003731A7"/>
    <w:rsid w:val="0037522C"/>
    <w:rsid w:val="0037579D"/>
    <w:rsid w:val="003757E7"/>
    <w:rsid w:val="00375BDC"/>
    <w:rsid w:val="003760E1"/>
    <w:rsid w:val="0037698A"/>
    <w:rsid w:val="00376BE0"/>
    <w:rsid w:val="00381438"/>
    <w:rsid w:val="00381A86"/>
    <w:rsid w:val="003824AF"/>
    <w:rsid w:val="00382D29"/>
    <w:rsid w:val="00383894"/>
    <w:rsid w:val="00383A89"/>
    <w:rsid w:val="00384B0E"/>
    <w:rsid w:val="0038562B"/>
    <w:rsid w:val="00385DBD"/>
    <w:rsid w:val="0038642A"/>
    <w:rsid w:val="0039090E"/>
    <w:rsid w:val="003912FB"/>
    <w:rsid w:val="00392DD7"/>
    <w:rsid w:val="00393062"/>
    <w:rsid w:val="0039374E"/>
    <w:rsid w:val="003937E2"/>
    <w:rsid w:val="00393B30"/>
    <w:rsid w:val="00394543"/>
    <w:rsid w:val="00394CFA"/>
    <w:rsid w:val="00395B27"/>
    <w:rsid w:val="00395FCB"/>
    <w:rsid w:val="0039674E"/>
    <w:rsid w:val="00396A5A"/>
    <w:rsid w:val="003971E7"/>
    <w:rsid w:val="003A203C"/>
    <w:rsid w:val="003A25BA"/>
    <w:rsid w:val="003A268D"/>
    <w:rsid w:val="003A31CF"/>
    <w:rsid w:val="003A31F1"/>
    <w:rsid w:val="003A451D"/>
    <w:rsid w:val="003A4EA2"/>
    <w:rsid w:val="003A6360"/>
    <w:rsid w:val="003A656D"/>
    <w:rsid w:val="003A6818"/>
    <w:rsid w:val="003A686A"/>
    <w:rsid w:val="003A71D0"/>
    <w:rsid w:val="003B0A12"/>
    <w:rsid w:val="003B173D"/>
    <w:rsid w:val="003B2403"/>
    <w:rsid w:val="003B2D2A"/>
    <w:rsid w:val="003B31E7"/>
    <w:rsid w:val="003B3651"/>
    <w:rsid w:val="003B457D"/>
    <w:rsid w:val="003B4686"/>
    <w:rsid w:val="003B621E"/>
    <w:rsid w:val="003B7A22"/>
    <w:rsid w:val="003C1842"/>
    <w:rsid w:val="003C1AB9"/>
    <w:rsid w:val="003C3F65"/>
    <w:rsid w:val="003C4908"/>
    <w:rsid w:val="003C4AC8"/>
    <w:rsid w:val="003C5562"/>
    <w:rsid w:val="003C5667"/>
    <w:rsid w:val="003C5750"/>
    <w:rsid w:val="003C6041"/>
    <w:rsid w:val="003C6659"/>
    <w:rsid w:val="003C6936"/>
    <w:rsid w:val="003C6CB6"/>
    <w:rsid w:val="003C7B79"/>
    <w:rsid w:val="003D043E"/>
    <w:rsid w:val="003D0790"/>
    <w:rsid w:val="003D079F"/>
    <w:rsid w:val="003D089F"/>
    <w:rsid w:val="003D0BAE"/>
    <w:rsid w:val="003D17F5"/>
    <w:rsid w:val="003D18C6"/>
    <w:rsid w:val="003D232F"/>
    <w:rsid w:val="003D2CEA"/>
    <w:rsid w:val="003D2CFD"/>
    <w:rsid w:val="003D2F22"/>
    <w:rsid w:val="003D3644"/>
    <w:rsid w:val="003D3B83"/>
    <w:rsid w:val="003D467A"/>
    <w:rsid w:val="003D5B0E"/>
    <w:rsid w:val="003D5DC6"/>
    <w:rsid w:val="003D62E0"/>
    <w:rsid w:val="003E1306"/>
    <w:rsid w:val="003E1632"/>
    <w:rsid w:val="003E1BD4"/>
    <w:rsid w:val="003E2A71"/>
    <w:rsid w:val="003E304D"/>
    <w:rsid w:val="003E32E9"/>
    <w:rsid w:val="003E4D93"/>
    <w:rsid w:val="003E5127"/>
    <w:rsid w:val="003E5B88"/>
    <w:rsid w:val="003E5BE7"/>
    <w:rsid w:val="003E6EFE"/>
    <w:rsid w:val="003E7091"/>
    <w:rsid w:val="003E7AC5"/>
    <w:rsid w:val="003E7F06"/>
    <w:rsid w:val="003F0600"/>
    <w:rsid w:val="003F1FAF"/>
    <w:rsid w:val="003F5337"/>
    <w:rsid w:val="003F55D7"/>
    <w:rsid w:val="003F60F3"/>
    <w:rsid w:val="003F69DF"/>
    <w:rsid w:val="003F751B"/>
    <w:rsid w:val="003F78AB"/>
    <w:rsid w:val="00400557"/>
    <w:rsid w:val="00400B15"/>
    <w:rsid w:val="004018BA"/>
    <w:rsid w:val="00402212"/>
    <w:rsid w:val="00402998"/>
    <w:rsid w:val="00402B9D"/>
    <w:rsid w:val="004034C6"/>
    <w:rsid w:val="0040371A"/>
    <w:rsid w:val="004057AD"/>
    <w:rsid w:val="00405D15"/>
    <w:rsid w:val="004066F3"/>
    <w:rsid w:val="00407B98"/>
    <w:rsid w:val="00407D58"/>
    <w:rsid w:val="0041054F"/>
    <w:rsid w:val="00410552"/>
    <w:rsid w:val="004112C1"/>
    <w:rsid w:val="004116B3"/>
    <w:rsid w:val="00411D4F"/>
    <w:rsid w:val="00413B1B"/>
    <w:rsid w:val="00414004"/>
    <w:rsid w:val="00415017"/>
    <w:rsid w:val="00417791"/>
    <w:rsid w:val="00417874"/>
    <w:rsid w:val="00417EC5"/>
    <w:rsid w:val="00420052"/>
    <w:rsid w:val="00420964"/>
    <w:rsid w:val="00421066"/>
    <w:rsid w:val="00421212"/>
    <w:rsid w:val="00422E48"/>
    <w:rsid w:val="00423A7B"/>
    <w:rsid w:val="00423E2C"/>
    <w:rsid w:val="00424DD8"/>
    <w:rsid w:val="00424EA2"/>
    <w:rsid w:val="00425D8D"/>
    <w:rsid w:val="004274AB"/>
    <w:rsid w:val="0043070D"/>
    <w:rsid w:val="00430925"/>
    <w:rsid w:val="00430D8A"/>
    <w:rsid w:val="0043158F"/>
    <w:rsid w:val="00431FF2"/>
    <w:rsid w:val="00433152"/>
    <w:rsid w:val="00433DE5"/>
    <w:rsid w:val="004343C1"/>
    <w:rsid w:val="004355A0"/>
    <w:rsid w:val="004369A5"/>
    <w:rsid w:val="00436E11"/>
    <w:rsid w:val="00437603"/>
    <w:rsid w:val="00437769"/>
    <w:rsid w:val="004421B7"/>
    <w:rsid w:val="00442854"/>
    <w:rsid w:val="004429B8"/>
    <w:rsid w:val="00443224"/>
    <w:rsid w:val="004447B9"/>
    <w:rsid w:val="00444B46"/>
    <w:rsid w:val="004451AF"/>
    <w:rsid w:val="0044525F"/>
    <w:rsid w:val="004457B0"/>
    <w:rsid w:val="004459E4"/>
    <w:rsid w:val="0044609C"/>
    <w:rsid w:val="0044729B"/>
    <w:rsid w:val="004476F2"/>
    <w:rsid w:val="00447A8A"/>
    <w:rsid w:val="00451663"/>
    <w:rsid w:val="004516CA"/>
    <w:rsid w:val="00451C6B"/>
    <w:rsid w:val="004526A8"/>
    <w:rsid w:val="00453DCA"/>
    <w:rsid w:val="00453FED"/>
    <w:rsid w:val="004543BA"/>
    <w:rsid w:val="00454537"/>
    <w:rsid w:val="00454644"/>
    <w:rsid w:val="00454E96"/>
    <w:rsid w:val="00455635"/>
    <w:rsid w:val="0045610B"/>
    <w:rsid w:val="00457333"/>
    <w:rsid w:val="00457CC7"/>
    <w:rsid w:val="004602A7"/>
    <w:rsid w:val="004605AC"/>
    <w:rsid w:val="0046091F"/>
    <w:rsid w:val="00460F81"/>
    <w:rsid w:val="00462F8A"/>
    <w:rsid w:val="00463528"/>
    <w:rsid w:val="00464423"/>
    <w:rsid w:val="00464943"/>
    <w:rsid w:val="00464D56"/>
    <w:rsid w:val="00465EB8"/>
    <w:rsid w:val="004669A1"/>
    <w:rsid w:val="004669DB"/>
    <w:rsid w:val="0046703D"/>
    <w:rsid w:val="0046789A"/>
    <w:rsid w:val="004702D0"/>
    <w:rsid w:val="004713EF"/>
    <w:rsid w:val="00472EA5"/>
    <w:rsid w:val="0047393B"/>
    <w:rsid w:val="00474878"/>
    <w:rsid w:val="00474BA1"/>
    <w:rsid w:val="004750E1"/>
    <w:rsid w:val="0047569D"/>
    <w:rsid w:val="0047584E"/>
    <w:rsid w:val="00477E8C"/>
    <w:rsid w:val="00477ED8"/>
    <w:rsid w:val="00481219"/>
    <w:rsid w:val="00481378"/>
    <w:rsid w:val="00482820"/>
    <w:rsid w:val="00484464"/>
    <w:rsid w:val="0048470F"/>
    <w:rsid w:val="0048474F"/>
    <w:rsid w:val="00484DB6"/>
    <w:rsid w:val="00486086"/>
    <w:rsid w:val="004869C7"/>
    <w:rsid w:val="00487311"/>
    <w:rsid w:val="00487B4C"/>
    <w:rsid w:val="0049029D"/>
    <w:rsid w:val="00490DA4"/>
    <w:rsid w:val="004915E6"/>
    <w:rsid w:val="00491A66"/>
    <w:rsid w:val="0049317B"/>
    <w:rsid w:val="00493A1A"/>
    <w:rsid w:val="00494DAA"/>
    <w:rsid w:val="00495189"/>
    <w:rsid w:val="00495B53"/>
    <w:rsid w:val="00495F2C"/>
    <w:rsid w:val="00496228"/>
    <w:rsid w:val="00496694"/>
    <w:rsid w:val="00497215"/>
    <w:rsid w:val="00497369"/>
    <w:rsid w:val="004975A2"/>
    <w:rsid w:val="0049777F"/>
    <w:rsid w:val="004A1C1E"/>
    <w:rsid w:val="004A36F7"/>
    <w:rsid w:val="004A411F"/>
    <w:rsid w:val="004A4D2A"/>
    <w:rsid w:val="004A5B22"/>
    <w:rsid w:val="004A5DD1"/>
    <w:rsid w:val="004B0087"/>
    <w:rsid w:val="004B0673"/>
    <w:rsid w:val="004B1110"/>
    <w:rsid w:val="004B1535"/>
    <w:rsid w:val="004B2AB5"/>
    <w:rsid w:val="004B3C82"/>
    <w:rsid w:val="004B4435"/>
    <w:rsid w:val="004B4DE5"/>
    <w:rsid w:val="004B4E56"/>
    <w:rsid w:val="004B58F9"/>
    <w:rsid w:val="004B5C02"/>
    <w:rsid w:val="004B6C3F"/>
    <w:rsid w:val="004B7107"/>
    <w:rsid w:val="004B7155"/>
    <w:rsid w:val="004B79D1"/>
    <w:rsid w:val="004B7EB1"/>
    <w:rsid w:val="004C0E5A"/>
    <w:rsid w:val="004C1B7C"/>
    <w:rsid w:val="004C285A"/>
    <w:rsid w:val="004C288A"/>
    <w:rsid w:val="004C30FB"/>
    <w:rsid w:val="004C4311"/>
    <w:rsid w:val="004C436D"/>
    <w:rsid w:val="004C46E6"/>
    <w:rsid w:val="004C4CF7"/>
    <w:rsid w:val="004C742E"/>
    <w:rsid w:val="004C76F6"/>
    <w:rsid w:val="004C7A3E"/>
    <w:rsid w:val="004C7EE8"/>
    <w:rsid w:val="004D144A"/>
    <w:rsid w:val="004D16BB"/>
    <w:rsid w:val="004D204B"/>
    <w:rsid w:val="004D25E9"/>
    <w:rsid w:val="004D316E"/>
    <w:rsid w:val="004D32E9"/>
    <w:rsid w:val="004D3CD3"/>
    <w:rsid w:val="004D52B5"/>
    <w:rsid w:val="004D71AE"/>
    <w:rsid w:val="004D7453"/>
    <w:rsid w:val="004E0205"/>
    <w:rsid w:val="004E1F92"/>
    <w:rsid w:val="004E201C"/>
    <w:rsid w:val="004E27ED"/>
    <w:rsid w:val="004E2B52"/>
    <w:rsid w:val="004E37FB"/>
    <w:rsid w:val="004E437B"/>
    <w:rsid w:val="004E50BA"/>
    <w:rsid w:val="004E5569"/>
    <w:rsid w:val="004E6D9A"/>
    <w:rsid w:val="004E7CB9"/>
    <w:rsid w:val="004F0ACD"/>
    <w:rsid w:val="004F0B32"/>
    <w:rsid w:val="004F0C9A"/>
    <w:rsid w:val="004F2ABD"/>
    <w:rsid w:val="004F3EF8"/>
    <w:rsid w:val="004F5203"/>
    <w:rsid w:val="004F60A8"/>
    <w:rsid w:val="004F60B0"/>
    <w:rsid w:val="004F74B6"/>
    <w:rsid w:val="005017F3"/>
    <w:rsid w:val="00501FD3"/>
    <w:rsid w:val="00502582"/>
    <w:rsid w:val="00504BB0"/>
    <w:rsid w:val="005053F5"/>
    <w:rsid w:val="005059F5"/>
    <w:rsid w:val="00506DEF"/>
    <w:rsid w:val="00510CB7"/>
    <w:rsid w:val="00511A6E"/>
    <w:rsid w:val="0051267F"/>
    <w:rsid w:val="00515331"/>
    <w:rsid w:val="0051576D"/>
    <w:rsid w:val="00516553"/>
    <w:rsid w:val="00517344"/>
    <w:rsid w:val="00517D79"/>
    <w:rsid w:val="005206E9"/>
    <w:rsid w:val="0052151B"/>
    <w:rsid w:val="0052175D"/>
    <w:rsid w:val="00521D89"/>
    <w:rsid w:val="005229D4"/>
    <w:rsid w:val="005243A7"/>
    <w:rsid w:val="00524408"/>
    <w:rsid w:val="005253A0"/>
    <w:rsid w:val="005267FC"/>
    <w:rsid w:val="00530192"/>
    <w:rsid w:val="0053046D"/>
    <w:rsid w:val="00530520"/>
    <w:rsid w:val="00530F18"/>
    <w:rsid w:val="00530F4F"/>
    <w:rsid w:val="00530FE7"/>
    <w:rsid w:val="00533EC6"/>
    <w:rsid w:val="00534929"/>
    <w:rsid w:val="00535327"/>
    <w:rsid w:val="005361FD"/>
    <w:rsid w:val="005363A4"/>
    <w:rsid w:val="0053720D"/>
    <w:rsid w:val="00541331"/>
    <w:rsid w:val="00541C97"/>
    <w:rsid w:val="005426C1"/>
    <w:rsid w:val="005434BB"/>
    <w:rsid w:val="00543A6A"/>
    <w:rsid w:val="0054404F"/>
    <w:rsid w:val="00544304"/>
    <w:rsid w:val="00544D28"/>
    <w:rsid w:val="005467C4"/>
    <w:rsid w:val="00546E1B"/>
    <w:rsid w:val="00546EE2"/>
    <w:rsid w:val="0054777B"/>
    <w:rsid w:val="00547B93"/>
    <w:rsid w:val="00550158"/>
    <w:rsid w:val="00550509"/>
    <w:rsid w:val="0055077D"/>
    <w:rsid w:val="005508B9"/>
    <w:rsid w:val="00552474"/>
    <w:rsid w:val="00553553"/>
    <w:rsid w:val="0055472D"/>
    <w:rsid w:val="00554E3F"/>
    <w:rsid w:val="005552D6"/>
    <w:rsid w:val="00555964"/>
    <w:rsid w:val="00560C96"/>
    <w:rsid w:val="00562D1F"/>
    <w:rsid w:val="00563014"/>
    <w:rsid w:val="00563429"/>
    <w:rsid w:val="00563795"/>
    <w:rsid w:val="00563AA2"/>
    <w:rsid w:val="0056512E"/>
    <w:rsid w:val="00565A9B"/>
    <w:rsid w:val="00565C97"/>
    <w:rsid w:val="00567E37"/>
    <w:rsid w:val="005702A6"/>
    <w:rsid w:val="00571341"/>
    <w:rsid w:val="00571B5B"/>
    <w:rsid w:val="00572ABA"/>
    <w:rsid w:val="0057332A"/>
    <w:rsid w:val="00573851"/>
    <w:rsid w:val="00573C37"/>
    <w:rsid w:val="005745F8"/>
    <w:rsid w:val="00574C8C"/>
    <w:rsid w:val="0057521E"/>
    <w:rsid w:val="005759B1"/>
    <w:rsid w:val="0057636B"/>
    <w:rsid w:val="0057752E"/>
    <w:rsid w:val="0057762A"/>
    <w:rsid w:val="0058038E"/>
    <w:rsid w:val="00581C0E"/>
    <w:rsid w:val="0058200B"/>
    <w:rsid w:val="005820B0"/>
    <w:rsid w:val="00582C6C"/>
    <w:rsid w:val="00582D73"/>
    <w:rsid w:val="005832CC"/>
    <w:rsid w:val="00583607"/>
    <w:rsid w:val="00583FF6"/>
    <w:rsid w:val="00584CFA"/>
    <w:rsid w:val="00584E4C"/>
    <w:rsid w:val="005855DE"/>
    <w:rsid w:val="00585827"/>
    <w:rsid w:val="00585C03"/>
    <w:rsid w:val="00585EC0"/>
    <w:rsid w:val="00587DB8"/>
    <w:rsid w:val="00587DC5"/>
    <w:rsid w:val="005907A0"/>
    <w:rsid w:val="00590F66"/>
    <w:rsid w:val="0059115A"/>
    <w:rsid w:val="0059153F"/>
    <w:rsid w:val="005926C9"/>
    <w:rsid w:val="00593D1D"/>
    <w:rsid w:val="00594330"/>
    <w:rsid w:val="00594534"/>
    <w:rsid w:val="00594AF4"/>
    <w:rsid w:val="00595295"/>
    <w:rsid w:val="005961CE"/>
    <w:rsid w:val="00596A91"/>
    <w:rsid w:val="00597169"/>
    <w:rsid w:val="00597C14"/>
    <w:rsid w:val="00597CC7"/>
    <w:rsid w:val="005A09D8"/>
    <w:rsid w:val="005A0C50"/>
    <w:rsid w:val="005A115A"/>
    <w:rsid w:val="005A144E"/>
    <w:rsid w:val="005A1955"/>
    <w:rsid w:val="005A2239"/>
    <w:rsid w:val="005A270D"/>
    <w:rsid w:val="005A4CD9"/>
    <w:rsid w:val="005A70CD"/>
    <w:rsid w:val="005A7567"/>
    <w:rsid w:val="005A7593"/>
    <w:rsid w:val="005B096F"/>
    <w:rsid w:val="005B0BF8"/>
    <w:rsid w:val="005B0EF6"/>
    <w:rsid w:val="005B0FD7"/>
    <w:rsid w:val="005B1B2D"/>
    <w:rsid w:val="005B24A5"/>
    <w:rsid w:val="005B2502"/>
    <w:rsid w:val="005B27F2"/>
    <w:rsid w:val="005B27FD"/>
    <w:rsid w:val="005B287F"/>
    <w:rsid w:val="005B3088"/>
    <w:rsid w:val="005B393D"/>
    <w:rsid w:val="005B3993"/>
    <w:rsid w:val="005B49E0"/>
    <w:rsid w:val="005B5FC1"/>
    <w:rsid w:val="005B6DBE"/>
    <w:rsid w:val="005B6FE6"/>
    <w:rsid w:val="005B750F"/>
    <w:rsid w:val="005B7AEE"/>
    <w:rsid w:val="005B7D1E"/>
    <w:rsid w:val="005C0324"/>
    <w:rsid w:val="005C1057"/>
    <w:rsid w:val="005C111E"/>
    <w:rsid w:val="005C1A9F"/>
    <w:rsid w:val="005C217A"/>
    <w:rsid w:val="005C2282"/>
    <w:rsid w:val="005C3293"/>
    <w:rsid w:val="005C4636"/>
    <w:rsid w:val="005C46AE"/>
    <w:rsid w:val="005C60A7"/>
    <w:rsid w:val="005C62B3"/>
    <w:rsid w:val="005C70EE"/>
    <w:rsid w:val="005C7CC5"/>
    <w:rsid w:val="005C7D05"/>
    <w:rsid w:val="005D0871"/>
    <w:rsid w:val="005D0FA1"/>
    <w:rsid w:val="005D14D3"/>
    <w:rsid w:val="005D1874"/>
    <w:rsid w:val="005D1E48"/>
    <w:rsid w:val="005D1F4E"/>
    <w:rsid w:val="005D2DE2"/>
    <w:rsid w:val="005D3D59"/>
    <w:rsid w:val="005D5642"/>
    <w:rsid w:val="005D6171"/>
    <w:rsid w:val="005D6268"/>
    <w:rsid w:val="005D63B6"/>
    <w:rsid w:val="005D7AEB"/>
    <w:rsid w:val="005E108A"/>
    <w:rsid w:val="005E1797"/>
    <w:rsid w:val="005E1877"/>
    <w:rsid w:val="005E2B57"/>
    <w:rsid w:val="005E4A67"/>
    <w:rsid w:val="005E724D"/>
    <w:rsid w:val="005E7504"/>
    <w:rsid w:val="005F1162"/>
    <w:rsid w:val="005F31CE"/>
    <w:rsid w:val="005F3DF2"/>
    <w:rsid w:val="005F40AA"/>
    <w:rsid w:val="005F47F8"/>
    <w:rsid w:val="005F58B0"/>
    <w:rsid w:val="005F635A"/>
    <w:rsid w:val="005F72B1"/>
    <w:rsid w:val="0060096C"/>
    <w:rsid w:val="00600E04"/>
    <w:rsid w:val="00602C92"/>
    <w:rsid w:val="00603599"/>
    <w:rsid w:val="00604108"/>
    <w:rsid w:val="006059AB"/>
    <w:rsid w:val="006060CE"/>
    <w:rsid w:val="00606596"/>
    <w:rsid w:val="0060703B"/>
    <w:rsid w:val="00607B3D"/>
    <w:rsid w:val="00611949"/>
    <w:rsid w:val="006123AE"/>
    <w:rsid w:val="00612B03"/>
    <w:rsid w:val="0061302C"/>
    <w:rsid w:val="006138BA"/>
    <w:rsid w:val="0061439E"/>
    <w:rsid w:val="00614A99"/>
    <w:rsid w:val="006163F7"/>
    <w:rsid w:val="006171B0"/>
    <w:rsid w:val="00617C13"/>
    <w:rsid w:val="00617E9A"/>
    <w:rsid w:val="00621BAD"/>
    <w:rsid w:val="00621EE6"/>
    <w:rsid w:val="0062266C"/>
    <w:rsid w:val="006228AB"/>
    <w:rsid w:val="006232F2"/>
    <w:rsid w:val="0062377D"/>
    <w:rsid w:val="00623EE3"/>
    <w:rsid w:val="0062454D"/>
    <w:rsid w:val="00624DF9"/>
    <w:rsid w:val="00625520"/>
    <w:rsid w:val="0062618A"/>
    <w:rsid w:val="006274F5"/>
    <w:rsid w:val="006308F6"/>
    <w:rsid w:val="00630AB7"/>
    <w:rsid w:val="0063152C"/>
    <w:rsid w:val="00632794"/>
    <w:rsid w:val="00632FC1"/>
    <w:rsid w:val="00633155"/>
    <w:rsid w:val="006342BF"/>
    <w:rsid w:val="00635C0F"/>
    <w:rsid w:val="00635D86"/>
    <w:rsid w:val="00636648"/>
    <w:rsid w:val="00637ABF"/>
    <w:rsid w:val="00640736"/>
    <w:rsid w:val="00641973"/>
    <w:rsid w:val="00641DA1"/>
    <w:rsid w:val="006422B8"/>
    <w:rsid w:val="00642978"/>
    <w:rsid w:val="0064381B"/>
    <w:rsid w:val="00644127"/>
    <w:rsid w:val="00644293"/>
    <w:rsid w:val="00645057"/>
    <w:rsid w:val="00645BCA"/>
    <w:rsid w:val="006468F7"/>
    <w:rsid w:val="006470EA"/>
    <w:rsid w:val="00647A81"/>
    <w:rsid w:val="0065081E"/>
    <w:rsid w:val="00650C92"/>
    <w:rsid w:val="006514CD"/>
    <w:rsid w:val="00651EF9"/>
    <w:rsid w:val="006524C7"/>
    <w:rsid w:val="00652866"/>
    <w:rsid w:val="00652A9C"/>
    <w:rsid w:val="00653EAF"/>
    <w:rsid w:val="00654C5C"/>
    <w:rsid w:val="00655AEE"/>
    <w:rsid w:val="00655FCC"/>
    <w:rsid w:val="006561EA"/>
    <w:rsid w:val="006565E9"/>
    <w:rsid w:val="00656AFF"/>
    <w:rsid w:val="0066033F"/>
    <w:rsid w:val="0066051C"/>
    <w:rsid w:val="00660F85"/>
    <w:rsid w:val="00662C26"/>
    <w:rsid w:val="0066323E"/>
    <w:rsid w:val="00664AAB"/>
    <w:rsid w:val="00665856"/>
    <w:rsid w:val="006658A5"/>
    <w:rsid w:val="006659FF"/>
    <w:rsid w:val="00666560"/>
    <w:rsid w:val="00667A9E"/>
    <w:rsid w:val="00667ACF"/>
    <w:rsid w:val="00670A28"/>
    <w:rsid w:val="00670EDA"/>
    <w:rsid w:val="00672351"/>
    <w:rsid w:val="0067339D"/>
    <w:rsid w:val="00674029"/>
    <w:rsid w:val="00675216"/>
    <w:rsid w:val="006757FA"/>
    <w:rsid w:val="00676440"/>
    <w:rsid w:val="00677E28"/>
    <w:rsid w:val="006800AD"/>
    <w:rsid w:val="00680DF3"/>
    <w:rsid w:val="006814C4"/>
    <w:rsid w:val="006823E3"/>
    <w:rsid w:val="00682DDF"/>
    <w:rsid w:val="00682E35"/>
    <w:rsid w:val="00684131"/>
    <w:rsid w:val="00684C15"/>
    <w:rsid w:val="006858A9"/>
    <w:rsid w:val="006859B3"/>
    <w:rsid w:val="006863CE"/>
    <w:rsid w:val="0068709C"/>
    <w:rsid w:val="00690BD1"/>
    <w:rsid w:val="0069108D"/>
    <w:rsid w:val="00691369"/>
    <w:rsid w:val="00691846"/>
    <w:rsid w:val="00691D7A"/>
    <w:rsid w:val="006932E3"/>
    <w:rsid w:val="0069436E"/>
    <w:rsid w:val="00694618"/>
    <w:rsid w:val="00694ACC"/>
    <w:rsid w:val="006950A8"/>
    <w:rsid w:val="0069564C"/>
    <w:rsid w:val="006A0E84"/>
    <w:rsid w:val="006A1052"/>
    <w:rsid w:val="006A18D7"/>
    <w:rsid w:val="006A1E0E"/>
    <w:rsid w:val="006A2E5F"/>
    <w:rsid w:val="006A3F4F"/>
    <w:rsid w:val="006A4172"/>
    <w:rsid w:val="006A4264"/>
    <w:rsid w:val="006A4D3D"/>
    <w:rsid w:val="006A6231"/>
    <w:rsid w:val="006A6C42"/>
    <w:rsid w:val="006B0326"/>
    <w:rsid w:val="006B0F50"/>
    <w:rsid w:val="006B1C82"/>
    <w:rsid w:val="006B249E"/>
    <w:rsid w:val="006B42BE"/>
    <w:rsid w:val="006B4593"/>
    <w:rsid w:val="006B4B2D"/>
    <w:rsid w:val="006B4F4D"/>
    <w:rsid w:val="006B4F8F"/>
    <w:rsid w:val="006B5A50"/>
    <w:rsid w:val="006B66EB"/>
    <w:rsid w:val="006B685B"/>
    <w:rsid w:val="006B6BA6"/>
    <w:rsid w:val="006B6F22"/>
    <w:rsid w:val="006C0338"/>
    <w:rsid w:val="006C10BA"/>
    <w:rsid w:val="006C2F6D"/>
    <w:rsid w:val="006C39F2"/>
    <w:rsid w:val="006C3A6C"/>
    <w:rsid w:val="006C4EA5"/>
    <w:rsid w:val="006C5786"/>
    <w:rsid w:val="006C5D9C"/>
    <w:rsid w:val="006D09DD"/>
    <w:rsid w:val="006D0CFD"/>
    <w:rsid w:val="006D0D3A"/>
    <w:rsid w:val="006D267D"/>
    <w:rsid w:val="006D3DF7"/>
    <w:rsid w:val="006D485B"/>
    <w:rsid w:val="006D4BBC"/>
    <w:rsid w:val="006E080A"/>
    <w:rsid w:val="006E2860"/>
    <w:rsid w:val="006E2957"/>
    <w:rsid w:val="006E361A"/>
    <w:rsid w:val="006E36E9"/>
    <w:rsid w:val="006E4877"/>
    <w:rsid w:val="006E4A4E"/>
    <w:rsid w:val="006E56A6"/>
    <w:rsid w:val="006E5760"/>
    <w:rsid w:val="006E66FF"/>
    <w:rsid w:val="006E68B3"/>
    <w:rsid w:val="006E6A45"/>
    <w:rsid w:val="006E6BD2"/>
    <w:rsid w:val="006E7022"/>
    <w:rsid w:val="006F0186"/>
    <w:rsid w:val="006F0AC8"/>
    <w:rsid w:val="006F0C3C"/>
    <w:rsid w:val="006F1731"/>
    <w:rsid w:val="006F28A8"/>
    <w:rsid w:val="0070099E"/>
    <w:rsid w:val="00700DF7"/>
    <w:rsid w:val="00701831"/>
    <w:rsid w:val="00702D91"/>
    <w:rsid w:val="00703106"/>
    <w:rsid w:val="007041D3"/>
    <w:rsid w:val="00707AB4"/>
    <w:rsid w:val="00707DE6"/>
    <w:rsid w:val="007104D6"/>
    <w:rsid w:val="007111C3"/>
    <w:rsid w:val="007118BA"/>
    <w:rsid w:val="00711FC6"/>
    <w:rsid w:val="007134EB"/>
    <w:rsid w:val="007139F5"/>
    <w:rsid w:val="00714EF1"/>
    <w:rsid w:val="00716F30"/>
    <w:rsid w:val="00717058"/>
    <w:rsid w:val="00720F6A"/>
    <w:rsid w:val="00721E6D"/>
    <w:rsid w:val="0072271C"/>
    <w:rsid w:val="00722FA8"/>
    <w:rsid w:val="00723732"/>
    <w:rsid w:val="00724173"/>
    <w:rsid w:val="00725E8D"/>
    <w:rsid w:val="0072652E"/>
    <w:rsid w:val="00726B4D"/>
    <w:rsid w:val="00726F91"/>
    <w:rsid w:val="00727586"/>
    <w:rsid w:val="007278F8"/>
    <w:rsid w:val="007307D5"/>
    <w:rsid w:val="0073181E"/>
    <w:rsid w:val="007333E4"/>
    <w:rsid w:val="00734648"/>
    <w:rsid w:val="007351E8"/>
    <w:rsid w:val="007351EA"/>
    <w:rsid w:val="00735413"/>
    <w:rsid w:val="00735517"/>
    <w:rsid w:val="0073682F"/>
    <w:rsid w:val="00736D71"/>
    <w:rsid w:val="0073736D"/>
    <w:rsid w:val="007408EB"/>
    <w:rsid w:val="00740B8C"/>
    <w:rsid w:val="00742484"/>
    <w:rsid w:val="00742D16"/>
    <w:rsid w:val="00743AB4"/>
    <w:rsid w:val="007444CF"/>
    <w:rsid w:val="00747270"/>
    <w:rsid w:val="007472A1"/>
    <w:rsid w:val="007478EE"/>
    <w:rsid w:val="00752F5D"/>
    <w:rsid w:val="007534BD"/>
    <w:rsid w:val="00753DCC"/>
    <w:rsid w:val="00755714"/>
    <w:rsid w:val="00755AA8"/>
    <w:rsid w:val="0075601E"/>
    <w:rsid w:val="0075719E"/>
    <w:rsid w:val="00757CD1"/>
    <w:rsid w:val="00762587"/>
    <w:rsid w:val="007629ED"/>
    <w:rsid w:val="00762C17"/>
    <w:rsid w:val="00763732"/>
    <w:rsid w:val="007637A6"/>
    <w:rsid w:val="00763A4A"/>
    <w:rsid w:val="00764B65"/>
    <w:rsid w:val="007675C2"/>
    <w:rsid w:val="007708B9"/>
    <w:rsid w:val="00770968"/>
    <w:rsid w:val="007712B1"/>
    <w:rsid w:val="0077221E"/>
    <w:rsid w:val="0077278C"/>
    <w:rsid w:val="00772E90"/>
    <w:rsid w:val="0077395B"/>
    <w:rsid w:val="00774311"/>
    <w:rsid w:val="00774C9E"/>
    <w:rsid w:val="00774E8F"/>
    <w:rsid w:val="00775932"/>
    <w:rsid w:val="00775BA2"/>
    <w:rsid w:val="007763A5"/>
    <w:rsid w:val="0077687E"/>
    <w:rsid w:val="00781A75"/>
    <w:rsid w:val="00782E5C"/>
    <w:rsid w:val="00782EB0"/>
    <w:rsid w:val="00783BB2"/>
    <w:rsid w:val="0078491E"/>
    <w:rsid w:val="007851A9"/>
    <w:rsid w:val="007864F5"/>
    <w:rsid w:val="00786BA2"/>
    <w:rsid w:val="00786FB8"/>
    <w:rsid w:val="00787207"/>
    <w:rsid w:val="00790A6B"/>
    <w:rsid w:val="00790B03"/>
    <w:rsid w:val="00790BAD"/>
    <w:rsid w:val="0079121F"/>
    <w:rsid w:val="00791B84"/>
    <w:rsid w:val="0079358A"/>
    <w:rsid w:val="0079556D"/>
    <w:rsid w:val="007959DD"/>
    <w:rsid w:val="00795CFF"/>
    <w:rsid w:val="00796F2D"/>
    <w:rsid w:val="00797270"/>
    <w:rsid w:val="007975CA"/>
    <w:rsid w:val="007978C3"/>
    <w:rsid w:val="007A03BE"/>
    <w:rsid w:val="007A08C2"/>
    <w:rsid w:val="007A0E04"/>
    <w:rsid w:val="007A1277"/>
    <w:rsid w:val="007A1552"/>
    <w:rsid w:val="007A1E38"/>
    <w:rsid w:val="007A2927"/>
    <w:rsid w:val="007A37AA"/>
    <w:rsid w:val="007A3F00"/>
    <w:rsid w:val="007A4ADB"/>
    <w:rsid w:val="007A4D9C"/>
    <w:rsid w:val="007A52D0"/>
    <w:rsid w:val="007A5F1B"/>
    <w:rsid w:val="007A61DA"/>
    <w:rsid w:val="007A6449"/>
    <w:rsid w:val="007A667D"/>
    <w:rsid w:val="007A69F9"/>
    <w:rsid w:val="007A6F6C"/>
    <w:rsid w:val="007B0FEA"/>
    <w:rsid w:val="007B164D"/>
    <w:rsid w:val="007B21EA"/>
    <w:rsid w:val="007B2AA2"/>
    <w:rsid w:val="007B3DD6"/>
    <w:rsid w:val="007B3E86"/>
    <w:rsid w:val="007B42EB"/>
    <w:rsid w:val="007B4605"/>
    <w:rsid w:val="007B4897"/>
    <w:rsid w:val="007B4DA2"/>
    <w:rsid w:val="007B4E2D"/>
    <w:rsid w:val="007B5806"/>
    <w:rsid w:val="007B5CCC"/>
    <w:rsid w:val="007B65F2"/>
    <w:rsid w:val="007C01A7"/>
    <w:rsid w:val="007C022D"/>
    <w:rsid w:val="007C105E"/>
    <w:rsid w:val="007C28A7"/>
    <w:rsid w:val="007C33EA"/>
    <w:rsid w:val="007C35E9"/>
    <w:rsid w:val="007C3613"/>
    <w:rsid w:val="007C42CB"/>
    <w:rsid w:val="007C4647"/>
    <w:rsid w:val="007C5467"/>
    <w:rsid w:val="007C5C68"/>
    <w:rsid w:val="007C617A"/>
    <w:rsid w:val="007C6F54"/>
    <w:rsid w:val="007D1D3E"/>
    <w:rsid w:val="007D1F86"/>
    <w:rsid w:val="007D2096"/>
    <w:rsid w:val="007D4295"/>
    <w:rsid w:val="007D5C4B"/>
    <w:rsid w:val="007D7A6E"/>
    <w:rsid w:val="007E0A2B"/>
    <w:rsid w:val="007E0D8E"/>
    <w:rsid w:val="007E164D"/>
    <w:rsid w:val="007E24D1"/>
    <w:rsid w:val="007E2B92"/>
    <w:rsid w:val="007E3716"/>
    <w:rsid w:val="007E3C37"/>
    <w:rsid w:val="007E4BEE"/>
    <w:rsid w:val="007E61EC"/>
    <w:rsid w:val="007E72AF"/>
    <w:rsid w:val="007E7BE0"/>
    <w:rsid w:val="007F0E31"/>
    <w:rsid w:val="007F1C9D"/>
    <w:rsid w:val="007F1E2C"/>
    <w:rsid w:val="007F248A"/>
    <w:rsid w:val="007F3B33"/>
    <w:rsid w:val="007F3D2D"/>
    <w:rsid w:val="007F6189"/>
    <w:rsid w:val="007F63A6"/>
    <w:rsid w:val="007F6417"/>
    <w:rsid w:val="007F7015"/>
    <w:rsid w:val="007F7B82"/>
    <w:rsid w:val="00801213"/>
    <w:rsid w:val="00802413"/>
    <w:rsid w:val="0080325F"/>
    <w:rsid w:val="008059E7"/>
    <w:rsid w:val="00805FCF"/>
    <w:rsid w:val="00805FDB"/>
    <w:rsid w:val="00806AB7"/>
    <w:rsid w:val="008118AE"/>
    <w:rsid w:val="00811AB4"/>
    <w:rsid w:val="00812EEB"/>
    <w:rsid w:val="0081411D"/>
    <w:rsid w:val="008155C8"/>
    <w:rsid w:val="00815C46"/>
    <w:rsid w:val="008164FF"/>
    <w:rsid w:val="0081732F"/>
    <w:rsid w:val="00817A0F"/>
    <w:rsid w:val="00817BDA"/>
    <w:rsid w:val="0082057D"/>
    <w:rsid w:val="00820588"/>
    <w:rsid w:val="00821255"/>
    <w:rsid w:val="00822147"/>
    <w:rsid w:val="008223D9"/>
    <w:rsid w:val="00822F32"/>
    <w:rsid w:val="00824405"/>
    <w:rsid w:val="008244BD"/>
    <w:rsid w:val="0082473B"/>
    <w:rsid w:val="00825274"/>
    <w:rsid w:val="00827963"/>
    <w:rsid w:val="00827D8D"/>
    <w:rsid w:val="00831B01"/>
    <w:rsid w:val="00832481"/>
    <w:rsid w:val="00832557"/>
    <w:rsid w:val="008328CB"/>
    <w:rsid w:val="00832A3C"/>
    <w:rsid w:val="008331C5"/>
    <w:rsid w:val="0083446F"/>
    <w:rsid w:val="0083487E"/>
    <w:rsid w:val="0083526F"/>
    <w:rsid w:val="00836950"/>
    <w:rsid w:val="00837250"/>
    <w:rsid w:val="00837C55"/>
    <w:rsid w:val="008401D8"/>
    <w:rsid w:val="008404FC"/>
    <w:rsid w:val="0084234B"/>
    <w:rsid w:val="00843234"/>
    <w:rsid w:val="00844D3D"/>
    <w:rsid w:val="00846018"/>
    <w:rsid w:val="00846432"/>
    <w:rsid w:val="008470DA"/>
    <w:rsid w:val="0085027C"/>
    <w:rsid w:val="00850F6B"/>
    <w:rsid w:val="00851080"/>
    <w:rsid w:val="00853CA5"/>
    <w:rsid w:val="008540B7"/>
    <w:rsid w:val="008546CC"/>
    <w:rsid w:val="0085637A"/>
    <w:rsid w:val="00857E00"/>
    <w:rsid w:val="008600E7"/>
    <w:rsid w:val="008602FA"/>
    <w:rsid w:val="00861212"/>
    <w:rsid w:val="008624DC"/>
    <w:rsid w:val="00862856"/>
    <w:rsid w:val="00862C1A"/>
    <w:rsid w:val="008636B9"/>
    <w:rsid w:val="00863F51"/>
    <w:rsid w:val="00864608"/>
    <w:rsid w:val="008661B1"/>
    <w:rsid w:val="008667C1"/>
    <w:rsid w:val="00866829"/>
    <w:rsid w:val="00866A03"/>
    <w:rsid w:val="00866A37"/>
    <w:rsid w:val="0086714B"/>
    <w:rsid w:val="008679EC"/>
    <w:rsid w:val="00867BB1"/>
    <w:rsid w:val="008702F2"/>
    <w:rsid w:val="008706B4"/>
    <w:rsid w:val="008723B3"/>
    <w:rsid w:val="00874093"/>
    <w:rsid w:val="00874E1A"/>
    <w:rsid w:val="00877974"/>
    <w:rsid w:val="00880AB2"/>
    <w:rsid w:val="00880DE7"/>
    <w:rsid w:val="00881287"/>
    <w:rsid w:val="00882B38"/>
    <w:rsid w:val="008832BD"/>
    <w:rsid w:val="00883988"/>
    <w:rsid w:val="00883C07"/>
    <w:rsid w:val="00885791"/>
    <w:rsid w:val="008867D0"/>
    <w:rsid w:val="008875C4"/>
    <w:rsid w:val="00887DD7"/>
    <w:rsid w:val="008900E2"/>
    <w:rsid w:val="008924D0"/>
    <w:rsid w:val="008947C1"/>
    <w:rsid w:val="008953EA"/>
    <w:rsid w:val="00895833"/>
    <w:rsid w:val="00895F7A"/>
    <w:rsid w:val="008967DE"/>
    <w:rsid w:val="008979B6"/>
    <w:rsid w:val="00897A2A"/>
    <w:rsid w:val="00897B59"/>
    <w:rsid w:val="00897BD9"/>
    <w:rsid w:val="008A0D5E"/>
    <w:rsid w:val="008A0E2F"/>
    <w:rsid w:val="008A46E2"/>
    <w:rsid w:val="008A48AB"/>
    <w:rsid w:val="008A58E7"/>
    <w:rsid w:val="008A5E5B"/>
    <w:rsid w:val="008A67E8"/>
    <w:rsid w:val="008A680B"/>
    <w:rsid w:val="008A6D7C"/>
    <w:rsid w:val="008B09C0"/>
    <w:rsid w:val="008B1206"/>
    <w:rsid w:val="008B2471"/>
    <w:rsid w:val="008B3216"/>
    <w:rsid w:val="008B3C83"/>
    <w:rsid w:val="008B423E"/>
    <w:rsid w:val="008B44EE"/>
    <w:rsid w:val="008B4E1A"/>
    <w:rsid w:val="008B4FE6"/>
    <w:rsid w:val="008B5206"/>
    <w:rsid w:val="008B65E5"/>
    <w:rsid w:val="008B674D"/>
    <w:rsid w:val="008B6CE3"/>
    <w:rsid w:val="008C0633"/>
    <w:rsid w:val="008C1C41"/>
    <w:rsid w:val="008C2C10"/>
    <w:rsid w:val="008C371F"/>
    <w:rsid w:val="008C3F42"/>
    <w:rsid w:val="008C55BF"/>
    <w:rsid w:val="008C5DC2"/>
    <w:rsid w:val="008C61FD"/>
    <w:rsid w:val="008C683F"/>
    <w:rsid w:val="008C7B65"/>
    <w:rsid w:val="008D05BF"/>
    <w:rsid w:val="008D0BCD"/>
    <w:rsid w:val="008D1EB1"/>
    <w:rsid w:val="008D6F16"/>
    <w:rsid w:val="008D7E34"/>
    <w:rsid w:val="008E1583"/>
    <w:rsid w:val="008E1A13"/>
    <w:rsid w:val="008E22B2"/>
    <w:rsid w:val="008E32A1"/>
    <w:rsid w:val="008E4133"/>
    <w:rsid w:val="008E4601"/>
    <w:rsid w:val="008E4906"/>
    <w:rsid w:val="008E4B4A"/>
    <w:rsid w:val="008E4CD7"/>
    <w:rsid w:val="008E62C9"/>
    <w:rsid w:val="008E6DE5"/>
    <w:rsid w:val="008E7045"/>
    <w:rsid w:val="008E7302"/>
    <w:rsid w:val="008E77E9"/>
    <w:rsid w:val="008E7F13"/>
    <w:rsid w:val="008F117B"/>
    <w:rsid w:val="008F1A5C"/>
    <w:rsid w:val="008F26F8"/>
    <w:rsid w:val="008F29DE"/>
    <w:rsid w:val="008F2C4B"/>
    <w:rsid w:val="008F2C78"/>
    <w:rsid w:val="008F3025"/>
    <w:rsid w:val="008F3B82"/>
    <w:rsid w:val="008F4264"/>
    <w:rsid w:val="008F50B7"/>
    <w:rsid w:val="008F539E"/>
    <w:rsid w:val="008F54A3"/>
    <w:rsid w:val="008F60D1"/>
    <w:rsid w:val="008F6111"/>
    <w:rsid w:val="008F7F38"/>
    <w:rsid w:val="00900364"/>
    <w:rsid w:val="00900899"/>
    <w:rsid w:val="00902F45"/>
    <w:rsid w:val="00903265"/>
    <w:rsid w:val="00905AAC"/>
    <w:rsid w:val="00905DFA"/>
    <w:rsid w:val="00906367"/>
    <w:rsid w:val="00906373"/>
    <w:rsid w:val="009066FD"/>
    <w:rsid w:val="009067E7"/>
    <w:rsid w:val="00906EDC"/>
    <w:rsid w:val="0090713F"/>
    <w:rsid w:val="009071D0"/>
    <w:rsid w:val="00907A0A"/>
    <w:rsid w:val="009100F2"/>
    <w:rsid w:val="00910478"/>
    <w:rsid w:val="00911E51"/>
    <w:rsid w:val="00912A9D"/>
    <w:rsid w:val="00913549"/>
    <w:rsid w:val="00913FB3"/>
    <w:rsid w:val="00914E47"/>
    <w:rsid w:val="0091537D"/>
    <w:rsid w:val="00915F6D"/>
    <w:rsid w:val="00916FC7"/>
    <w:rsid w:val="009171F3"/>
    <w:rsid w:val="00917359"/>
    <w:rsid w:val="0091788D"/>
    <w:rsid w:val="00920372"/>
    <w:rsid w:val="009206A7"/>
    <w:rsid w:val="00920762"/>
    <w:rsid w:val="00921850"/>
    <w:rsid w:val="00921B45"/>
    <w:rsid w:val="009222C5"/>
    <w:rsid w:val="00922761"/>
    <w:rsid w:val="00923CF9"/>
    <w:rsid w:val="00924004"/>
    <w:rsid w:val="0092456D"/>
    <w:rsid w:val="00924E8A"/>
    <w:rsid w:val="00926782"/>
    <w:rsid w:val="0093070A"/>
    <w:rsid w:val="00930D8F"/>
    <w:rsid w:val="00931A5A"/>
    <w:rsid w:val="00931DBB"/>
    <w:rsid w:val="00932017"/>
    <w:rsid w:val="009325CF"/>
    <w:rsid w:val="0093330C"/>
    <w:rsid w:val="00933435"/>
    <w:rsid w:val="0093419D"/>
    <w:rsid w:val="00934B1D"/>
    <w:rsid w:val="0093505D"/>
    <w:rsid w:val="00935E20"/>
    <w:rsid w:val="00936B07"/>
    <w:rsid w:val="00937CA2"/>
    <w:rsid w:val="00940FDE"/>
    <w:rsid w:val="0094105D"/>
    <w:rsid w:val="00941D87"/>
    <w:rsid w:val="00941E8D"/>
    <w:rsid w:val="00942094"/>
    <w:rsid w:val="009422FD"/>
    <w:rsid w:val="009423A2"/>
    <w:rsid w:val="00942BF7"/>
    <w:rsid w:val="00943434"/>
    <w:rsid w:val="0094424D"/>
    <w:rsid w:val="00944679"/>
    <w:rsid w:val="009448C1"/>
    <w:rsid w:val="0094495D"/>
    <w:rsid w:val="00945255"/>
    <w:rsid w:val="00945459"/>
    <w:rsid w:val="009473D8"/>
    <w:rsid w:val="00947745"/>
    <w:rsid w:val="00950178"/>
    <w:rsid w:val="009501BF"/>
    <w:rsid w:val="0095035B"/>
    <w:rsid w:val="009512B3"/>
    <w:rsid w:val="0095139A"/>
    <w:rsid w:val="00953903"/>
    <w:rsid w:val="00953E5D"/>
    <w:rsid w:val="00954468"/>
    <w:rsid w:val="00954C1E"/>
    <w:rsid w:val="0095502F"/>
    <w:rsid w:val="0095547B"/>
    <w:rsid w:val="009566BC"/>
    <w:rsid w:val="0095745E"/>
    <w:rsid w:val="00957DA4"/>
    <w:rsid w:val="00960109"/>
    <w:rsid w:val="0096239D"/>
    <w:rsid w:val="00965868"/>
    <w:rsid w:val="00965B82"/>
    <w:rsid w:val="00965F80"/>
    <w:rsid w:val="009677B4"/>
    <w:rsid w:val="00970BBA"/>
    <w:rsid w:val="00971FDC"/>
    <w:rsid w:val="00972310"/>
    <w:rsid w:val="0097266E"/>
    <w:rsid w:val="00972845"/>
    <w:rsid w:val="009731D8"/>
    <w:rsid w:val="00973269"/>
    <w:rsid w:val="0097331E"/>
    <w:rsid w:val="00975DC7"/>
    <w:rsid w:val="009768E4"/>
    <w:rsid w:val="00977CAD"/>
    <w:rsid w:val="009805D1"/>
    <w:rsid w:val="00980F1F"/>
    <w:rsid w:val="009810E9"/>
    <w:rsid w:val="009812F5"/>
    <w:rsid w:val="009818D5"/>
    <w:rsid w:val="009836E7"/>
    <w:rsid w:val="0098426A"/>
    <w:rsid w:val="009842EF"/>
    <w:rsid w:val="0098430C"/>
    <w:rsid w:val="00984916"/>
    <w:rsid w:val="00984931"/>
    <w:rsid w:val="00984B07"/>
    <w:rsid w:val="0098582E"/>
    <w:rsid w:val="00985DA6"/>
    <w:rsid w:val="0098625B"/>
    <w:rsid w:val="0098683F"/>
    <w:rsid w:val="00987937"/>
    <w:rsid w:val="00990083"/>
    <w:rsid w:val="00990E05"/>
    <w:rsid w:val="00990ED5"/>
    <w:rsid w:val="009917A2"/>
    <w:rsid w:val="00991E77"/>
    <w:rsid w:val="0099208F"/>
    <w:rsid w:val="009925C8"/>
    <w:rsid w:val="0099333D"/>
    <w:rsid w:val="009954CC"/>
    <w:rsid w:val="00995933"/>
    <w:rsid w:val="009959EE"/>
    <w:rsid w:val="009968B7"/>
    <w:rsid w:val="0099694D"/>
    <w:rsid w:val="009978C7"/>
    <w:rsid w:val="00997AB7"/>
    <w:rsid w:val="00997D1A"/>
    <w:rsid w:val="009A0276"/>
    <w:rsid w:val="009A0AF6"/>
    <w:rsid w:val="009A16C2"/>
    <w:rsid w:val="009A1C38"/>
    <w:rsid w:val="009A1FD7"/>
    <w:rsid w:val="009A2D5A"/>
    <w:rsid w:val="009A30D0"/>
    <w:rsid w:val="009A31F2"/>
    <w:rsid w:val="009A333B"/>
    <w:rsid w:val="009A5742"/>
    <w:rsid w:val="009A5CF3"/>
    <w:rsid w:val="009A62A1"/>
    <w:rsid w:val="009A72DD"/>
    <w:rsid w:val="009A7564"/>
    <w:rsid w:val="009A75F0"/>
    <w:rsid w:val="009B1964"/>
    <w:rsid w:val="009B1B5A"/>
    <w:rsid w:val="009B4341"/>
    <w:rsid w:val="009B49E7"/>
    <w:rsid w:val="009B4AA3"/>
    <w:rsid w:val="009B5017"/>
    <w:rsid w:val="009B70EF"/>
    <w:rsid w:val="009C2F9D"/>
    <w:rsid w:val="009C3FC1"/>
    <w:rsid w:val="009C42E3"/>
    <w:rsid w:val="009C5629"/>
    <w:rsid w:val="009C568B"/>
    <w:rsid w:val="009C6D66"/>
    <w:rsid w:val="009C7832"/>
    <w:rsid w:val="009C7A33"/>
    <w:rsid w:val="009C7D1F"/>
    <w:rsid w:val="009C7DB5"/>
    <w:rsid w:val="009D016E"/>
    <w:rsid w:val="009D0AB4"/>
    <w:rsid w:val="009D0C28"/>
    <w:rsid w:val="009D272C"/>
    <w:rsid w:val="009D4178"/>
    <w:rsid w:val="009D6739"/>
    <w:rsid w:val="009D6B05"/>
    <w:rsid w:val="009D6EB4"/>
    <w:rsid w:val="009E26C4"/>
    <w:rsid w:val="009E2C28"/>
    <w:rsid w:val="009E2E00"/>
    <w:rsid w:val="009E3344"/>
    <w:rsid w:val="009E35D0"/>
    <w:rsid w:val="009E4F04"/>
    <w:rsid w:val="009E5973"/>
    <w:rsid w:val="009E5E59"/>
    <w:rsid w:val="009E5E8C"/>
    <w:rsid w:val="009E6F54"/>
    <w:rsid w:val="009E6FF0"/>
    <w:rsid w:val="009E7180"/>
    <w:rsid w:val="009E7237"/>
    <w:rsid w:val="009E779B"/>
    <w:rsid w:val="009E789B"/>
    <w:rsid w:val="009E7BAA"/>
    <w:rsid w:val="009F0372"/>
    <w:rsid w:val="009F10B1"/>
    <w:rsid w:val="009F1CA8"/>
    <w:rsid w:val="009F2830"/>
    <w:rsid w:val="009F3186"/>
    <w:rsid w:val="009F497F"/>
    <w:rsid w:val="009F4DB3"/>
    <w:rsid w:val="009F626D"/>
    <w:rsid w:val="009F7269"/>
    <w:rsid w:val="009F7C9B"/>
    <w:rsid w:val="00A004F3"/>
    <w:rsid w:val="00A01040"/>
    <w:rsid w:val="00A01764"/>
    <w:rsid w:val="00A0179A"/>
    <w:rsid w:val="00A018EC"/>
    <w:rsid w:val="00A043A0"/>
    <w:rsid w:val="00A04D55"/>
    <w:rsid w:val="00A04E94"/>
    <w:rsid w:val="00A06C15"/>
    <w:rsid w:val="00A06DD6"/>
    <w:rsid w:val="00A10345"/>
    <w:rsid w:val="00A11A6E"/>
    <w:rsid w:val="00A12268"/>
    <w:rsid w:val="00A124CE"/>
    <w:rsid w:val="00A12B08"/>
    <w:rsid w:val="00A12D65"/>
    <w:rsid w:val="00A12E2A"/>
    <w:rsid w:val="00A13153"/>
    <w:rsid w:val="00A133A8"/>
    <w:rsid w:val="00A13FB2"/>
    <w:rsid w:val="00A147B6"/>
    <w:rsid w:val="00A14816"/>
    <w:rsid w:val="00A14F67"/>
    <w:rsid w:val="00A1711E"/>
    <w:rsid w:val="00A1716A"/>
    <w:rsid w:val="00A17C55"/>
    <w:rsid w:val="00A17E78"/>
    <w:rsid w:val="00A22DF8"/>
    <w:rsid w:val="00A23E59"/>
    <w:rsid w:val="00A2431D"/>
    <w:rsid w:val="00A25FD4"/>
    <w:rsid w:val="00A267B5"/>
    <w:rsid w:val="00A2730C"/>
    <w:rsid w:val="00A300CA"/>
    <w:rsid w:val="00A30D29"/>
    <w:rsid w:val="00A31180"/>
    <w:rsid w:val="00A31439"/>
    <w:rsid w:val="00A34C94"/>
    <w:rsid w:val="00A34CAD"/>
    <w:rsid w:val="00A34E24"/>
    <w:rsid w:val="00A353BF"/>
    <w:rsid w:val="00A36045"/>
    <w:rsid w:val="00A40BDB"/>
    <w:rsid w:val="00A415DC"/>
    <w:rsid w:val="00A4174A"/>
    <w:rsid w:val="00A42B60"/>
    <w:rsid w:val="00A436B2"/>
    <w:rsid w:val="00A43FAE"/>
    <w:rsid w:val="00A44E05"/>
    <w:rsid w:val="00A44E19"/>
    <w:rsid w:val="00A4571A"/>
    <w:rsid w:val="00A461C7"/>
    <w:rsid w:val="00A461F8"/>
    <w:rsid w:val="00A4665B"/>
    <w:rsid w:val="00A478C6"/>
    <w:rsid w:val="00A505AB"/>
    <w:rsid w:val="00A517C2"/>
    <w:rsid w:val="00A51C3E"/>
    <w:rsid w:val="00A5464A"/>
    <w:rsid w:val="00A54A00"/>
    <w:rsid w:val="00A56094"/>
    <w:rsid w:val="00A569CA"/>
    <w:rsid w:val="00A57C9F"/>
    <w:rsid w:val="00A602A2"/>
    <w:rsid w:val="00A60D80"/>
    <w:rsid w:val="00A61963"/>
    <w:rsid w:val="00A61E75"/>
    <w:rsid w:val="00A62807"/>
    <w:rsid w:val="00A63936"/>
    <w:rsid w:val="00A63D5C"/>
    <w:rsid w:val="00A64041"/>
    <w:rsid w:val="00A657B1"/>
    <w:rsid w:val="00A7092B"/>
    <w:rsid w:val="00A70C83"/>
    <w:rsid w:val="00A712AE"/>
    <w:rsid w:val="00A72413"/>
    <w:rsid w:val="00A724C1"/>
    <w:rsid w:val="00A72D9A"/>
    <w:rsid w:val="00A72DE9"/>
    <w:rsid w:val="00A74374"/>
    <w:rsid w:val="00A768FD"/>
    <w:rsid w:val="00A7743A"/>
    <w:rsid w:val="00A7776F"/>
    <w:rsid w:val="00A7790A"/>
    <w:rsid w:val="00A77C48"/>
    <w:rsid w:val="00A810BD"/>
    <w:rsid w:val="00A81CB4"/>
    <w:rsid w:val="00A82558"/>
    <w:rsid w:val="00A82AC0"/>
    <w:rsid w:val="00A842A6"/>
    <w:rsid w:val="00A85984"/>
    <w:rsid w:val="00A85AB1"/>
    <w:rsid w:val="00A860CE"/>
    <w:rsid w:val="00A9054F"/>
    <w:rsid w:val="00A917C2"/>
    <w:rsid w:val="00A91890"/>
    <w:rsid w:val="00A9202B"/>
    <w:rsid w:val="00A924D7"/>
    <w:rsid w:val="00A92738"/>
    <w:rsid w:val="00A928A0"/>
    <w:rsid w:val="00A92F82"/>
    <w:rsid w:val="00A9367C"/>
    <w:rsid w:val="00A948F1"/>
    <w:rsid w:val="00A959DF"/>
    <w:rsid w:val="00A95B00"/>
    <w:rsid w:val="00A96FBA"/>
    <w:rsid w:val="00A97423"/>
    <w:rsid w:val="00A9755C"/>
    <w:rsid w:val="00A97B15"/>
    <w:rsid w:val="00AA05A6"/>
    <w:rsid w:val="00AA0620"/>
    <w:rsid w:val="00AA09A1"/>
    <w:rsid w:val="00AA0DDF"/>
    <w:rsid w:val="00AA1448"/>
    <w:rsid w:val="00AA37D4"/>
    <w:rsid w:val="00AA5E4B"/>
    <w:rsid w:val="00AA6EAA"/>
    <w:rsid w:val="00AA79A3"/>
    <w:rsid w:val="00AB1161"/>
    <w:rsid w:val="00AB1172"/>
    <w:rsid w:val="00AB13AE"/>
    <w:rsid w:val="00AB4981"/>
    <w:rsid w:val="00AB5632"/>
    <w:rsid w:val="00AB5C3F"/>
    <w:rsid w:val="00AB69C3"/>
    <w:rsid w:val="00AB6B10"/>
    <w:rsid w:val="00AB6BAE"/>
    <w:rsid w:val="00AB6CF9"/>
    <w:rsid w:val="00AB7464"/>
    <w:rsid w:val="00AB7495"/>
    <w:rsid w:val="00AB7B8B"/>
    <w:rsid w:val="00AC03F1"/>
    <w:rsid w:val="00AC0D67"/>
    <w:rsid w:val="00AC1088"/>
    <w:rsid w:val="00AC1FF5"/>
    <w:rsid w:val="00AC209B"/>
    <w:rsid w:val="00AC2233"/>
    <w:rsid w:val="00AC23F6"/>
    <w:rsid w:val="00AC2A7D"/>
    <w:rsid w:val="00AC75D8"/>
    <w:rsid w:val="00AC78C4"/>
    <w:rsid w:val="00AC7974"/>
    <w:rsid w:val="00AC7A4C"/>
    <w:rsid w:val="00AC7D45"/>
    <w:rsid w:val="00AD0328"/>
    <w:rsid w:val="00AD06E3"/>
    <w:rsid w:val="00AD177C"/>
    <w:rsid w:val="00AD2AF7"/>
    <w:rsid w:val="00AD2E50"/>
    <w:rsid w:val="00AD60AC"/>
    <w:rsid w:val="00AE0468"/>
    <w:rsid w:val="00AE11E4"/>
    <w:rsid w:val="00AE17E3"/>
    <w:rsid w:val="00AE300C"/>
    <w:rsid w:val="00AE30AF"/>
    <w:rsid w:val="00AE4B33"/>
    <w:rsid w:val="00AE5497"/>
    <w:rsid w:val="00AE56BD"/>
    <w:rsid w:val="00AE7D54"/>
    <w:rsid w:val="00AF16F5"/>
    <w:rsid w:val="00AF1D89"/>
    <w:rsid w:val="00AF1E27"/>
    <w:rsid w:val="00AF2F4C"/>
    <w:rsid w:val="00AF319B"/>
    <w:rsid w:val="00AF370F"/>
    <w:rsid w:val="00AF4D1E"/>
    <w:rsid w:val="00AF59DE"/>
    <w:rsid w:val="00AF63B0"/>
    <w:rsid w:val="00AF63B4"/>
    <w:rsid w:val="00AF6F0D"/>
    <w:rsid w:val="00AF78C2"/>
    <w:rsid w:val="00B012CD"/>
    <w:rsid w:val="00B01553"/>
    <w:rsid w:val="00B016D1"/>
    <w:rsid w:val="00B018A8"/>
    <w:rsid w:val="00B01B60"/>
    <w:rsid w:val="00B01CB0"/>
    <w:rsid w:val="00B03633"/>
    <w:rsid w:val="00B036D1"/>
    <w:rsid w:val="00B03E07"/>
    <w:rsid w:val="00B05C81"/>
    <w:rsid w:val="00B070B2"/>
    <w:rsid w:val="00B07C37"/>
    <w:rsid w:val="00B10F45"/>
    <w:rsid w:val="00B1152C"/>
    <w:rsid w:val="00B11EBD"/>
    <w:rsid w:val="00B12697"/>
    <w:rsid w:val="00B12915"/>
    <w:rsid w:val="00B12930"/>
    <w:rsid w:val="00B13209"/>
    <w:rsid w:val="00B13F01"/>
    <w:rsid w:val="00B15B3A"/>
    <w:rsid w:val="00B16673"/>
    <w:rsid w:val="00B16714"/>
    <w:rsid w:val="00B17371"/>
    <w:rsid w:val="00B17FD7"/>
    <w:rsid w:val="00B20839"/>
    <w:rsid w:val="00B21652"/>
    <w:rsid w:val="00B23EF4"/>
    <w:rsid w:val="00B24483"/>
    <w:rsid w:val="00B245FC"/>
    <w:rsid w:val="00B25243"/>
    <w:rsid w:val="00B25790"/>
    <w:rsid w:val="00B25BAD"/>
    <w:rsid w:val="00B26253"/>
    <w:rsid w:val="00B262E1"/>
    <w:rsid w:val="00B3021B"/>
    <w:rsid w:val="00B3149B"/>
    <w:rsid w:val="00B31687"/>
    <w:rsid w:val="00B329C4"/>
    <w:rsid w:val="00B32B25"/>
    <w:rsid w:val="00B3338D"/>
    <w:rsid w:val="00B34363"/>
    <w:rsid w:val="00B34949"/>
    <w:rsid w:val="00B34B89"/>
    <w:rsid w:val="00B35422"/>
    <w:rsid w:val="00B3573A"/>
    <w:rsid w:val="00B36FF4"/>
    <w:rsid w:val="00B37707"/>
    <w:rsid w:val="00B377AE"/>
    <w:rsid w:val="00B40A1E"/>
    <w:rsid w:val="00B40EC6"/>
    <w:rsid w:val="00B410A1"/>
    <w:rsid w:val="00B4176E"/>
    <w:rsid w:val="00B42E60"/>
    <w:rsid w:val="00B42FB1"/>
    <w:rsid w:val="00B4365D"/>
    <w:rsid w:val="00B44802"/>
    <w:rsid w:val="00B44D73"/>
    <w:rsid w:val="00B469B4"/>
    <w:rsid w:val="00B47A6B"/>
    <w:rsid w:val="00B47D4B"/>
    <w:rsid w:val="00B526D0"/>
    <w:rsid w:val="00B54B55"/>
    <w:rsid w:val="00B56B6D"/>
    <w:rsid w:val="00B57713"/>
    <w:rsid w:val="00B602AF"/>
    <w:rsid w:val="00B60371"/>
    <w:rsid w:val="00B60D90"/>
    <w:rsid w:val="00B63917"/>
    <w:rsid w:val="00B63BE6"/>
    <w:rsid w:val="00B6404D"/>
    <w:rsid w:val="00B654CF"/>
    <w:rsid w:val="00B6559D"/>
    <w:rsid w:val="00B65888"/>
    <w:rsid w:val="00B669B1"/>
    <w:rsid w:val="00B67B0B"/>
    <w:rsid w:val="00B67E9A"/>
    <w:rsid w:val="00B70200"/>
    <w:rsid w:val="00B72CCB"/>
    <w:rsid w:val="00B749C9"/>
    <w:rsid w:val="00B75B9A"/>
    <w:rsid w:val="00B75BCA"/>
    <w:rsid w:val="00B75C61"/>
    <w:rsid w:val="00B774E8"/>
    <w:rsid w:val="00B77518"/>
    <w:rsid w:val="00B77A59"/>
    <w:rsid w:val="00B80EC1"/>
    <w:rsid w:val="00B826D8"/>
    <w:rsid w:val="00B82877"/>
    <w:rsid w:val="00B8303B"/>
    <w:rsid w:val="00B83A1E"/>
    <w:rsid w:val="00B84594"/>
    <w:rsid w:val="00B846FE"/>
    <w:rsid w:val="00B84CDF"/>
    <w:rsid w:val="00B86A4D"/>
    <w:rsid w:val="00B86F27"/>
    <w:rsid w:val="00B871D7"/>
    <w:rsid w:val="00B90A39"/>
    <w:rsid w:val="00B91D83"/>
    <w:rsid w:val="00B92923"/>
    <w:rsid w:val="00B93C22"/>
    <w:rsid w:val="00B9473B"/>
    <w:rsid w:val="00BA004C"/>
    <w:rsid w:val="00BA017D"/>
    <w:rsid w:val="00BA0B19"/>
    <w:rsid w:val="00BA12FC"/>
    <w:rsid w:val="00BA1E88"/>
    <w:rsid w:val="00BA4186"/>
    <w:rsid w:val="00BA43FE"/>
    <w:rsid w:val="00BA4CA8"/>
    <w:rsid w:val="00BA4FAE"/>
    <w:rsid w:val="00BA5AB7"/>
    <w:rsid w:val="00BA60EF"/>
    <w:rsid w:val="00BA62BF"/>
    <w:rsid w:val="00BA6F99"/>
    <w:rsid w:val="00BA7295"/>
    <w:rsid w:val="00BA7D7E"/>
    <w:rsid w:val="00BA7ECB"/>
    <w:rsid w:val="00BA7F7E"/>
    <w:rsid w:val="00BB0116"/>
    <w:rsid w:val="00BB157F"/>
    <w:rsid w:val="00BB2602"/>
    <w:rsid w:val="00BB29C7"/>
    <w:rsid w:val="00BB2EC8"/>
    <w:rsid w:val="00BB3BE7"/>
    <w:rsid w:val="00BB50B5"/>
    <w:rsid w:val="00BB5148"/>
    <w:rsid w:val="00BB6263"/>
    <w:rsid w:val="00BB64FC"/>
    <w:rsid w:val="00BB6DAC"/>
    <w:rsid w:val="00BB7165"/>
    <w:rsid w:val="00BC0E55"/>
    <w:rsid w:val="00BC0F8C"/>
    <w:rsid w:val="00BC232D"/>
    <w:rsid w:val="00BC374C"/>
    <w:rsid w:val="00BC4135"/>
    <w:rsid w:val="00BC4F8D"/>
    <w:rsid w:val="00BC69D4"/>
    <w:rsid w:val="00BC7546"/>
    <w:rsid w:val="00BD01D3"/>
    <w:rsid w:val="00BD0AB9"/>
    <w:rsid w:val="00BD16AC"/>
    <w:rsid w:val="00BD2ECA"/>
    <w:rsid w:val="00BD450F"/>
    <w:rsid w:val="00BD4A10"/>
    <w:rsid w:val="00BD4D8F"/>
    <w:rsid w:val="00BD567D"/>
    <w:rsid w:val="00BD77A1"/>
    <w:rsid w:val="00BE095D"/>
    <w:rsid w:val="00BE0B7B"/>
    <w:rsid w:val="00BE1D66"/>
    <w:rsid w:val="00BE2569"/>
    <w:rsid w:val="00BE29F3"/>
    <w:rsid w:val="00BE3A80"/>
    <w:rsid w:val="00BE5784"/>
    <w:rsid w:val="00BE5BBF"/>
    <w:rsid w:val="00BE5C42"/>
    <w:rsid w:val="00BE5DAE"/>
    <w:rsid w:val="00BE6014"/>
    <w:rsid w:val="00BE698C"/>
    <w:rsid w:val="00BE6EAD"/>
    <w:rsid w:val="00BF1D81"/>
    <w:rsid w:val="00BF2E3E"/>
    <w:rsid w:val="00BF3327"/>
    <w:rsid w:val="00BF3520"/>
    <w:rsid w:val="00BF5547"/>
    <w:rsid w:val="00BF5CB1"/>
    <w:rsid w:val="00BF6DE4"/>
    <w:rsid w:val="00BF6ED5"/>
    <w:rsid w:val="00C008CC"/>
    <w:rsid w:val="00C00E35"/>
    <w:rsid w:val="00C020EF"/>
    <w:rsid w:val="00C0294C"/>
    <w:rsid w:val="00C03081"/>
    <w:rsid w:val="00C0352E"/>
    <w:rsid w:val="00C035F4"/>
    <w:rsid w:val="00C03D51"/>
    <w:rsid w:val="00C03F65"/>
    <w:rsid w:val="00C04715"/>
    <w:rsid w:val="00C047F8"/>
    <w:rsid w:val="00C0484F"/>
    <w:rsid w:val="00C108BB"/>
    <w:rsid w:val="00C111F1"/>
    <w:rsid w:val="00C13E28"/>
    <w:rsid w:val="00C1420A"/>
    <w:rsid w:val="00C145A4"/>
    <w:rsid w:val="00C173FA"/>
    <w:rsid w:val="00C2041E"/>
    <w:rsid w:val="00C21713"/>
    <w:rsid w:val="00C219CE"/>
    <w:rsid w:val="00C226BF"/>
    <w:rsid w:val="00C2431C"/>
    <w:rsid w:val="00C2449F"/>
    <w:rsid w:val="00C2570D"/>
    <w:rsid w:val="00C26C0B"/>
    <w:rsid w:val="00C26C83"/>
    <w:rsid w:val="00C275E8"/>
    <w:rsid w:val="00C27DEB"/>
    <w:rsid w:val="00C30293"/>
    <w:rsid w:val="00C304D9"/>
    <w:rsid w:val="00C30D7F"/>
    <w:rsid w:val="00C3281E"/>
    <w:rsid w:val="00C32E6A"/>
    <w:rsid w:val="00C33E6C"/>
    <w:rsid w:val="00C34AED"/>
    <w:rsid w:val="00C36456"/>
    <w:rsid w:val="00C36A90"/>
    <w:rsid w:val="00C36AF4"/>
    <w:rsid w:val="00C404E9"/>
    <w:rsid w:val="00C430A4"/>
    <w:rsid w:val="00C43929"/>
    <w:rsid w:val="00C45058"/>
    <w:rsid w:val="00C45DAF"/>
    <w:rsid w:val="00C46899"/>
    <w:rsid w:val="00C47941"/>
    <w:rsid w:val="00C5166D"/>
    <w:rsid w:val="00C51B03"/>
    <w:rsid w:val="00C54A06"/>
    <w:rsid w:val="00C55D36"/>
    <w:rsid w:val="00C561D7"/>
    <w:rsid w:val="00C56306"/>
    <w:rsid w:val="00C56E8C"/>
    <w:rsid w:val="00C5738D"/>
    <w:rsid w:val="00C57B28"/>
    <w:rsid w:val="00C60C39"/>
    <w:rsid w:val="00C61B39"/>
    <w:rsid w:val="00C61E24"/>
    <w:rsid w:val="00C6285B"/>
    <w:rsid w:val="00C628E3"/>
    <w:rsid w:val="00C642E4"/>
    <w:rsid w:val="00C6448A"/>
    <w:rsid w:val="00C65115"/>
    <w:rsid w:val="00C654E4"/>
    <w:rsid w:val="00C658E8"/>
    <w:rsid w:val="00C6662D"/>
    <w:rsid w:val="00C668F1"/>
    <w:rsid w:val="00C67913"/>
    <w:rsid w:val="00C67F69"/>
    <w:rsid w:val="00C710D2"/>
    <w:rsid w:val="00C7180B"/>
    <w:rsid w:val="00C71BD8"/>
    <w:rsid w:val="00C72C86"/>
    <w:rsid w:val="00C72D32"/>
    <w:rsid w:val="00C72EA1"/>
    <w:rsid w:val="00C73103"/>
    <w:rsid w:val="00C7356B"/>
    <w:rsid w:val="00C746AB"/>
    <w:rsid w:val="00C7526E"/>
    <w:rsid w:val="00C76834"/>
    <w:rsid w:val="00C770DD"/>
    <w:rsid w:val="00C77C01"/>
    <w:rsid w:val="00C8059C"/>
    <w:rsid w:val="00C807BD"/>
    <w:rsid w:val="00C80B2E"/>
    <w:rsid w:val="00C80BB6"/>
    <w:rsid w:val="00C81B93"/>
    <w:rsid w:val="00C82B6F"/>
    <w:rsid w:val="00C842D0"/>
    <w:rsid w:val="00C853D9"/>
    <w:rsid w:val="00C85923"/>
    <w:rsid w:val="00C86037"/>
    <w:rsid w:val="00C86B73"/>
    <w:rsid w:val="00C87272"/>
    <w:rsid w:val="00C90906"/>
    <w:rsid w:val="00C9095A"/>
    <w:rsid w:val="00C9107C"/>
    <w:rsid w:val="00C9240D"/>
    <w:rsid w:val="00C930E8"/>
    <w:rsid w:val="00C94BBA"/>
    <w:rsid w:val="00C94D8B"/>
    <w:rsid w:val="00C9655E"/>
    <w:rsid w:val="00C96D3E"/>
    <w:rsid w:val="00C97304"/>
    <w:rsid w:val="00CA09C5"/>
    <w:rsid w:val="00CA102B"/>
    <w:rsid w:val="00CA25B7"/>
    <w:rsid w:val="00CA3071"/>
    <w:rsid w:val="00CA32CA"/>
    <w:rsid w:val="00CA350D"/>
    <w:rsid w:val="00CA3CF0"/>
    <w:rsid w:val="00CA3F9A"/>
    <w:rsid w:val="00CA4137"/>
    <w:rsid w:val="00CA670F"/>
    <w:rsid w:val="00CA74DF"/>
    <w:rsid w:val="00CA7F2B"/>
    <w:rsid w:val="00CB09AE"/>
    <w:rsid w:val="00CB0D94"/>
    <w:rsid w:val="00CB118B"/>
    <w:rsid w:val="00CB2418"/>
    <w:rsid w:val="00CB4793"/>
    <w:rsid w:val="00CB4E82"/>
    <w:rsid w:val="00CC039A"/>
    <w:rsid w:val="00CC06AD"/>
    <w:rsid w:val="00CC0D39"/>
    <w:rsid w:val="00CC1B81"/>
    <w:rsid w:val="00CC1EE2"/>
    <w:rsid w:val="00CC29E5"/>
    <w:rsid w:val="00CC2BD0"/>
    <w:rsid w:val="00CC393D"/>
    <w:rsid w:val="00CC394D"/>
    <w:rsid w:val="00CC4B84"/>
    <w:rsid w:val="00CC506A"/>
    <w:rsid w:val="00CC7038"/>
    <w:rsid w:val="00CC7572"/>
    <w:rsid w:val="00CD0706"/>
    <w:rsid w:val="00CD100B"/>
    <w:rsid w:val="00CD1A2F"/>
    <w:rsid w:val="00CD1C4A"/>
    <w:rsid w:val="00CD46BA"/>
    <w:rsid w:val="00CD568E"/>
    <w:rsid w:val="00CD7396"/>
    <w:rsid w:val="00CD7526"/>
    <w:rsid w:val="00CD7E96"/>
    <w:rsid w:val="00CE0108"/>
    <w:rsid w:val="00CE0C61"/>
    <w:rsid w:val="00CE283C"/>
    <w:rsid w:val="00CE2E3C"/>
    <w:rsid w:val="00CE30BD"/>
    <w:rsid w:val="00CE3742"/>
    <w:rsid w:val="00CE4129"/>
    <w:rsid w:val="00CE43F4"/>
    <w:rsid w:val="00CE4E35"/>
    <w:rsid w:val="00CE4F40"/>
    <w:rsid w:val="00CE52B3"/>
    <w:rsid w:val="00CE5465"/>
    <w:rsid w:val="00CE6B5C"/>
    <w:rsid w:val="00CE7422"/>
    <w:rsid w:val="00CE7AB2"/>
    <w:rsid w:val="00CF0013"/>
    <w:rsid w:val="00CF0F8B"/>
    <w:rsid w:val="00CF1836"/>
    <w:rsid w:val="00CF2884"/>
    <w:rsid w:val="00CF2BBB"/>
    <w:rsid w:val="00CF2E7D"/>
    <w:rsid w:val="00CF337A"/>
    <w:rsid w:val="00CF3453"/>
    <w:rsid w:val="00CF37FF"/>
    <w:rsid w:val="00CF3E48"/>
    <w:rsid w:val="00CF5721"/>
    <w:rsid w:val="00CF5903"/>
    <w:rsid w:val="00CF5990"/>
    <w:rsid w:val="00CF7315"/>
    <w:rsid w:val="00D01E7D"/>
    <w:rsid w:val="00D03E90"/>
    <w:rsid w:val="00D0420C"/>
    <w:rsid w:val="00D045A0"/>
    <w:rsid w:val="00D057BB"/>
    <w:rsid w:val="00D063D6"/>
    <w:rsid w:val="00D06938"/>
    <w:rsid w:val="00D10777"/>
    <w:rsid w:val="00D13213"/>
    <w:rsid w:val="00D134FA"/>
    <w:rsid w:val="00D136AD"/>
    <w:rsid w:val="00D14BBC"/>
    <w:rsid w:val="00D154B6"/>
    <w:rsid w:val="00D1569A"/>
    <w:rsid w:val="00D15F75"/>
    <w:rsid w:val="00D169DE"/>
    <w:rsid w:val="00D175FF"/>
    <w:rsid w:val="00D176D7"/>
    <w:rsid w:val="00D17851"/>
    <w:rsid w:val="00D17D74"/>
    <w:rsid w:val="00D20686"/>
    <w:rsid w:val="00D22626"/>
    <w:rsid w:val="00D22AF2"/>
    <w:rsid w:val="00D22B3C"/>
    <w:rsid w:val="00D22BD2"/>
    <w:rsid w:val="00D22E49"/>
    <w:rsid w:val="00D23CEB"/>
    <w:rsid w:val="00D24BA2"/>
    <w:rsid w:val="00D25AF2"/>
    <w:rsid w:val="00D26AB4"/>
    <w:rsid w:val="00D26BCA"/>
    <w:rsid w:val="00D26DA9"/>
    <w:rsid w:val="00D27BF2"/>
    <w:rsid w:val="00D30164"/>
    <w:rsid w:val="00D303C1"/>
    <w:rsid w:val="00D30D6B"/>
    <w:rsid w:val="00D335F5"/>
    <w:rsid w:val="00D33CD2"/>
    <w:rsid w:val="00D34BCD"/>
    <w:rsid w:val="00D34ED2"/>
    <w:rsid w:val="00D35376"/>
    <w:rsid w:val="00D36888"/>
    <w:rsid w:val="00D4011F"/>
    <w:rsid w:val="00D46076"/>
    <w:rsid w:val="00D47FD1"/>
    <w:rsid w:val="00D50960"/>
    <w:rsid w:val="00D526E1"/>
    <w:rsid w:val="00D5327B"/>
    <w:rsid w:val="00D53AD7"/>
    <w:rsid w:val="00D545B0"/>
    <w:rsid w:val="00D55135"/>
    <w:rsid w:val="00D56CF4"/>
    <w:rsid w:val="00D5726C"/>
    <w:rsid w:val="00D6164E"/>
    <w:rsid w:val="00D61CF9"/>
    <w:rsid w:val="00D6200C"/>
    <w:rsid w:val="00D631AF"/>
    <w:rsid w:val="00D642E2"/>
    <w:rsid w:val="00D642EE"/>
    <w:rsid w:val="00D65F20"/>
    <w:rsid w:val="00D66DA6"/>
    <w:rsid w:val="00D67F1F"/>
    <w:rsid w:val="00D70B75"/>
    <w:rsid w:val="00D71129"/>
    <w:rsid w:val="00D711AB"/>
    <w:rsid w:val="00D71874"/>
    <w:rsid w:val="00D7395B"/>
    <w:rsid w:val="00D744A5"/>
    <w:rsid w:val="00D748CA"/>
    <w:rsid w:val="00D751D4"/>
    <w:rsid w:val="00D754CA"/>
    <w:rsid w:val="00D7695B"/>
    <w:rsid w:val="00D76B60"/>
    <w:rsid w:val="00D76F11"/>
    <w:rsid w:val="00D8071E"/>
    <w:rsid w:val="00D809D0"/>
    <w:rsid w:val="00D80BD7"/>
    <w:rsid w:val="00D80C86"/>
    <w:rsid w:val="00D80F85"/>
    <w:rsid w:val="00D81116"/>
    <w:rsid w:val="00D81219"/>
    <w:rsid w:val="00D81717"/>
    <w:rsid w:val="00D828F3"/>
    <w:rsid w:val="00D82F97"/>
    <w:rsid w:val="00D843D2"/>
    <w:rsid w:val="00D84D62"/>
    <w:rsid w:val="00D8555F"/>
    <w:rsid w:val="00D860B3"/>
    <w:rsid w:val="00D86950"/>
    <w:rsid w:val="00D86B4C"/>
    <w:rsid w:val="00D9083B"/>
    <w:rsid w:val="00D91077"/>
    <w:rsid w:val="00D91944"/>
    <w:rsid w:val="00D9241D"/>
    <w:rsid w:val="00D9249E"/>
    <w:rsid w:val="00D92BE2"/>
    <w:rsid w:val="00D941AF"/>
    <w:rsid w:val="00D95CEB"/>
    <w:rsid w:val="00D9653E"/>
    <w:rsid w:val="00D96E05"/>
    <w:rsid w:val="00D96ECB"/>
    <w:rsid w:val="00D97645"/>
    <w:rsid w:val="00D97C26"/>
    <w:rsid w:val="00DA083C"/>
    <w:rsid w:val="00DA1395"/>
    <w:rsid w:val="00DA170D"/>
    <w:rsid w:val="00DA2952"/>
    <w:rsid w:val="00DA3BC5"/>
    <w:rsid w:val="00DA401E"/>
    <w:rsid w:val="00DA4A8F"/>
    <w:rsid w:val="00DA54EC"/>
    <w:rsid w:val="00DA70C4"/>
    <w:rsid w:val="00DB563D"/>
    <w:rsid w:val="00DB656A"/>
    <w:rsid w:val="00DB6B2E"/>
    <w:rsid w:val="00DC03F4"/>
    <w:rsid w:val="00DC3155"/>
    <w:rsid w:val="00DC5B0B"/>
    <w:rsid w:val="00DC5D4C"/>
    <w:rsid w:val="00DC5E54"/>
    <w:rsid w:val="00DC5ED8"/>
    <w:rsid w:val="00DC6402"/>
    <w:rsid w:val="00DC688B"/>
    <w:rsid w:val="00DD0E33"/>
    <w:rsid w:val="00DD1152"/>
    <w:rsid w:val="00DD1193"/>
    <w:rsid w:val="00DD1264"/>
    <w:rsid w:val="00DD12E7"/>
    <w:rsid w:val="00DD386A"/>
    <w:rsid w:val="00DD3971"/>
    <w:rsid w:val="00DD410D"/>
    <w:rsid w:val="00DD42EF"/>
    <w:rsid w:val="00DD4595"/>
    <w:rsid w:val="00DD4C93"/>
    <w:rsid w:val="00DD50CE"/>
    <w:rsid w:val="00DD5323"/>
    <w:rsid w:val="00DD661C"/>
    <w:rsid w:val="00DD6689"/>
    <w:rsid w:val="00DD6B6F"/>
    <w:rsid w:val="00DD6BD2"/>
    <w:rsid w:val="00DE2D0A"/>
    <w:rsid w:val="00DE38CD"/>
    <w:rsid w:val="00DE4F9F"/>
    <w:rsid w:val="00DE6668"/>
    <w:rsid w:val="00DE66EC"/>
    <w:rsid w:val="00DE71D2"/>
    <w:rsid w:val="00DF0BB5"/>
    <w:rsid w:val="00DF1392"/>
    <w:rsid w:val="00DF1C91"/>
    <w:rsid w:val="00DF2240"/>
    <w:rsid w:val="00DF24CC"/>
    <w:rsid w:val="00DF29DB"/>
    <w:rsid w:val="00DF2F40"/>
    <w:rsid w:val="00DF4B80"/>
    <w:rsid w:val="00DF4DAD"/>
    <w:rsid w:val="00DF5067"/>
    <w:rsid w:val="00DF5242"/>
    <w:rsid w:val="00DF5BD6"/>
    <w:rsid w:val="00DF6DA4"/>
    <w:rsid w:val="00E00484"/>
    <w:rsid w:val="00E00CD6"/>
    <w:rsid w:val="00E0117E"/>
    <w:rsid w:val="00E01755"/>
    <w:rsid w:val="00E0185A"/>
    <w:rsid w:val="00E0217A"/>
    <w:rsid w:val="00E02433"/>
    <w:rsid w:val="00E02D18"/>
    <w:rsid w:val="00E03619"/>
    <w:rsid w:val="00E0398A"/>
    <w:rsid w:val="00E03D70"/>
    <w:rsid w:val="00E045F2"/>
    <w:rsid w:val="00E050E2"/>
    <w:rsid w:val="00E113D6"/>
    <w:rsid w:val="00E11B54"/>
    <w:rsid w:val="00E12AF1"/>
    <w:rsid w:val="00E13BE0"/>
    <w:rsid w:val="00E13EA0"/>
    <w:rsid w:val="00E1600D"/>
    <w:rsid w:val="00E161C8"/>
    <w:rsid w:val="00E17C9D"/>
    <w:rsid w:val="00E17D4B"/>
    <w:rsid w:val="00E17EF8"/>
    <w:rsid w:val="00E228FF"/>
    <w:rsid w:val="00E22C5F"/>
    <w:rsid w:val="00E2307A"/>
    <w:rsid w:val="00E2322E"/>
    <w:rsid w:val="00E2351F"/>
    <w:rsid w:val="00E23EA7"/>
    <w:rsid w:val="00E2409F"/>
    <w:rsid w:val="00E24E1A"/>
    <w:rsid w:val="00E2658F"/>
    <w:rsid w:val="00E271DB"/>
    <w:rsid w:val="00E277F7"/>
    <w:rsid w:val="00E27ACA"/>
    <w:rsid w:val="00E27FF1"/>
    <w:rsid w:val="00E30108"/>
    <w:rsid w:val="00E31097"/>
    <w:rsid w:val="00E311BF"/>
    <w:rsid w:val="00E3192A"/>
    <w:rsid w:val="00E32209"/>
    <w:rsid w:val="00E32406"/>
    <w:rsid w:val="00E3411D"/>
    <w:rsid w:val="00E35AC8"/>
    <w:rsid w:val="00E36086"/>
    <w:rsid w:val="00E360FB"/>
    <w:rsid w:val="00E3663F"/>
    <w:rsid w:val="00E367C1"/>
    <w:rsid w:val="00E36A9E"/>
    <w:rsid w:val="00E36F23"/>
    <w:rsid w:val="00E36FE5"/>
    <w:rsid w:val="00E37113"/>
    <w:rsid w:val="00E41176"/>
    <w:rsid w:val="00E41318"/>
    <w:rsid w:val="00E41C8D"/>
    <w:rsid w:val="00E42EFE"/>
    <w:rsid w:val="00E444E1"/>
    <w:rsid w:val="00E44F54"/>
    <w:rsid w:val="00E45BC8"/>
    <w:rsid w:val="00E46770"/>
    <w:rsid w:val="00E46CAD"/>
    <w:rsid w:val="00E46F2A"/>
    <w:rsid w:val="00E50363"/>
    <w:rsid w:val="00E52861"/>
    <w:rsid w:val="00E5313C"/>
    <w:rsid w:val="00E534CA"/>
    <w:rsid w:val="00E545BF"/>
    <w:rsid w:val="00E55BC1"/>
    <w:rsid w:val="00E56565"/>
    <w:rsid w:val="00E570DC"/>
    <w:rsid w:val="00E576F2"/>
    <w:rsid w:val="00E5785B"/>
    <w:rsid w:val="00E57967"/>
    <w:rsid w:val="00E601E9"/>
    <w:rsid w:val="00E62D18"/>
    <w:rsid w:val="00E635EA"/>
    <w:rsid w:val="00E63612"/>
    <w:rsid w:val="00E63E04"/>
    <w:rsid w:val="00E6509F"/>
    <w:rsid w:val="00E66352"/>
    <w:rsid w:val="00E664D5"/>
    <w:rsid w:val="00E667C1"/>
    <w:rsid w:val="00E66E48"/>
    <w:rsid w:val="00E6766A"/>
    <w:rsid w:val="00E7050D"/>
    <w:rsid w:val="00E7330F"/>
    <w:rsid w:val="00E7529D"/>
    <w:rsid w:val="00E756C2"/>
    <w:rsid w:val="00E77C7C"/>
    <w:rsid w:val="00E809AE"/>
    <w:rsid w:val="00E8258A"/>
    <w:rsid w:val="00E82C9E"/>
    <w:rsid w:val="00E83DEB"/>
    <w:rsid w:val="00E84281"/>
    <w:rsid w:val="00E84284"/>
    <w:rsid w:val="00E852AA"/>
    <w:rsid w:val="00E852E7"/>
    <w:rsid w:val="00E85568"/>
    <w:rsid w:val="00E855E2"/>
    <w:rsid w:val="00E90F5A"/>
    <w:rsid w:val="00E91BD0"/>
    <w:rsid w:val="00E91DFE"/>
    <w:rsid w:val="00E932EC"/>
    <w:rsid w:val="00E934A5"/>
    <w:rsid w:val="00E9455C"/>
    <w:rsid w:val="00E95EE9"/>
    <w:rsid w:val="00E97891"/>
    <w:rsid w:val="00E97C72"/>
    <w:rsid w:val="00EA1EA6"/>
    <w:rsid w:val="00EA231D"/>
    <w:rsid w:val="00EA28B6"/>
    <w:rsid w:val="00EA5DA3"/>
    <w:rsid w:val="00EA6034"/>
    <w:rsid w:val="00EA69D0"/>
    <w:rsid w:val="00EA6A68"/>
    <w:rsid w:val="00EA6B8F"/>
    <w:rsid w:val="00EA7836"/>
    <w:rsid w:val="00EA7D04"/>
    <w:rsid w:val="00EB0C52"/>
    <w:rsid w:val="00EB0DA0"/>
    <w:rsid w:val="00EB2344"/>
    <w:rsid w:val="00EB281F"/>
    <w:rsid w:val="00EB3554"/>
    <w:rsid w:val="00EB4C6D"/>
    <w:rsid w:val="00EB59AC"/>
    <w:rsid w:val="00EB5D7D"/>
    <w:rsid w:val="00EB6B91"/>
    <w:rsid w:val="00EC00BE"/>
    <w:rsid w:val="00EC01FD"/>
    <w:rsid w:val="00EC10C5"/>
    <w:rsid w:val="00EC1F0A"/>
    <w:rsid w:val="00EC20E0"/>
    <w:rsid w:val="00EC27CE"/>
    <w:rsid w:val="00EC30CB"/>
    <w:rsid w:val="00EC3572"/>
    <w:rsid w:val="00EC38F3"/>
    <w:rsid w:val="00EC43F4"/>
    <w:rsid w:val="00EC45A5"/>
    <w:rsid w:val="00EC460E"/>
    <w:rsid w:val="00EC4C27"/>
    <w:rsid w:val="00EC5801"/>
    <w:rsid w:val="00EC5CA0"/>
    <w:rsid w:val="00EC6114"/>
    <w:rsid w:val="00EC6A4E"/>
    <w:rsid w:val="00ED1A30"/>
    <w:rsid w:val="00ED1F78"/>
    <w:rsid w:val="00ED2FC2"/>
    <w:rsid w:val="00ED3639"/>
    <w:rsid w:val="00ED436C"/>
    <w:rsid w:val="00ED565B"/>
    <w:rsid w:val="00ED6376"/>
    <w:rsid w:val="00ED63D2"/>
    <w:rsid w:val="00ED7176"/>
    <w:rsid w:val="00ED7251"/>
    <w:rsid w:val="00EE023F"/>
    <w:rsid w:val="00EE142E"/>
    <w:rsid w:val="00EE194A"/>
    <w:rsid w:val="00EE1CAD"/>
    <w:rsid w:val="00EE20B1"/>
    <w:rsid w:val="00EE2F36"/>
    <w:rsid w:val="00EE3E3B"/>
    <w:rsid w:val="00EE4C71"/>
    <w:rsid w:val="00EE4D11"/>
    <w:rsid w:val="00EE50CB"/>
    <w:rsid w:val="00EE6941"/>
    <w:rsid w:val="00EE73A2"/>
    <w:rsid w:val="00EF181C"/>
    <w:rsid w:val="00EF192A"/>
    <w:rsid w:val="00EF1959"/>
    <w:rsid w:val="00EF2302"/>
    <w:rsid w:val="00EF31DB"/>
    <w:rsid w:val="00EF3399"/>
    <w:rsid w:val="00EF3424"/>
    <w:rsid w:val="00EF6F05"/>
    <w:rsid w:val="00EF6F83"/>
    <w:rsid w:val="00F00599"/>
    <w:rsid w:val="00F007A7"/>
    <w:rsid w:val="00F01598"/>
    <w:rsid w:val="00F015F2"/>
    <w:rsid w:val="00F019E9"/>
    <w:rsid w:val="00F022AF"/>
    <w:rsid w:val="00F026D7"/>
    <w:rsid w:val="00F02FDA"/>
    <w:rsid w:val="00F0393E"/>
    <w:rsid w:val="00F0426B"/>
    <w:rsid w:val="00F0440A"/>
    <w:rsid w:val="00F0479E"/>
    <w:rsid w:val="00F05A71"/>
    <w:rsid w:val="00F06094"/>
    <w:rsid w:val="00F06369"/>
    <w:rsid w:val="00F06813"/>
    <w:rsid w:val="00F06BA9"/>
    <w:rsid w:val="00F06E73"/>
    <w:rsid w:val="00F07DB6"/>
    <w:rsid w:val="00F10454"/>
    <w:rsid w:val="00F1068C"/>
    <w:rsid w:val="00F107A3"/>
    <w:rsid w:val="00F10804"/>
    <w:rsid w:val="00F12AC3"/>
    <w:rsid w:val="00F1431C"/>
    <w:rsid w:val="00F15181"/>
    <w:rsid w:val="00F1550E"/>
    <w:rsid w:val="00F166DD"/>
    <w:rsid w:val="00F173BD"/>
    <w:rsid w:val="00F1757E"/>
    <w:rsid w:val="00F20D61"/>
    <w:rsid w:val="00F20E02"/>
    <w:rsid w:val="00F210C0"/>
    <w:rsid w:val="00F210F8"/>
    <w:rsid w:val="00F2152A"/>
    <w:rsid w:val="00F22C8A"/>
    <w:rsid w:val="00F23484"/>
    <w:rsid w:val="00F2508C"/>
    <w:rsid w:val="00F26267"/>
    <w:rsid w:val="00F327E6"/>
    <w:rsid w:val="00F32FDA"/>
    <w:rsid w:val="00F33119"/>
    <w:rsid w:val="00F34533"/>
    <w:rsid w:val="00F3530B"/>
    <w:rsid w:val="00F35DA7"/>
    <w:rsid w:val="00F4168F"/>
    <w:rsid w:val="00F42758"/>
    <w:rsid w:val="00F42940"/>
    <w:rsid w:val="00F42E26"/>
    <w:rsid w:val="00F44265"/>
    <w:rsid w:val="00F4437E"/>
    <w:rsid w:val="00F446BA"/>
    <w:rsid w:val="00F453CC"/>
    <w:rsid w:val="00F46E65"/>
    <w:rsid w:val="00F46E8F"/>
    <w:rsid w:val="00F473E2"/>
    <w:rsid w:val="00F475B1"/>
    <w:rsid w:val="00F50937"/>
    <w:rsid w:val="00F51727"/>
    <w:rsid w:val="00F51BD3"/>
    <w:rsid w:val="00F52737"/>
    <w:rsid w:val="00F52918"/>
    <w:rsid w:val="00F52D7A"/>
    <w:rsid w:val="00F53230"/>
    <w:rsid w:val="00F532E1"/>
    <w:rsid w:val="00F53CCB"/>
    <w:rsid w:val="00F54595"/>
    <w:rsid w:val="00F54CD2"/>
    <w:rsid w:val="00F54FD0"/>
    <w:rsid w:val="00F554CC"/>
    <w:rsid w:val="00F56A11"/>
    <w:rsid w:val="00F56E42"/>
    <w:rsid w:val="00F5780C"/>
    <w:rsid w:val="00F57DD1"/>
    <w:rsid w:val="00F61CE4"/>
    <w:rsid w:val="00F64744"/>
    <w:rsid w:val="00F648A4"/>
    <w:rsid w:val="00F648DB"/>
    <w:rsid w:val="00F64BAD"/>
    <w:rsid w:val="00F64D42"/>
    <w:rsid w:val="00F6576C"/>
    <w:rsid w:val="00F65AAC"/>
    <w:rsid w:val="00F65EC8"/>
    <w:rsid w:val="00F66EE3"/>
    <w:rsid w:val="00F670D7"/>
    <w:rsid w:val="00F674E0"/>
    <w:rsid w:val="00F6754C"/>
    <w:rsid w:val="00F70230"/>
    <w:rsid w:val="00F7092B"/>
    <w:rsid w:val="00F710D0"/>
    <w:rsid w:val="00F71F5D"/>
    <w:rsid w:val="00F73772"/>
    <w:rsid w:val="00F7406B"/>
    <w:rsid w:val="00F75AA5"/>
    <w:rsid w:val="00F75EA1"/>
    <w:rsid w:val="00F76E32"/>
    <w:rsid w:val="00F77C93"/>
    <w:rsid w:val="00F81757"/>
    <w:rsid w:val="00F81FF7"/>
    <w:rsid w:val="00F82DA7"/>
    <w:rsid w:val="00F82DAB"/>
    <w:rsid w:val="00F834F5"/>
    <w:rsid w:val="00F8385C"/>
    <w:rsid w:val="00F83F27"/>
    <w:rsid w:val="00F84833"/>
    <w:rsid w:val="00F84DB5"/>
    <w:rsid w:val="00F85018"/>
    <w:rsid w:val="00F85218"/>
    <w:rsid w:val="00F85615"/>
    <w:rsid w:val="00F8571C"/>
    <w:rsid w:val="00F85A8A"/>
    <w:rsid w:val="00F85E17"/>
    <w:rsid w:val="00F86586"/>
    <w:rsid w:val="00F868E8"/>
    <w:rsid w:val="00F86E92"/>
    <w:rsid w:val="00F87275"/>
    <w:rsid w:val="00F87393"/>
    <w:rsid w:val="00F904AD"/>
    <w:rsid w:val="00F90685"/>
    <w:rsid w:val="00F9275D"/>
    <w:rsid w:val="00F929FC"/>
    <w:rsid w:val="00F92F2B"/>
    <w:rsid w:val="00F92F2D"/>
    <w:rsid w:val="00F932F8"/>
    <w:rsid w:val="00F94ABC"/>
    <w:rsid w:val="00F95583"/>
    <w:rsid w:val="00F95D5D"/>
    <w:rsid w:val="00F972CB"/>
    <w:rsid w:val="00FA0703"/>
    <w:rsid w:val="00FA2104"/>
    <w:rsid w:val="00FA25E0"/>
    <w:rsid w:val="00FA3044"/>
    <w:rsid w:val="00FA3086"/>
    <w:rsid w:val="00FA36DF"/>
    <w:rsid w:val="00FA3D96"/>
    <w:rsid w:val="00FA40C0"/>
    <w:rsid w:val="00FA4F4B"/>
    <w:rsid w:val="00FA5D24"/>
    <w:rsid w:val="00FA651F"/>
    <w:rsid w:val="00FA66C9"/>
    <w:rsid w:val="00FA7341"/>
    <w:rsid w:val="00FB0D2E"/>
    <w:rsid w:val="00FB1038"/>
    <w:rsid w:val="00FB2889"/>
    <w:rsid w:val="00FB63D5"/>
    <w:rsid w:val="00FB663E"/>
    <w:rsid w:val="00FB6895"/>
    <w:rsid w:val="00FB7D0F"/>
    <w:rsid w:val="00FC07BD"/>
    <w:rsid w:val="00FC08EE"/>
    <w:rsid w:val="00FC0D22"/>
    <w:rsid w:val="00FC0D94"/>
    <w:rsid w:val="00FC117A"/>
    <w:rsid w:val="00FC14C4"/>
    <w:rsid w:val="00FC19A4"/>
    <w:rsid w:val="00FC3F38"/>
    <w:rsid w:val="00FC614F"/>
    <w:rsid w:val="00FC6B3A"/>
    <w:rsid w:val="00FC6E9D"/>
    <w:rsid w:val="00FC751F"/>
    <w:rsid w:val="00FC7AC9"/>
    <w:rsid w:val="00FC7D18"/>
    <w:rsid w:val="00FD01BF"/>
    <w:rsid w:val="00FD0293"/>
    <w:rsid w:val="00FD0F92"/>
    <w:rsid w:val="00FD1663"/>
    <w:rsid w:val="00FD1B0D"/>
    <w:rsid w:val="00FD1CEB"/>
    <w:rsid w:val="00FD298A"/>
    <w:rsid w:val="00FD2F18"/>
    <w:rsid w:val="00FD335F"/>
    <w:rsid w:val="00FD6950"/>
    <w:rsid w:val="00FE0847"/>
    <w:rsid w:val="00FE09B8"/>
    <w:rsid w:val="00FE125E"/>
    <w:rsid w:val="00FE1685"/>
    <w:rsid w:val="00FE3536"/>
    <w:rsid w:val="00FE434E"/>
    <w:rsid w:val="00FE5BF1"/>
    <w:rsid w:val="00FE5CA7"/>
    <w:rsid w:val="00FE5CE4"/>
    <w:rsid w:val="00FE5FB9"/>
    <w:rsid w:val="00FE6E67"/>
    <w:rsid w:val="00FE72EE"/>
    <w:rsid w:val="00FE7368"/>
    <w:rsid w:val="00FE758A"/>
    <w:rsid w:val="00FE7774"/>
    <w:rsid w:val="00FF0337"/>
    <w:rsid w:val="00FF23D2"/>
    <w:rsid w:val="00FF2F16"/>
    <w:rsid w:val="00FF2FBA"/>
    <w:rsid w:val="00FF33B1"/>
    <w:rsid w:val="00FF3487"/>
    <w:rsid w:val="00FF3F25"/>
    <w:rsid w:val="00FF4084"/>
    <w:rsid w:val="00FF5400"/>
    <w:rsid w:val="00FF55E8"/>
    <w:rsid w:val="00FF7C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white,#00535d,#221e1f,#616467"/>
    </o:shapedefaults>
    <o:shapelayout v:ext="edit">
      <o:idmap v:ext="edit" data="1"/>
    </o:shapelayout>
  </w:shapeDefaults>
  <w:decimalSymbol w:val="."/>
  <w:listSeparator w:val=","/>
  <w14:docId w14:val="5B407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5" w:qFormat="1"/>
    <w:lsdException w:name="table of figures" w:uiPriority="99"/>
    <w:lsdException w:name="List 4" w:unhideWhenUsed="0"/>
    <w:lsdException w:name="List 5" w:unhideWhenUsed="0"/>
    <w:lsdException w:name="List Bullet 2" w:unhideWhenUsed="0"/>
    <w:lsdException w:name="List Bullet 3" w:unhideWhenUsed="0"/>
    <w:lsdException w:name="List Bullet 4" w:unhideWhenUsed="0"/>
    <w:lsdException w:name="List Bullet 5" w:unhideWhenUsed="0"/>
    <w:lsdException w:name="Title" w:qFormat="1"/>
    <w:lsdException w:name="Default Paragraph Font" w:uiPriority="1"/>
    <w:lsdException w:name="Subtitle" w:semiHidden="0"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Normal (Web)" w:uiPriority="99"/>
    <w:lsdException w:name="HTML Acronym" w:uiPriority="8"/>
    <w:lsdException w:name="HTML Address" w:uiPriority="8"/>
    <w:lsdException w:name="HTML Cite" w:uiPriority="8"/>
    <w:lsdException w:name="HTML Code" w:uiPriority="99"/>
    <w:lsdException w:name="HTML Definition" w:uiPriority="8"/>
    <w:lsdException w:name="HTML Keyboard" w:uiPriority="8"/>
    <w:lsdException w:name="HTML Preformatted" w:uiPriority="99"/>
    <w:lsdException w:name="HTML Sample" w:uiPriority="8"/>
    <w:lsdException w:name="HTML Typewriter" w:uiPriority="8"/>
    <w:lsdException w:name="HTML Variable" w:uiPriority="8"/>
    <w:lsdException w:name="No List" w:uiPriority="99"/>
    <w:lsdException w:name="Table Grid" w:semiHidden="0" w:unhideWhenUsed="0"/>
    <w:lsdException w:name="Placeholder Text" w:uiPriority="99" w:unhideWhenUsed="0"/>
    <w:lsdException w:name="No Spacing" w:semiHidden="0" w:uiPriority="8"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semiHidden/>
    <w:qFormat/>
    <w:rsid w:val="00716F30"/>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E63E04"/>
    <w:pPr>
      <w:keepNext/>
      <w:pageBreakBefore/>
      <w:numPr>
        <w:numId w:val="20"/>
      </w:numPr>
      <w:spacing w:after="140"/>
      <w:outlineLvl w:val="0"/>
    </w:pPr>
    <w:rPr>
      <w:rFonts w:ascii="Meiryo UI" w:eastAsia="Meiryo UI" w:hAnsi="Meiryo UI" w:cs="Meiryo UI"/>
      <w:b/>
      <w:color w:val="272425"/>
      <w:kern w:val="2"/>
      <w:sz w:val="48"/>
      <w:szCs w:val="68"/>
      <w:lang w:eastAsia="ja-JP"/>
    </w:rPr>
  </w:style>
  <w:style w:type="paragraph" w:styleId="21">
    <w:name w:val="heading 2"/>
    <w:next w:val="31"/>
    <w:link w:val="2Char"/>
    <w:qFormat/>
    <w:rsid w:val="00E63E04"/>
    <w:pPr>
      <w:keepNext/>
      <w:numPr>
        <w:ilvl w:val="1"/>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140"/>
      <w:outlineLvl w:val="1"/>
    </w:pPr>
    <w:rPr>
      <w:rFonts w:ascii="Meiryo UI" w:eastAsia="Meiryo UI" w:hAnsi="Meiryo UI" w:cs="Meiryo UI"/>
      <w:b/>
      <w:color w:val="272425"/>
      <w:kern w:val="2"/>
      <w:sz w:val="29"/>
      <w:szCs w:val="24"/>
    </w:rPr>
  </w:style>
  <w:style w:type="paragraph" w:styleId="31">
    <w:name w:val="heading 3"/>
    <w:next w:val="nNormal"/>
    <w:link w:val="3Char"/>
    <w:qFormat/>
    <w:rsid w:val="00E63E04"/>
    <w:pPr>
      <w:keepNext/>
      <w:numPr>
        <w:ilvl w:val="2"/>
        <w:numId w:val="20"/>
      </w:numPr>
      <w:spacing w:before="300" w:after="140"/>
      <w:outlineLvl w:val="2"/>
    </w:pPr>
    <w:rPr>
      <w:rFonts w:ascii="Meiryo UI" w:eastAsia="Meiryo UI" w:hAnsi="Meiryo UI" w:cs="Meiryo UI"/>
      <w:b/>
      <w:kern w:val="2"/>
      <w:sz w:val="22"/>
    </w:rPr>
  </w:style>
  <w:style w:type="paragraph" w:styleId="41">
    <w:name w:val="heading 4"/>
    <w:next w:val="nNormal"/>
    <w:link w:val="4Char"/>
    <w:qFormat/>
    <w:rsid w:val="00E63E04"/>
    <w:pPr>
      <w:keepNext/>
      <w:numPr>
        <w:ilvl w:val="3"/>
        <w:numId w:val="20"/>
      </w:numPr>
      <w:spacing w:before="240" w:after="100"/>
      <w:outlineLvl w:val="3"/>
    </w:pPr>
    <w:rPr>
      <w:rFonts w:ascii="Meiryo UI" w:eastAsia="Meiryo UI" w:hAnsi="Meiryo UI" w:cs="Meiryo UI"/>
      <w:b/>
      <w:bCs/>
      <w:kern w:val="2"/>
      <w:sz w:val="18"/>
    </w:rPr>
  </w:style>
  <w:style w:type="paragraph" w:styleId="51">
    <w:name w:val="heading 5"/>
    <w:basedOn w:val="a2"/>
    <w:next w:val="a2"/>
    <w:link w:val="5Char"/>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541C97"/>
    <w:pPr>
      <w:autoSpaceDE w:val="0"/>
      <w:autoSpaceDN w:val="0"/>
      <w:spacing w:before="100" w:after="100" w:line="288" w:lineRule="auto"/>
      <w:ind w:left="720"/>
      <w:textAlignment w:val="center"/>
    </w:pPr>
    <w:rPr>
      <w:rFonts w:ascii="Meiryo UI" w:eastAsia="Meiryo UI" w:hAnsi="Meiryo UI" w:cs="Meiryo UI"/>
      <w:sz w:val="18"/>
      <w:szCs w:val="18"/>
    </w:rPr>
  </w:style>
  <w:style w:type="character" w:customStyle="1" w:styleId="nNormalChar">
    <w:name w:val="nNormal Char"/>
    <w:basedOn w:val="a3"/>
    <w:link w:val="nNormal"/>
    <w:rsid w:val="00541C97"/>
    <w:rPr>
      <w:rFonts w:ascii="Meiryo UI" w:eastAsia="Meiryo UI" w:hAnsi="Meiryo UI" w:cs="Meiryo UI"/>
      <w:sz w:val="18"/>
      <w:szCs w:val="18"/>
    </w:rPr>
  </w:style>
  <w:style w:type="character" w:customStyle="1" w:styleId="3Char">
    <w:name w:val="제목 3 Char"/>
    <w:basedOn w:val="a3"/>
    <w:link w:val="31"/>
    <w:rsid w:val="00E63E04"/>
    <w:rPr>
      <w:rFonts w:ascii="Meiryo UI" w:eastAsia="Meiryo UI" w:hAnsi="Meiryo UI" w:cs="Meiryo UI"/>
      <w:b/>
      <w:kern w:val="2"/>
      <w:sz w:val="22"/>
    </w:rPr>
  </w:style>
  <w:style w:type="character" w:customStyle="1" w:styleId="2Char">
    <w:name w:val="제목 2 Char"/>
    <w:basedOn w:val="a3"/>
    <w:link w:val="21"/>
    <w:rsid w:val="00E63E04"/>
    <w:rPr>
      <w:rFonts w:ascii="Meiryo UI" w:eastAsia="Meiryo UI" w:hAnsi="Meiryo UI" w:cs="Meiryo UI"/>
      <w:b/>
      <w:color w:val="272425"/>
      <w:kern w:val="2"/>
      <w:sz w:val="29"/>
      <w:szCs w:val="24"/>
    </w:rPr>
  </w:style>
  <w:style w:type="character" w:customStyle="1" w:styleId="1Char">
    <w:name w:val="제목 1 Char"/>
    <w:basedOn w:val="a3"/>
    <w:link w:val="1"/>
    <w:rsid w:val="00E63E04"/>
    <w:rPr>
      <w:rFonts w:ascii="Meiryo UI" w:eastAsia="Meiryo UI" w:hAnsi="Meiryo UI" w:cs="Meiryo UI"/>
      <w:b/>
      <w:color w:val="272425"/>
      <w:kern w:val="2"/>
      <w:sz w:val="48"/>
      <w:szCs w:val="68"/>
      <w:lang w:eastAsia="ja-JP"/>
    </w:rPr>
  </w:style>
  <w:style w:type="character" w:customStyle="1" w:styleId="4Char">
    <w:name w:val="제목 4 Char"/>
    <w:basedOn w:val="a3"/>
    <w:link w:val="41"/>
    <w:rsid w:val="00E63E04"/>
    <w:rPr>
      <w:rFonts w:ascii="Meiryo UI" w:eastAsia="Meiryo UI" w:hAnsi="Meiryo UI" w:cs="Meiryo UI"/>
      <w:b/>
      <w:bCs/>
      <w:kern w:val="2"/>
      <w:sz w:val="18"/>
    </w:rPr>
  </w:style>
  <w:style w:type="character" w:customStyle="1" w:styleId="5Char">
    <w:name w:val="제목 5 Char"/>
    <w:basedOn w:val="a3"/>
    <w:link w:val="51"/>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rsid w:val="00E855E2"/>
    <w:rPr>
      <w:sz w:val="18"/>
      <w:szCs w:val="18"/>
    </w:rPr>
  </w:style>
  <w:style w:type="paragraph" w:customStyle="1" w:styleId="nTblListBuld2">
    <w:name w:val="nTblListBul_d2"/>
    <w:basedOn w:val="nTblListBuld1"/>
    <w:uiPriority w:val="5"/>
    <w:qFormat/>
    <w:rsid w:val="0084234B"/>
    <w:pPr>
      <w:numPr>
        <w:numId w:val="6"/>
      </w:numPr>
      <w:ind w:left="533" w:hanging="261"/>
    </w:pPr>
  </w:style>
  <w:style w:type="paragraph" w:customStyle="1" w:styleId="nTblListBuld1">
    <w:name w:val="nTblListBul_d1"/>
    <w:basedOn w:val="nTblNormal"/>
    <w:uiPriority w:val="5"/>
    <w:qFormat/>
    <w:rsid w:val="00541C97"/>
    <w:pPr>
      <w:numPr>
        <w:numId w:val="5"/>
      </w:numPr>
      <w:ind w:left="261" w:hanging="261"/>
    </w:pPr>
  </w:style>
  <w:style w:type="paragraph" w:customStyle="1" w:styleId="nTblNormal">
    <w:name w:val="nTblNormal"/>
    <w:rsid w:val="00541C97"/>
    <w:pPr>
      <w:wordWrap w:val="0"/>
      <w:snapToGrid w:val="0"/>
      <w:spacing w:before="60" w:after="60"/>
    </w:pPr>
    <w:rPr>
      <w:rFonts w:ascii="Meiryo UI" w:eastAsia="Meiryo UI" w:hAnsi="Meiryo UI" w:cs="Meiryo UI"/>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link w:val="Char2"/>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rsid w:val="004B5C02"/>
    <w:rPr>
      <w:rFonts w:ascii="맑은 고딕" w:eastAsia="맑은 고딕" w:hAnsi="맑은 고딕" w:cs="Rix고딕 EB"/>
      <w:b/>
      <w:kern w:val="2"/>
      <w:sz w:val="16"/>
      <w:szCs w:val="16"/>
    </w:rPr>
  </w:style>
  <w:style w:type="paragraph" w:styleId="ae">
    <w:name w:val="footer"/>
    <w:link w:val="Char3"/>
    <w:uiPriority w:val="2"/>
    <w:rsid w:val="00ED6376"/>
    <w:pPr>
      <w:tabs>
        <w:tab w:val="center" w:pos="4252"/>
        <w:tab w:val="right" w:pos="8504"/>
      </w:tabs>
      <w:snapToGrid w:val="0"/>
      <w:spacing w:before="113" w:after="113"/>
      <w:jc w:val="center"/>
    </w:pPr>
    <w:rPr>
      <w:rFonts w:ascii="맑은 고딕" w:eastAsia="맑은 고딕" w:hAnsi="맑은 고딕" w:cs="Rix고딕 L"/>
      <w:kern w:val="2"/>
      <w:sz w:val="16"/>
      <w:szCs w:val="16"/>
    </w:rPr>
  </w:style>
  <w:style w:type="character" w:customStyle="1" w:styleId="Char3">
    <w:name w:val="바닥글 Char"/>
    <w:basedOn w:val="a3"/>
    <w:link w:val="ae"/>
    <w:uiPriority w:val="2"/>
    <w:rsid w:val="00ED6376"/>
    <w:rPr>
      <w:rFonts w:ascii="맑은 고딕" w:eastAsia="맑은 고딕" w:hAnsi="맑은 고딕" w:cs="Rix고딕 L"/>
      <w:kern w:val="2"/>
      <w:sz w:val="16"/>
      <w:szCs w:val="16"/>
    </w:rPr>
  </w:style>
  <w:style w:type="paragraph" w:styleId="22">
    <w:name w:val="toc 2"/>
    <w:next w:val="a2"/>
    <w:uiPriority w:val="39"/>
    <w:qFormat/>
    <w:rsid w:val="006468F7"/>
    <w:pPr>
      <w:shd w:val="clear" w:color="auto" w:fill="FFFFFF" w:themeFill="background1"/>
      <w:tabs>
        <w:tab w:val="left" w:leader="underscore" w:pos="7088"/>
      </w:tabs>
      <w:spacing w:line="340" w:lineRule="exact"/>
      <w:ind w:left="340"/>
    </w:pPr>
    <w:rPr>
      <w:rFonts w:ascii="Meiryo UI" w:eastAsia="Meiryo UI" w:hAnsi="Meiryo UI" w:cs="Meiryo UI"/>
      <w:b/>
      <w:noProof/>
      <w:sz w:val="16"/>
      <w:szCs w:val="18"/>
    </w:rPr>
  </w:style>
  <w:style w:type="paragraph" w:styleId="10">
    <w:name w:val="toc 1"/>
    <w:next w:val="22"/>
    <w:uiPriority w:val="39"/>
    <w:qFormat/>
    <w:rsid w:val="006468F7"/>
    <w:pPr>
      <w:shd w:val="clear" w:color="auto" w:fill="FFFFFF" w:themeFill="background1"/>
      <w:tabs>
        <w:tab w:val="left" w:leader="underscore" w:pos="7088"/>
      </w:tabs>
      <w:spacing w:before="480" w:after="80" w:line="340" w:lineRule="exact"/>
    </w:pPr>
    <w:rPr>
      <w:rFonts w:ascii="Meiryo UI" w:eastAsia="Meiryo UI" w:hAnsi="Meiryo UI" w:cs="Meiryo UI"/>
      <w:b/>
      <w:bCs/>
      <w:noProof/>
      <w:kern w:val="2"/>
    </w:rPr>
  </w:style>
  <w:style w:type="character" w:styleId="af">
    <w:name w:val="Hyperlink"/>
    <w:basedOn w:val="a3"/>
    <w:uiPriority w:val="99"/>
    <w:rsid w:val="00B72CCB"/>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6468F7"/>
    <w:pPr>
      <w:widowControl w:val="0"/>
      <w:shd w:val="clear" w:color="auto" w:fill="FFFFFF" w:themeFill="background1"/>
      <w:tabs>
        <w:tab w:val="left" w:leader="underscore" w:pos="7088"/>
      </w:tabs>
      <w:wordWrap w:val="0"/>
      <w:autoSpaceDE w:val="0"/>
      <w:autoSpaceDN w:val="0"/>
      <w:spacing w:line="340" w:lineRule="exact"/>
      <w:ind w:left="680"/>
      <w:jc w:val="both"/>
    </w:pPr>
    <w:rPr>
      <w:rFonts w:ascii="Meiryo UI" w:eastAsia="Meiryo UI" w:hAnsi="Meiryo UI" w:cs="Meiryo UI"/>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1E1A30"/>
    <w:pPr>
      <w:keepLines/>
      <w:pBdr>
        <w:bottom w:val="single" w:sz="4" w:space="3" w:color="9FA1A4"/>
      </w:pBdr>
      <w:tabs>
        <w:tab w:val="left" w:pos="2835"/>
      </w:tabs>
      <w:wordWrap w:val="0"/>
      <w:autoSpaceDE w:val="0"/>
      <w:autoSpaceDN w:val="0"/>
      <w:spacing w:before="60" w:after="360"/>
      <w:ind w:left="936" w:right="170"/>
      <w:contextualSpacing/>
    </w:pPr>
    <w:rPr>
      <w:rFonts w:ascii="Meiryo UI" w:eastAsia="Meiryo UI" w:hAnsi="Meiryo UI" w:cs="Meiryo UI"/>
      <w:color w:val="272425"/>
      <w:sz w:val="16"/>
      <w:szCs w:val="24"/>
      <w:lang w:eastAsia="ja-JP"/>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541C97"/>
    <w:pPr>
      <w:spacing w:before="67" w:line="840" w:lineRule="exact"/>
      <w:jc w:val="left"/>
    </w:pPr>
    <w:rPr>
      <w:rFonts w:ascii="Meiryo UI" w:eastAsia="Meiryo UI" w:hAnsi="Meiryo UI" w:cs="Meiryo UI"/>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Notice">
    <w:name w:val="nBxTitleNotice"/>
    <w:basedOn w:val="nBxText"/>
    <w:next w:val="nBxText"/>
    <w:link w:val="nBxTitleNoticeChar"/>
    <w:uiPriority w:val="1"/>
    <w:qFormat/>
    <w:rsid w:val="00541C97"/>
    <w:pPr>
      <w:keepNext/>
      <w:pBdr>
        <w:top w:val="single" w:sz="4" w:space="1" w:color="9FA1A4"/>
        <w:bottom w:val="none" w:sz="0" w:space="0" w:color="auto"/>
      </w:pBdr>
      <w:spacing w:before="360" w:after="60" w:line="240" w:lineRule="exact"/>
    </w:pPr>
    <w:rPr>
      <w:b/>
      <w:color w:val="7D7E81"/>
      <w:szCs w:val="18"/>
    </w:rPr>
  </w:style>
  <w:style w:type="paragraph" w:customStyle="1" w:styleId="nListNumd1">
    <w:name w:val="nListNum_d1"/>
    <w:basedOn w:val="nNormal"/>
    <w:uiPriority w:val="3"/>
    <w:qFormat/>
    <w:rsid w:val="00541C97"/>
    <w:pPr>
      <w:numPr>
        <w:ilvl w:val="4"/>
        <w:numId w:val="20"/>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20"/>
      </w:numPr>
      <w:spacing w:before="60" w:after="60" w:line="240" w:lineRule="auto"/>
    </w:pPr>
  </w:style>
  <w:style w:type="paragraph" w:customStyle="1" w:styleId="nListBuld1">
    <w:name w:val="nListBul_d1"/>
    <w:basedOn w:val="nNormal"/>
    <w:qFormat/>
    <w:rsid w:val="006468F7"/>
    <w:pPr>
      <w:numPr>
        <w:numId w:val="1"/>
      </w:numPr>
      <w:spacing w:before="60" w:after="60" w:line="240" w:lineRule="auto"/>
    </w:pPr>
  </w:style>
  <w:style w:type="paragraph" w:customStyle="1" w:styleId="nListBuld2">
    <w:name w:val="nListBul_d2"/>
    <w:basedOn w:val="nNormal"/>
    <w:qFormat/>
    <w:rsid w:val="00541C97"/>
    <w:pPr>
      <w:numPr>
        <w:ilvl w:val="1"/>
        <w:numId w:val="4"/>
      </w:numPr>
      <w:spacing w:before="60" w:after="60" w:line="240" w:lineRule="auto"/>
    </w:pPr>
  </w:style>
  <w:style w:type="paragraph" w:customStyle="1" w:styleId="nCode">
    <w:name w:val="nCode"/>
    <w:basedOn w:val="nNormal"/>
    <w:link w:val="nCodeChar"/>
    <w:uiPriority w:val="2"/>
    <w:qFormat/>
    <w:rsid w:val="00541C97"/>
    <w:pPr>
      <w:shd w:val="clear" w:color="auto" w:fill="D9D9D9" w:themeFill="background1" w:themeFillShade="D9"/>
      <w:spacing w:line="240" w:lineRule="auto"/>
      <w:contextualSpacing/>
    </w:pPr>
    <w:rPr>
      <w:rFonts w:ascii="Courier New" w:hAnsi="Courier New"/>
      <w:sz w:val="16"/>
    </w:rPr>
  </w:style>
  <w:style w:type="character" w:customStyle="1" w:styleId="nCodeChar">
    <w:name w:val="nCode Char"/>
    <w:basedOn w:val="nNormalChar"/>
    <w:link w:val="nCode"/>
    <w:uiPriority w:val="2"/>
    <w:rsid w:val="00541C97"/>
    <w:rPr>
      <w:rFonts w:ascii="Courier New" w:eastAsia="Meiryo UI" w:hAnsi="Courier New" w:cs="Meiryo UI"/>
      <w:sz w:val="16"/>
      <w:szCs w:val="18"/>
      <w:shd w:val="clear" w:color="auto" w:fill="D9D9D9" w:themeFill="background1" w:themeFillShade="D9"/>
    </w:rPr>
  </w:style>
  <w:style w:type="paragraph" w:customStyle="1" w:styleId="nCvrTitled2">
    <w:name w:val="nCvrTitle_d2"/>
    <w:next w:val="nNormal"/>
    <w:rsid w:val="00541C97"/>
    <w:pPr>
      <w:spacing w:before="227" w:line="480" w:lineRule="exact"/>
    </w:pPr>
    <w:rPr>
      <w:rFonts w:ascii="Meiryo UI" w:eastAsia="Meiryo UI" w:hAnsi="Meiryo UI" w:cs="Meiryo UI"/>
      <w:b/>
      <w:kern w:val="2"/>
      <w:sz w:val="48"/>
      <w:szCs w:val="48"/>
      <w:lang w:eastAsia="ja-JP"/>
    </w:rPr>
  </w:style>
  <w:style w:type="paragraph" w:customStyle="1" w:styleId="nCvrTitled3">
    <w:name w:val="nCvrTitle_d3"/>
    <w:basedOn w:val="31"/>
    <w:next w:val="nNormal"/>
    <w:qFormat/>
    <w:rsid w:val="00541C97"/>
    <w:pPr>
      <w:keepNext w:val="0"/>
      <w:numPr>
        <w:ilvl w:val="0"/>
        <w:numId w:val="0"/>
      </w:numPr>
      <w:spacing w:before="360" w:after="60" w:line="180" w:lineRule="exact"/>
      <w:outlineLvl w:val="9"/>
    </w:pPr>
    <w:rPr>
      <w:sz w:val="18"/>
      <w:szCs w:val="18"/>
      <w:lang w:eastAsia="ja-JP"/>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6468F7"/>
    <w:pPr>
      <w:widowControl w:val="0"/>
      <w:tabs>
        <w:tab w:val="left" w:leader="underscore" w:pos="7088"/>
      </w:tabs>
      <w:wordWrap w:val="0"/>
      <w:autoSpaceDE w:val="0"/>
      <w:autoSpaceDN w:val="0"/>
      <w:spacing w:line="340" w:lineRule="exact"/>
      <w:ind w:left="737"/>
      <w:jc w:val="both"/>
    </w:pPr>
    <w:rPr>
      <w:rFonts w:ascii="Meiryo UI" w:eastAsia="Meiryo UI" w:hAnsi="Meiryo UI" w:cs="Meiryo UI"/>
      <w:iCs/>
      <w:noProof/>
      <w:kern w:val="2"/>
      <w:sz w:val="16"/>
      <w:szCs w:val="18"/>
    </w:rPr>
  </w:style>
  <w:style w:type="paragraph" w:styleId="afd">
    <w:name w:val="No Spacing"/>
    <w:link w:val="Char4"/>
    <w:uiPriority w:val="8"/>
    <w:semiHidden/>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541C97"/>
    <w:rPr>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character" w:customStyle="1" w:styleId="nCodeHighlight">
    <w:name w:val="nCodeHighlight"/>
    <w:basedOn w:val="nCodeChar"/>
    <w:uiPriority w:val="2"/>
    <w:qFormat/>
    <w:rsid w:val="000D6102"/>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541C97"/>
    <w:pPr>
      <w:widowControl w:val="0"/>
      <w:wordWrap w:val="0"/>
      <w:spacing w:before="0" w:after="0" w:line="300" w:lineRule="exact"/>
      <w:ind w:left="0"/>
    </w:pPr>
  </w:style>
  <w:style w:type="paragraph" w:customStyle="1" w:styleId="nCvrInfoNormal">
    <w:name w:val="nCvrInfoNormal"/>
    <w:basedOn w:val="nCvrNormal"/>
    <w:qFormat/>
    <w:rsid w:val="00541C97"/>
    <w:pPr>
      <w:spacing w:line="360" w:lineRule="exact"/>
      <w:ind w:left="340"/>
    </w:pPr>
    <w:rPr>
      <w:lang w:eastAsia="ja-JP"/>
    </w:rPr>
  </w:style>
  <w:style w:type="table" w:customStyle="1" w:styleId="nTbl">
    <w:name w:val="nTbl"/>
    <w:basedOn w:val="a4"/>
    <w:uiPriority w:val="99"/>
    <w:qFormat/>
    <w:rsid w:val="00341BAA"/>
    <w:rPr>
      <w:rFonts w:asciiTheme="minorHAnsi" w:eastAsiaTheme="minorEastAsia" w:hAnsiTheme="minorHAnsi" w:cstheme="minorHAnsi"/>
      <w:sz w:val="18"/>
      <w:szCs w:val="18"/>
    </w:rPr>
    <w:tblPr>
      <w:tblBorders>
        <w:top w:val="single" w:sz="8" w:space="0" w:color="262626"/>
        <w:bottom w:val="single" w:sz="8" w:space="0" w:color="262626"/>
        <w:insideH w:val="single" w:sz="2" w:space="0" w:color="262626"/>
      </w:tblBorders>
      <w:tblCellMar>
        <w:left w:w="28"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341BAA"/>
    <w:tblPr>
      <w:tblInd w:w="720" w:type="dxa"/>
    </w:tbl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oded2">
    <w:name w:val="nCode_d2"/>
    <w:basedOn w:val="nCode"/>
    <w:uiPriority w:val="2"/>
    <w:qFormat/>
    <w:rsid w:val="00BA0B19"/>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541C97"/>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3"/>
    <w:uiPriority w:val="2"/>
    <w:qFormat/>
    <w:rsid w:val="00BA0B19"/>
    <w:rPr>
      <w:b/>
    </w:rPr>
  </w:style>
  <w:style w:type="character" w:customStyle="1" w:styleId="nCodeParam">
    <w:name w:val="nCodeParam"/>
    <w:basedOn w:val="a3"/>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3"/>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ascii="Arial" w:hAnsi="Arial" w:cs="바탕"/>
      <w:szCs w:val="20"/>
    </w:rPr>
  </w:style>
  <w:style w:type="paragraph" w:customStyle="1" w:styleId="nNormald1">
    <w:name w:val="nNormal_d1"/>
    <w:basedOn w:val="nNormal"/>
    <w:rsid w:val="00541C97"/>
    <w:pPr>
      <w:wordWrap w:val="0"/>
      <w:spacing w:line="240" w:lineRule="auto"/>
      <w:ind w:left="1021"/>
    </w:pPr>
    <w:rPr>
      <w:szCs w:val="20"/>
      <w:lang w:eastAsia="ja-JP"/>
    </w:rPr>
  </w:style>
  <w:style w:type="paragraph" w:customStyle="1" w:styleId="nNormald2">
    <w:name w:val="nNormal_d2"/>
    <w:basedOn w:val="nNormald1"/>
    <w:rsid w:val="00B93C22"/>
    <w:pPr>
      <w:ind w:left="1321"/>
    </w:pPr>
  </w:style>
  <w:style w:type="numbering" w:styleId="111111">
    <w:name w:val="Outline List 2"/>
    <w:basedOn w:val="a5"/>
    <w:rsid w:val="009810E9"/>
    <w:pPr>
      <w:numPr>
        <w:numId w:val="7"/>
      </w:numPr>
    </w:pPr>
  </w:style>
  <w:style w:type="numbering" w:styleId="1ai">
    <w:name w:val="Outline List 1"/>
    <w:basedOn w:val="a5"/>
    <w:rsid w:val="009810E9"/>
    <w:pPr>
      <w:numPr>
        <w:numId w:val="8"/>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9"/>
      </w:numPr>
      <w:contextualSpacing/>
    </w:pPr>
  </w:style>
  <w:style w:type="paragraph" w:styleId="20">
    <w:name w:val="List Bullet 2"/>
    <w:basedOn w:val="a2"/>
    <w:semiHidden/>
    <w:rsid w:val="009810E9"/>
    <w:pPr>
      <w:numPr>
        <w:numId w:val="10"/>
      </w:numPr>
      <w:contextualSpacing/>
    </w:pPr>
  </w:style>
  <w:style w:type="paragraph" w:styleId="30">
    <w:name w:val="List Bullet 3"/>
    <w:basedOn w:val="a2"/>
    <w:semiHidden/>
    <w:rsid w:val="009810E9"/>
    <w:pPr>
      <w:numPr>
        <w:numId w:val="11"/>
      </w:numPr>
      <w:contextualSpacing/>
    </w:pPr>
  </w:style>
  <w:style w:type="paragraph" w:styleId="40">
    <w:name w:val="List Bullet 4"/>
    <w:basedOn w:val="a2"/>
    <w:semiHidden/>
    <w:rsid w:val="009810E9"/>
    <w:pPr>
      <w:numPr>
        <w:numId w:val="12"/>
      </w:numPr>
      <w:contextualSpacing/>
    </w:pPr>
  </w:style>
  <w:style w:type="paragraph" w:styleId="50">
    <w:name w:val="List Bullet 5"/>
    <w:basedOn w:val="a2"/>
    <w:semiHidden/>
    <w:rsid w:val="009810E9"/>
    <w:pPr>
      <w:numPr>
        <w:numId w:val="13"/>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4"/>
      </w:numPr>
      <w:contextualSpacing/>
    </w:pPr>
  </w:style>
  <w:style w:type="paragraph" w:styleId="2">
    <w:name w:val="List Number 2"/>
    <w:basedOn w:val="a2"/>
    <w:semiHidden/>
    <w:unhideWhenUsed/>
    <w:rsid w:val="009810E9"/>
    <w:pPr>
      <w:numPr>
        <w:numId w:val="15"/>
      </w:numPr>
      <w:contextualSpacing/>
    </w:pPr>
  </w:style>
  <w:style w:type="paragraph" w:styleId="3">
    <w:name w:val="List Number 3"/>
    <w:basedOn w:val="a2"/>
    <w:semiHidden/>
    <w:unhideWhenUsed/>
    <w:rsid w:val="009810E9"/>
    <w:pPr>
      <w:numPr>
        <w:numId w:val="16"/>
      </w:numPr>
      <w:contextualSpacing/>
    </w:pPr>
  </w:style>
  <w:style w:type="paragraph" w:styleId="4">
    <w:name w:val="List Number 4"/>
    <w:basedOn w:val="a2"/>
    <w:semiHidden/>
    <w:unhideWhenUsed/>
    <w:rsid w:val="009810E9"/>
    <w:pPr>
      <w:numPr>
        <w:numId w:val="17"/>
      </w:numPr>
      <w:contextualSpacing/>
    </w:pPr>
  </w:style>
  <w:style w:type="paragraph" w:styleId="5">
    <w:name w:val="List Number 5"/>
    <w:basedOn w:val="a2"/>
    <w:semiHidden/>
    <w:unhideWhenUsed/>
    <w:rsid w:val="009810E9"/>
    <w:pPr>
      <w:numPr>
        <w:numId w:val="18"/>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semiHidden/>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9"/>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4">
    <w:name w:val="Table Contemporary"/>
    <w:basedOn w:val="a4"/>
    <w:rsid w:val="009810E9"/>
    <w:pPr>
      <w:widowControl w:val="0"/>
      <w:wordWrap w:val="0"/>
      <w:autoSpaceDE w:val="0"/>
      <w:autoSpaceDN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541C97"/>
    <w:pPr>
      <w:ind w:left="698"/>
    </w:pPr>
    <w:rPr>
      <w:lang w:eastAsia="ja-JP"/>
    </w:rPr>
  </w:style>
  <w:style w:type="paragraph" w:customStyle="1" w:styleId="nCvrCode">
    <w:name w:val="nCvrCode"/>
    <w:basedOn w:val="nCode"/>
    <w:qFormat/>
    <w:rsid w:val="00541C97"/>
    <w:pPr>
      <w:ind w:left="340"/>
    </w:pPr>
    <w:rPr>
      <w:rFonts w:eastAsia="Courier New"/>
    </w:r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character" w:customStyle="1" w:styleId="nBxTextChar">
    <w:name w:val="nBxText Char"/>
    <w:basedOn w:val="a3"/>
    <w:link w:val="nBxText"/>
    <w:uiPriority w:val="1"/>
    <w:rsid w:val="001E1A30"/>
    <w:rPr>
      <w:rFonts w:ascii="Meiryo UI" w:eastAsia="Meiryo UI" w:hAnsi="Meiryo UI" w:cs="Meiryo UI"/>
      <w:color w:val="272425"/>
      <w:sz w:val="16"/>
      <w:szCs w:val="24"/>
      <w:lang w:eastAsia="ja-JP"/>
    </w:rPr>
  </w:style>
  <w:style w:type="character" w:customStyle="1" w:styleId="nBxTitleNoticeChar">
    <w:name w:val="nBxTitleNotice Char"/>
    <w:basedOn w:val="nBxTextChar"/>
    <w:link w:val="nBxTitleNotice"/>
    <w:uiPriority w:val="1"/>
    <w:rsid w:val="00541C97"/>
    <w:rPr>
      <w:rFonts w:ascii="Meiryo UI" w:eastAsia="Meiryo UI" w:hAnsi="Meiryo UI" w:cs="Meiryo UI"/>
      <w:b/>
      <w:color w:val="7D7E81"/>
      <w:sz w:val="16"/>
      <w:szCs w:val="18"/>
      <w:lang w:eastAsia="ja-JP"/>
    </w:rPr>
  </w:style>
  <w:style w:type="paragraph" w:customStyle="1" w:styleId="nBxTitleWarning">
    <w:name w:val="nBxTitleWarning"/>
    <w:basedOn w:val="nBxTitleNotice"/>
    <w:qFormat/>
    <w:rsid w:val="005243A7"/>
    <w:rPr>
      <w:color w:val="000000" w:themeColor="text1"/>
    </w:rPr>
  </w:style>
  <w:style w:type="paragraph" w:customStyle="1" w:styleId="n2">
    <w:name w:val="n표목록_점_2단계"/>
    <w:basedOn w:val="a2"/>
    <w:uiPriority w:val="5"/>
    <w:semiHidden/>
    <w:unhideWhenUsed/>
    <w:qFormat/>
    <w:rsid w:val="006A6C42"/>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E46770"/>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E46770"/>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E46770"/>
    <w:rPr>
      <w:rFonts w:ascii="Courier New" w:hAnsi="Courier New"/>
      <w:sz w:val="16"/>
      <w:shd w:val="clear" w:color="auto" w:fill="D9D9D9" w:themeFill="background1" w:themeFillShade="D9"/>
    </w:rPr>
  </w:style>
  <w:style w:type="paragraph" w:customStyle="1" w:styleId="affff6">
    <w:name w:val="부록_법조문_용어제목"/>
    <w:basedOn w:val="a2"/>
    <w:uiPriority w:val="8"/>
    <w:semiHidden/>
    <w:rsid w:val="00E46770"/>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E46770"/>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E46770"/>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E46770"/>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E46770"/>
    <w:pPr>
      <w:ind w:left="1021"/>
    </w:pPr>
  </w:style>
  <w:style w:type="paragraph" w:customStyle="1" w:styleId="n22">
    <w:name w:val="n소스_2단계목록용"/>
    <w:basedOn w:val="n0"/>
    <w:uiPriority w:val="2"/>
    <w:semiHidden/>
    <w:qFormat/>
    <w:rsid w:val="00E46770"/>
    <w:pPr>
      <w:ind w:left="1321"/>
    </w:pPr>
  </w:style>
  <w:style w:type="paragraph" w:customStyle="1" w:styleId="n5">
    <w:name w:val="n표지_표그림목록_제목"/>
    <w:basedOn w:val="10"/>
    <w:uiPriority w:val="5"/>
    <w:semiHidden/>
    <w:qFormat/>
    <w:rsid w:val="00E46770"/>
  </w:style>
  <w:style w:type="paragraph" w:customStyle="1" w:styleId="1f2">
    <w:name w:val="부록제목 1"/>
    <w:basedOn w:val="1"/>
    <w:uiPriority w:val="8"/>
    <w:semiHidden/>
    <w:unhideWhenUsed/>
    <w:qFormat/>
    <w:rsid w:val="00E46770"/>
    <w:pPr>
      <w:pageBreakBefore w:val="0"/>
      <w:framePr w:vSpace="851" w:wrap="around" w:vAnchor="page" w:hAnchor="text" w:y="852"/>
      <w:numPr>
        <w:numId w:val="0"/>
      </w:numPr>
      <w:tabs>
        <w:tab w:val="num" w:pos="0"/>
      </w:tabs>
      <w:spacing w:after="0" w:line="840" w:lineRule="exact"/>
      <w:suppressOverlap/>
    </w:pPr>
    <w:rPr>
      <w:color w:val="auto"/>
    </w:rPr>
  </w:style>
  <w:style w:type="paragraph" w:customStyle="1" w:styleId="2f1">
    <w:name w:val="부록제목 2"/>
    <w:basedOn w:val="21"/>
    <w:next w:val="a2"/>
    <w:uiPriority w:val="8"/>
    <w:semiHidden/>
    <w:unhideWhenUsed/>
    <w:qFormat/>
    <w:rsid w:val="00E46770"/>
    <w:pPr>
      <w:pageBreakBefore/>
      <w:numPr>
        <w:ilvl w:val="0"/>
        <w:numId w:val="0"/>
      </w:numPr>
      <w:tabs>
        <w:tab w:val="num" w:pos="709"/>
      </w:tabs>
      <w:spacing w:before="0" w:after="480" w:line="240" w:lineRule="exact"/>
      <w:ind w:left="709" w:hanging="709"/>
    </w:pPr>
    <w:rPr>
      <w:color w:val="auto"/>
      <w:sz w:val="24"/>
    </w:rPr>
  </w:style>
  <w:style w:type="paragraph" w:customStyle="1" w:styleId="3f">
    <w:name w:val="부록제목 3"/>
    <w:basedOn w:val="31"/>
    <w:next w:val="a2"/>
    <w:uiPriority w:val="8"/>
    <w:semiHidden/>
    <w:unhideWhenUsed/>
    <w:qFormat/>
    <w:rsid w:val="00E46770"/>
    <w:pPr>
      <w:numPr>
        <w:ilvl w:val="0"/>
        <w:numId w:val="0"/>
      </w:numPr>
      <w:tabs>
        <w:tab w:val="num" w:pos="720"/>
      </w:tabs>
      <w:ind w:left="720" w:hanging="720"/>
    </w:pPr>
    <w:rPr>
      <w:sz w:val="20"/>
    </w:rPr>
  </w:style>
  <w:style w:type="paragraph" w:customStyle="1" w:styleId="4a">
    <w:name w:val="부록제목 4"/>
    <w:basedOn w:val="41"/>
    <w:next w:val="a2"/>
    <w:uiPriority w:val="8"/>
    <w:semiHidden/>
    <w:unhideWhenUsed/>
    <w:qFormat/>
    <w:rsid w:val="00E46770"/>
    <w:pPr>
      <w:numPr>
        <w:ilvl w:val="0"/>
        <w:numId w:val="0"/>
      </w:numPr>
      <w:ind w:left="720"/>
      <w:outlineLvl w:val="9"/>
    </w:pPr>
  </w:style>
  <w:style w:type="paragraph" w:customStyle="1" w:styleId="nAPIParameter">
    <w:name w:val="nAPI_Parameter"/>
    <w:basedOn w:val="a2"/>
    <w:uiPriority w:val="2"/>
    <w:semiHidden/>
    <w:qFormat/>
    <w:rsid w:val="00E46770"/>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E46770"/>
    <w:rPr>
      <w:b/>
    </w:rPr>
  </w:style>
  <w:style w:type="character" w:customStyle="1" w:styleId="nParameter">
    <w:name w:val="n소스_Parameter"/>
    <w:basedOn w:val="a3"/>
    <w:uiPriority w:val="2"/>
    <w:semiHidden/>
    <w:qFormat/>
    <w:rsid w:val="00E46770"/>
    <w:rPr>
      <w:b/>
      <w:i/>
    </w:rPr>
  </w:style>
  <w:style w:type="paragraph" w:customStyle="1" w:styleId="n7">
    <w:name w:val="n소스_타입"/>
    <w:basedOn w:val="n0"/>
    <w:uiPriority w:val="2"/>
    <w:semiHidden/>
    <w:qFormat/>
    <w:rsid w:val="00E46770"/>
    <w:rPr>
      <w:color w:val="0070C0"/>
    </w:rPr>
  </w:style>
  <w:style w:type="paragraph" w:customStyle="1" w:styleId="n8">
    <w:name w:val="n표지_등급"/>
    <w:basedOn w:val="n3"/>
    <w:semiHidden/>
    <w:qFormat/>
    <w:rsid w:val="00E46770"/>
  </w:style>
  <w:style w:type="table" w:customStyle="1" w:styleId="120">
    <w:name w:val="중간 목록 12"/>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E46770"/>
    <w:rPr>
      <w:rFonts w:asciiTheme="majorHAnsi" w:eastAsiaTheme="majorEastAsia" w:hAnsiTheme="majorHAnsi" w:cstheme="majorBidi"/>
      <w:color w:val="000000" w:themeColor="text1"/>
      <w:sz w:val="17"/>
      <w:szCs w:val="17"/>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E46770"/>
    <w:rPr>
      <w:rFonts w:ascii="나눔고딕" w:eastAsia="나눔고딕" w:hAnsi="나눔고딕"/>
      <w:color w:val="000000" w:themeColor="text1"/>
      <w:sz w:val="17"/>
      <w:szCs w:val="17"/>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1">
    <w:name w:val="nAppendTitle1"/>
    <w:basedOn w:val="1"/>
    <w:next w:val="nAppendTitle2"/>
    <w:uiPriority w:val="8"/>
    <w:qFormat/>
    <w:rsid w:val="00E2351F"/>
    <w:pPr>
      <w:numPr>
        <w:numId w:val="0"/>
      </w:numPr>
      <w:tabs>
        <w:tab w:val="num" w:pos="0"/>
      </w:tabs>
    </w:pPr>
  </w:style>
  <w:style w:type="paragraph" w:customStyle="1" w:styleId="nAppendTitle2">
    <w:name w:val="nAppendTitle2"/>
    <w:basedOn w:val="21"/>
    <w:next w:val="nAppendTitle3"/>
    <w:uiPriority w:val="8"/>
    <w:qFormat/>
    <w:rsid w:val="00E2351F"/>
    <w:pPr>
      <w:numPr>
        <w:ilvl w:val="0"/>
        <w:numId w:val="0"/>
      </w:numPr>
      <w:tabs>
        <w:tab w:val="num" w:pos="709"/>
      </w:tabs>
      <w:spacing w:before="720"/>
      <w:ind w:left="709" w:hanging="709"/>
    </w:pPr>
  </w:style>
  <w:style w:type="paragraph" w:customStyle="1" w:styleId="nAppendTitle3">
    <w:name w:val="nAppendTitle3"/>
    <w:basedOn w:val="31"/>
    <w:next w:val="nNormal"/>
    <w:uiPriority w:val="8"/>
    <w:qFormat/>
    <w:rsid w:val="00E2351F"/>
    <w:pPr>
      <w:numPr>
        <w:ilvl w:val="0"/>
        <w:numId w:val="0"/>
      </w:numPr>
      <w:tabs>
        <w:tab w:val="num" w:pos="720"/>
      </w:tabs>
      <w:ind w:left="720" w:hanging="720"/>
    </w:pPr>
  </w:style>
  <w:style w:type="paragraph" w:customStyle="1" w:styleId="nApiSubTitle">
    <w:name w:val="nApiSubTitle"/>
    <w:basedOn w:val="41"/>
    <w:uiPriority w:val="1"/>
    <w:qFormat/>
    <w:rsid w:val="00541C97"/>
    <w:pPr>
      <w:numPr>
        <w:ilvl w:val="0"/>
        <w:numId w:val="0"/>
      </w:numPr>
      <w:ind w:left="720"/>
    </w:pPr>
  </w:style>
  <w:style w:type="character" w:customStyle="1" w:styleId="nInput">
    <w:name w:val="nInput"/>
    <w:basedOn w:val="nNormalChar"/>
    <w:uiPriority w:val="1"/>
    <w:qFormat/>
    <w:rsid w:val="00716F30"/>
    <w:rPr>
      <w:rFonts w:ascii="맑은 고딕" w:eastAsia="Meiryo UI" w:hAnsi="Verdana" w:cs="맑은 고딕"/>
      <w:i/>
      <w:sz w:val="18"/>
      <w:szCs w:val="18"/>
    </w:rPr>
  </w:style>
  <w:style w:type="paragraph" w:customStyle="1" w:styleId="nCaptionBottom">
    <w:name w:val="nCaptionBottom"/>
    <w:basedOn w:val="af9"/>
    <w:next w:val="nNormal"/>
    <w:qFormat/>
    <w:rsid w:val="00DE4F9F"/>
    <w:pPr>
      <w:spacing w:before="100" w:after="200"/>
    </w:pPr>
    <w:rPr>
      <w:noProof/>
    </w:rPr>
  </w:style>
  <w:style w:type="paragraph" w:customStyle="1" w:styleId="nListNum">
    <w:name w:val="nListNum"/>
    <w:basedOn w:val="nNormal"/>
    <w:uiPriority w:val="3"/>
    <w:qFormat/>
    <w:rsid w:val="00BC374C"/>
    <w:pPr>
      <w:tabs>
        <w:tab w:val="num" w:pos="1021"/>
        <w:tab w:val="left" w:pos="1276"/>
      </w:tabs>
      <w:autoSpaceDE/>
      <w:autoSpaceDN/>
      <w:spacing w:before="60" w:after="60" w:line="240" w:lineRule="auto"/>
      <w:ind w:left="1021" w:hanging="301"/>
      <w:textAlignment w:val="auto"/>
    </w:pPr>
    <w:rPr>
      <w:rFonts w:hAnsi="맑은 고딕"/>
      <w:kern w:val="2"/>
      <w:sz w:val="20"/>
    </w:rPr>
  </w:style>
  <w:style w:type="character" w:customStyle="1" w:styleId="apple-tab-span">
    <w:name w:val="apple-tab-span"/>
    <w:basedOn w:val="a3"/>
    <w:rsid w:val="00EF3399"/>
  </w:style>
  <w:style w:type="character" w:customStyle="1" w:styleId="nInputMeiryoUI">
    <w:name w:val="스타일 nInput + Meiryo UI"/>
    <w:basedOn w:val="nInput"/>
    <w:rsid w:val="00541C97"/>
    <w:rPr>
      <w:rFonts w:ascii="Meiryo UI" w:eastAsia="Meiryo UI" w:hAnsi="Meiryo UI" w:cs="맑은 고딕"/>
      <w:i/>
      <w:iCs/>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2"/>
    <w:lsdException w:name="caption" w:uiPriority="5" w:qFormat="1"/>
    <w:lsdException w:name="table of figures" w:uiPriority="99"/>
    <w:lsdException w:name="List 4" w:unhideWhenUsed="0"/>
    <w:lsdException w:name="List 5" w:unhideWhenUsed="0"/>
    <w:lsdException w:name="List Bullet 2" w:unhideWhenUsed="0"/>
    <w:lsdException w:name="List Bullet 3" w:unhideWhenUsed="0"/>
    <w:lsdException w:name="List Bullet 4" w:unhideWhenUsed="0"/>
    <w:lsdException w:name="List Bullet 5" w:unhideWhenUsed="0"/>
    <w:lsdException w:name="Title" w:qFormat="1"/>
    <w:lsdException w:name="Default Paragraph Font" w:uiPriority="1"/>
    <w:lsdException w:name="Subtitle" w:semiHidden="0"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Normal (Web)" w:uiPriority="99"/>
    <w:lsdException w:name="HTML Acronym" w:uiPriority="8"/>
    <w:lsdException w:name="HTML Address" w:uiPriority="8"/>
    <w:lsdException w:name="HTML Cite" w:uiPriority="8"/>
    <w:lsdException w:name="HTML Code" w:uiPriority="99"/>
    <w:lsdException w:name="HTML Definition" w:uiPriority="8"/>
    <w:lsdException w:name="HTML Keyboard" w:uiPriority="8"/>
    <w:lsdException w:name="HTML Preformatted" w:uiPriority="99"/>
    <w:lsdException w:name="HTML Sample" w:uiPriority="8"/>
    <w:lsdException w:name="HTML Typewriter" w:uiPriority="8"/>
    <w:lsdException w:name="HTML Variable" w:uiPriority="8"/>
    <w:lsdException w:name="No List" w:uiPriority="99"/>
    <w:lsdException w:name="Table Grid" w:semiHidden="0" w:unhideWhenUsed="0"/>
    <w:lsdException w:name="Placeholder Text" w:uiPriority="99" w:unhideWhenUsed="0"/>
    <w:lsdException w:name="No Spacing" w:semiHidden="0" w:uiPriority="8"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semiHidden/>
    <w:qFormat/>
    <w:rsid w:val="00716F30"/>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E63E04"/>
    <w:pPr>
      <w:keepNext/>
      <w:pageBreakBefore/>
      <w:numPr>
        <w:numId w:val="20"/>
      </w:numPr>
      <w:spacing w:after="140"/>
      <w:outlineLvl w:val="0"/>
    </w:pPr>
    <w:rPr>
      <w:rFonts w:ascii="Meiryo UI" w:eastAsia="Meiryo UI" w:hAnsi="Meiryo UI" w:cs="Meiryo UI"/>
      <w:b/>
      <w:color w:val="272425"/>
      <w:kern w:val="2"/>
      <w:sz w:val="48"/>
      <w:szCs w:val="68"/>
      <w:lang w:eastAsia="ja-JP"/>
    </w:rPr>
  </w:style>
  <w:style w:type="paragraph" w:styleId="21">
    <w:name w:val="heading 2"/>
    <w:next w:val="31"/>
    <w:link w:val="2Char"/>
    <w:qFormat/>
    <w:rsid w:val="00E63E04"/>
    <w:pPr>
      <w:keepNext/>
      <w:numPr>
        <w:ilvl w:val="1"/>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140"/>
      <w:outlineLvl w:val="1"/>
    </w:pPr>
    <w:rPr>
      <w:rFonts w:ascii="Meiryo UI" w:eastAsia="Meiryo UI" w:hAnsi="Meiryo UI" w:cs="Meiryo UI"/>
      <w:b/>
      <w:color w:val="272425"/>
      <w:kern w:val="2"/>
      <w:sz w:val="29"/>
      <w:szCs w:val="24"/>
    </w:rPr>
  </w:style>
  <w:style w:type="paragraph" w:styleId="31">
    <w:name w:val="heading 3"/>
    <w:next w:val="nNormal"/>
    <w:link w:val="3Char"/>
    <w:qFormat/>
    <w:rsid w:val="00E63E04"/>
    <w:pPr>
      <w:keepNext/>
      <w:numPr>
        <w:ilvl w:val="2"/>
        <w:numId w:val="20"/>
      </w:numPr>
      <w:spacing w:before="300" w:after="140"/>
      <w:outlineLvl w:val="2"/>
    </w:pPr>
    <w:rPr>
      <w:rFonts w:ascii="Meiryo UI" w:eastAsia="Meiryo UI" w:hAnsi="Meiryo UI" w:cs="Meiryo UI"/>
      <w:b/>
      <w:kern w:val="2"/>
      <w:sz w:val="22"/>
    </w:rPr>
  </w:style>
  <w:style w:type="paragraph" w:styleId="41">
    <w:name w:val="heading 4"/>
    <w:next w:val="nNormal"/>
    <w:link w:val="4Char"/>
    <w:qFormat/>
    <w:rsid w:val="00E63E04"/>
    <w:pPr>
      <w:keepNext/>
      <w:numPr>
        <w:ilvl w:val="3"/>
        <w:numId w:val="20"/>
      </w:numPr>
      <w:spacing w:before="240" w:after="100"/>
      <w:outlineLvl w:val="3"/>
    </w:pPr>
    <w:rPr>
      <w:rFonts w:ascii="Meiryo UI" w:eastAsia="Meiryo UI" w:hAnsi="Meiryo UI" w:cs="Meiryo UI"/>
      <w:b/>
      <w:bCs/>
      <w:kern w:val="2"/>
      <w:sz w:val="18"/>
    </w:rPr>
  </w:style>
  <w:style w:type="paragraph" w:styleId="51">
    <w:name w:val="heading 5"/>
    <w:basedOn w:val="a2"/>
    <w:next w:val="a2"/>
    <w:link w:val="5Char"/>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541C97"/>
    <w:pPr>
      <w:autoSpaceDE w:val="0"/>
      <w:autoSpaceDN w:val="0"/>
      <w:spacing w:before="100" w:after="100" w:line="288" w:lineRule="auto"/>
      <w:ind w:left="720"/>
      <w:textAlignment w:val="center"/>
    </w:pPr>
    <w:rPr>
      <w:rFonts w:ascii="Meiryo UI" w:eastAsia="Meiryo UI" w:hAnsi="Meiryo UI" w:cs="Meiryo UI"/>
      <w:sz w:val="18"/>
      <w:szCs w:val="18"/>
    </w:rPr>
  </w:style>
  <w:style w:type="character" w:customStyle="1" w:styleId="nNormalChar">
    <w:name w:val="nNormal Char"/>
    <w:basedOn w:val="a3"/>
    <w:link w:val="nNormal"/>
    <w:rsid w:val="00541C97"/>
    <w:rPr>
      <w:rFonts w:ascii="Meiryo UI" w:eastAsia="Meiryo UI" w:hAnsi="Meiryo UI" w:cs="Meiryo UI"/>
      <w:sz w:val="18"/>
      <w:szCs w:val="18"/>
    </w:rPr>
  </w:style>
  <w:style w:type="character" w:customStyle="1" w:styleId="3Char">
    <w:name w:val="제목 3 Char"/>
    <w:basedOn w:val="a3"/>
    <w:link w:val="31"/>
    <w:rsid w:val="00E63E04"/>
    <w:rPr>
      <w:rFonts w:ascii="Meiryo UI" w:eastAsia="Meiryo UI" w:hAnsi="Meiryo UI" w:cs="Meiryo UI"/>
      <w:b/>
      <w:kern w:val="2"/>
      <w:sz w:val="22"/>
    </w:rPr>
  </w:style>
  <w:style w:type="character" w:customStyle="1" w:styleId="2Char">
    <w:name w:val="제목 2 Char"/>
    <w:basedOn w:val="a3"/>
    <w:link w:val="21"/>
    <w:rsid w:val="00E63E04"/>
    <w:rPr>
      <w:rFonts w:ascii="Meiryo UI" w:eastAsia="Meiryo UI" w:hAnsi="Meiryo UI" w:cs="Meiryo UI"/>
      <w:b/>
      <w:color w:val="272425"/>
      <w:kern w:val="2"/>
      <w:sz w:val="29"/>
      <w:szCs w:val="24"/>
    </w:rPr>
  </w:style>
  <w:style w:type="character" w:customStyle="1" w:styleId="1Char">
    <w:name w:val="제목 1 Char"/>
    <w:basedOn w:val="a3"/>
    <w:link w:val="1"/>
    <w:rsid w:val="00E63E04"/>
    <w:rPr>
      <w:rFonts w:ascii="Meiryo UI" w:eastAsia="Meiryo UI" w:hAnsi="Meiryo UI" w:cs="Meiryo UI"/>
      <w:b/>
      <w:color w:val="272425"/>
      <w:kern w:val="2"/>
      <w:sz w:val="48"/>
      <w:szCs w:val="68"/>
      <w:lang w:eastAsia="ja-JP"/>
    </w:rPr>
  </w:style>
  <w:style w:type="character" w:customStyle="1" w:styleId="4Char">
    <w:name w:val="제목 4 Char"/>
    <w:basedOn w:val="a3"/>
    <w:link w:val="41"/>
    <w:rsid w:val="00E63E04"/>
    <w:rPr>
      <w:rFonts w:ascii="Meiryo UI" w:eastAsia="Meiryo UI" w:hAnsi="Meiryo UI" w:cs="Meiryo UI"/>
      <w:b/>
      <w:bCs/>
      <w:kern w:val="2"/>
      <w:sz w:val="18"/>
    </w:rPr>
  </w:style>
  <w:style w:type="character" w:customStyle="1" w:styleId="5Char">
    <w:name w:val="제목 5 Char"/>
    <w:basedOn w:val="a3"/>
    <w:link w:val="51"/>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rsid w:val="00E855E2"/>
    <w:rPr>
      <w:sz w:val="18"/>
      <w:szCs w:val="18"/>
    </w:rPr>
  </w:style>
  <w:style w:type="paragraph" w:customStyle="1" w:styleId="nTblListBuld2">
    <w:name w:val="nTblListBul_d2"/>
    <w:basedOn w:val="nTblListBuld1"/>
    <w:uiPriority w:val="5"/>
    <w:qFormat/>
    <w:rsid w:val="0084234B"/>
    <w:pPr>
      <w:numPr>
        <w:numId w:val="6"/>
      </w:numPr>
      <w:ind w:left="533" w:hanging="261"/>
    </w:pPr>
  </w:style>
  <w:style w:type="paragraph" w:customStyle="1" w:styleId="nTblListBuld1">
    <w:name w:val="nTblListBul_d1"/>
    <w:basedOn w:val="nTblNormal"/>
    <w:uiPriority w:val="5"/>
    <w:qFormat/>
    <w:rsid w:val="00541C97"/>
    <w:pPr>
      <w:numPr>
        <w:numId w:val="5"/>
      </w:numPr>
      <w:ind w:left="261" w:hanging="261"/>
    </w:pPr>
  </w:style>
  <w:style w:type="paragraph" w:customStyle="1" w:styleId="nTblNormal">
    <w:name w:val="nTblNormal"/>
    <w:rsid w:val="00541C97"/>
    <w:pPr>
      <w:wordWrap w:val="0"/>
      <w:snapToGrid w:val="0"/>
      <w:spacing w:before="60" w:after="60"/>
    </w:pPr>
    <w:rPr>
      <w:rFonts w:ascii="Meiryo UI" w:eastAsia="Meiryo UI" w:hAnsi="Meiryo UI" w:cs="Meiryo UI"/>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link w:val="Char2"/>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rsid w:val="004B5C02"/>
    <w:rPr>
      <w:rFonts w:ascii="맑은 고딕" w:eastAsia="맑은 고딕" w:hAnsi="맑은 고딕" w:cs="Rix고딕 EB"/>
      <w:b/>
      <w:kern w:val="2"/>
      <w:sz w:val="16"/>
      <w:szCs w:val="16"/>
    </w:rPr>
  </w:style>
  <w:style w:type="paragraph" w:styleId="ae">
    <w:name w:val="footer"/>
    <w:link w:val="Char3"/>
    <w:uiPriority w:val="2"/>
    <w:rsid w:val="00ED6376"/>
    <w:pPr>
      <w:tabs>
        <w:tab w:val="center" w:pos="4252"/>
        <w:tab w:val="right" w:pos="8504"/>
      </w:tabs>
      <w:snapToGrid w:val="0"/>
      <w:spacing w:before="113" w:after="113"/>
      <w:jc w:val="center"/>
    </w:pPr>
    <w:rPr>
      <w:rFonts w:ascii="맑은 고딕" w:eastAsia="맑은 고딕" w:hAnsi="맑은 고딕" w:cs="Rix고딕 L"/>
      <w:kern w:val="2"/>
      <w:sz w:val="16"/>
      <w:szCs w:val="16"/>
    </w:rPr>
  </w:style>
  <w:style w:type="character" w:customStyle="1" w:styleId="Char3">
    <w:name w:val="바닥글 Char"/>
    <w:basedOn w:val="a3"/>
    <w:link w:val="ae"/>
    <w:uiPriority w:val="2"/>
    <w:rsid w:val="00ED6376"/>
    <w:rPr>
      <w:rFonts w:ascii="맑은 고딕" w:eastAsia="맑은 고딕" w:hAnsi="맑은 고딕" w:cs="Rix고딕 L"/>
      <w:kern w:val="2"/>
      <w:sz w:val="16"/>
      <w:szCs w:val="16"/>
    </w:rPr>
  </w:style>
  <w:style w:type="paragraph" w:styleId="22">
    <w:name w:val="toc 2"/>
    <w:next w:val="a2"/>
    <w:uiPriority w:val="39"/>
    <w:qFormat/>
    <w:rsid w:val="006468F7"/>
    <w:pPr>
      <w:shd w:val="clear" w:color="auto" w:fill="FFFFFF" w:themeFill="background1"/>
      <w:tabs>
        <w:tab w:val="left" w:leader="underscore" w:pos="7088"/>
      </w:tabs>
      <w:spacing w:line="340" w:lineRule="exact"/>
      <w:ind w:left="340"/>
    </w:pPr>
    <w:rPr>
      <w:rFonts w:ascii="Meiryo UI" w:eastAsia="Meiryo UI" w:hAnsi="Meiryo UI" w:cs="Meiryo UI"/>
      <w:b/>
      <w:noProof/>
      <w:sz w:val="16"/>
      <w:szCs w:val="18"/>
    </w:rPr>
  </w:style>
  <w:style w:type="paragraph" w:styleId="10">
    <w:name w:val="toc 1"/>
    <w:next w:val="22"/>
    <w:uiPriority w:val="39"/>
    <w:qFormat/>
    <w:rsid w:val="006468F7"/>
    <w:pPr>
      <w:shd w:val="clear" w:color="auto" w:fill="FFFFFF" w:themeFill="background1"/>
      <w:tabs>
        <w:tab w:val="left" w:leader="underscore" w:pos="7088"/>
      </w:tabs>
      <w:spacing w:before="480" w:after="80" w:line="340" w:lineRule="exact"/>
    </w:pPr>
    <w:rPr>
      <w:rFonts w:ascii="Meiryo UI" w:eastAsia="Meiryo UI" w:hAnsi="Meiryo UI" w:cs="Meiryo UI"/>
      <w:b/>
      <w:bCs/>
      <w:noProof/>
      <w:kern w:val="2"/>
    </w:rPr>
  </w:style>
  <w:style w:type="character" w:styleId="af">
    <w:name w:val="Hyperlink"/>
    <w:basedOn w:val="a3"/>
    <w:uiPriority w:val="99"/>
    <w:rsid w:val="00B72CCB"/>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6468F7"/>
    <w:pPr>
      <w:widowControl w:val="0"/>
      <w:shd w:val="clear" w:color="auto" w:fill="FFFFFF" w:themeFill="background1"/>
      <w:tabs>
        <w:tab w:val="left" w:leader="underscore" w:pos="7088"/>
      </w:tabs>
      <w:wordWrap w:val="0"/>
      <w:autoSpaceDE w:val="0"/>
      <w:autoSpaceDN w:val="0"/>
      <w:spacing w:line="340" w:lineRule="exact"/>
      <w:ind w:left="680"/>
      <w:jc w:val="both"/>
    </w:pPr>
    <w:rPr>
      <w:rFonts w:ascii="Meiryo UI" w:eastAsia="Meiryo UI" w:hAnsi="Meiryo UI" w:cs="Meiryo UI"/>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1E1A30"/>
    <w:pPr>
      <w:keepLines/>
      <w:pBdr>
        <w:bottom w:val="single" w:sz="4" w:space="3" w:color="9FA1A4"/>
      </w:pBdr>
      <w:tabs>
        <w:tab w:val="left" w:pos="2835"/>
      </w:tabs>
      <w:wordWrap w:val="0"/>
      <w:autoSpaceDE w:val="0"/>
      <w:autoSpaceDN w:val="0"/>
      <w:spacing w:before="60" w:after="360"/>
      <w:ind w:left="936" w:right="170"/>
      <w:contextualSpacing/>
    </w:pPr>
    <w:rPr>
      <w:rFonts w:ascii="Meiryo UI" w:eastAsia="Meiryo UI" w:hAnsi="Meiryo UI" w:cs="Meiryo UI"/>
      <w:color w:val="272425"/>
      <w:sz w:val="16"/>
      <w:szCs w:val="24"/>
      <w:lang w:eastAsia="ja-JP"/>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541C97"/>
    <w:pPr>
      <w:spacing w:before="67" w:line="840" w:lineRule="exact"/>
      <w:jc w:val="left"/>
    </w:pPr>
    <w:rPr>
      <w:rFonts w:ascii="Meiryo UI" w:eastAsia="Meiryo UI" w:hAnsi="Meiryo UI" w:cs="Meiryo UI"/>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Notice">
    <w:name w:val="nBxTitleNotice"/>
    <w:basedOn w:val="nBxText"/>
    <w:next w:val="nBxText"/>
    <w:link w:val="nBxTitleNoticeChar"/>
    <w:uiPriority w:val="1"/>
    <w:qFormat/>
    <w:rsid w:val="00541C97"/>
    <w:pPr>
      <w:keepNext/>
      <w:pBdr>
        <w:top w:val="single" w:sz="4" w:space="1" w:color="9FA1A4"/>
        <w:bottom w:val="none" w:sz="0" w:space="0" w:color="auto"/>
      </w:pBdr>
      <w:spacing w:before="360" w:after="60" w:line="240" w:lineRule="exact"/>
    </w:pPr>
    <w:rPr>
      <w:b/>
      <w:color w:val="7D7E81"/>
      <w:szCs w:val="18"/>
    </w:rPr>
  </w:style>
  <w:style w:type="paragraph" w:customStyle="1" w:styleId="nListNumd1">
    <w:name w:val="nListNum_d1"/>
    <w:basedOn w:val="nNormal"/>
    <w:uiPriority w:val="3"/>
    <w:qFormat/>
    <w:rsid w:val="00541C97"/>
    <w:pPr>
      <w:numPr>
        <w:ilvl w:val="4"/>
        <w:numId w:val="20"/>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20"/>
      </w:numPr>
      <w:spacing w:before="60" w:after="60" w:line="240" w:lineRule="auto"/>
    </w:pPr>
  </w:style>
  <w:style w:type="paragraph" w:customStyle="1" w:styleId="nListBuld1">
    <w:name w:val="nListBul_d1"/>
    <w:basedOn w:val="nNormal"/>
    <w:qFormat/>
    <w:rsid w:val="006468F7"/>
    <w:pPr>
      <w:numPr>
        <w:numId w:val="1"/>
      </w:numPr>
      <w:spacing w:before="60" w:after="60" w:line="240" w:lineRule="auto"/>
    </w:pPr>
  </w:style>
  <w:style w:type="paragraph" w:customStyle="1" w:styleId="nListBuld2">
    <w:name w:val="nListBul_d2"/>
    <w:basedOn w:val="nNormal"/>
    <w:qFormat/>
    <w:rsid w:val="00541C97"/>
    <w:pPr>
      <w:numPr>
        <w:ilvl w:val="1"/>
        <w:numId w:val="4"/>
      </w:numPr>
      <w:spacing w:before="60" w:after="60" w:line="240" w:lineRule="auto"/>
    </w:pPr>
  </w:style>
  <w:style w:type="paragraph" w:customStyle="1" w:styleId="nCode">
    <w:name w:val="nCode"/>
    <w:basedOn w:val="nNormal"/>
    <w:link w:val="nCodeChar"/>
    <w:uiPriority w:val="2"/>
    <w:qFormat/>
    <w:rsid w:val="00541C97"/>
    <w:pPr>
      <w:shd w:val="clear" w:color="auto" w:fill="D9D9D9" w:themeFill="background1" w:themeFillShade="D9"/>
      <w:spacing w:line="240" w:lineRule="auto"/>
      <w:contextualSpacing/>
    </w:pPr>
    <w:rPr>
      <w:rFonts w:ascii="Courier New" w:hAnsi="Courier New"/>
      <w:sz w:val="16"/>
    </w:rPr>
  </w:style>
  <w:style w:type="character" w:customStyle="1" w:styleId="nCodeChar">
    <w:name w:val="nCode Char"/>
    <w:basedOn w:val="nNormalChar"/>
    <w:link w:val="nCode"/>
    <w:uiPriority w:val="2"/>
    <w:rsid w:val="00541C97"/>
    <w:rPr>
      <w:rFonts w:ascii="Courier New" w:eastAsia="Meiryo UI" w:hAnsi="Courier New" w:cs="Meiryo UI"/>
      <w:sz w:val="16"/>
      <w:szCs w:val="18"/>
      <w:shd w:val="clear" w:color="auto" w:fill="D9D9D9" w:themeFill="background1" w:themeFillShade="D9"/>
    </w:rPr>
  </w:style>
  <w:style w:type="paragraph" w:customStyle="1" w:styleId="nCvrTitled2">
    <w:name w:val="nCvrTitle_d2"/>
    <w:next w:val="nNormal"/>
    <w:rsid w:val="00541C97"/>
    <w:pPr>
      <w:spacing w:before="227" w:line="480" w:lineRule="exact"/>
    </w:pPr>
    <w:rPr>
      <w:rFonts w:ascii="Meiryo UI" w:eastAsia="Meiryo UI" w:hAnsi="Meiryo UI" w:cs="Meiryo UI"/>
      <w:b/>
      <w:kern w:val="2"/>
      <w:sz w:val="48"/>
      <w:szCs w:val="48"/>
      <w:lang w:eastAsia="ja-JP"/>
    </w:rPr>
  </w:style>
  <w:style w:type="paragraph" w:customStyle="1" w:styleId="nCvrTitled3">
    <w:name w:val="nCvrTitle_d3"/>
    <w:basedOn w:val="31"/>
    <w:next w:val="nNormal"/>
    <w:qFormat/>
    <w:rsid w:val="00541C97"/>
    <w:pPr>
      <w:keepNext w:val="0"/>
      <w:numPr>
        <w:ilvl w:val="0"/>
        <w:numId w:val="0"/>
      </w:numPr>
      <w:spacing w:before="360" w:after="60" w:line="180" w:lineRule="exact"/>
      <w:outlineLvl w:val="9"/>
    </w:pPr>
    <w:rPr>
      <w:sz w:val="18"/>
      <w:szCs w:val="18"/>
      <w:lang w:eastAsia="ja-JP"/>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6468F7"/>
    <w:pPr>
      <w:widowControl w:val="0"/>
      <w:tabs>
        <w:tab w:val="left" w:leader="underscore" w:pos="7088"/>
      </w:tabs>
      <w:wordWrap w:val="0"/>
      <w:autoSpaceDE w:val="0"/>
      <w:autoSpaceDN w:val="0"/>
      <w:spacing w:line="340" w:lineRule="exact"/>
      <w:ind w:left="737"/>
      <w:jc w:val="both"/>
    </w:pPr>
    <w:rPr>
      <w:rFonts w:ascii="Meiryo UI" w:eastAsia="Meiryo UI" w:hAnsi="Meiryo UI" w:cs="Meiryo UI"/>
      <w:iCs/>
      <w:noProof/>
      <w:kern w:val="2"/>
      <w:sz w:val="16"/>
      <w:szCs w:val="18"/>
    </w:rPr>
  </w:style>
  <w:style w:type="paragraph" w:styleId="afd">
    <w:name w:val="No Spacing"/>
    <w:link w:val="Char4"/>
    <w:uiPriority w:val="8"/>
    <w:semiHidden/>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541C97"/>
    <w:rPr>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character" w:customStyle="1" w:styleId="nCodeHighlight">
    <w:name w:val="nCodeHighlight"/>
    <w:basedOn w:val="nCodeChar"/>
    <w:uiPriority w:val="2"/>
    <w:qFormat/>
    <w:rsid w:val="000D6102"/>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541C97"/>
    <w:pPr>
      <w:widowControl w:val="0"/>
      <w:wordWrap w:val="0"/>
      <w:spacing w:before="0" w:after="0" w:line="300" w:lineRule="exact"/>
      <w:ind w:left="0"/>
    </w:pPr>
  </w:style>
  <w:style w:type="paragraph" w:customStyle="1" w:styleId="nCvrInfoNormal">
    <w:name w:val="nCvrInfoNormal"/>
    <w:basedOn w:val="nCvrNormal"/>
    <w:qFormat/>
    <w:rsid w:val="00541C97"/>
    <w:pPr>
      <w:spacing w:line="360" w:lineRule="exact"/>
      <w:ind w:left="340"/>
    </w:pPr>
    <w:rPr>
      <w:lang w:eastAsia="ja-JP"/>
    </w:rPr>
  </w:style>
  <w:style w:type="table" w:customStyle="1" w:styleId="nTbl">
    <w:name w:val="nTbl"/>
    <w:basedOn w:val="a4"/>
    <w:uiPriority w:val="99"/>
    <w:qFormat/>
    <w:rsid w:val="00341BAA"/>
    <w:rPr>
      <w:rFonts w:asciiTheme="minorHAnsi" w:eastAsiaTheme="minorEastAsia" w:hAnsiTheme="minorHAnsi" w:cstheme="minorHAnsi"/>
      <w:sz w:val="18"/>
      <w:szCs w:val="18"/>
    </w:rPr>
    <w:tblPr>
      <w:tblBorders>
        <w:top w:val="single" w:sz="8" w:space="0" w:color="262626"/>
        <w:bottom w:val="single" w:sz="8" w:space="0" w:color="262626"/>
        <w:insideH w:val="single" w:sz="2" w:space="0" w:color="262626"/>
      </w:tblBorders>
      <w:tblCellMar>
        <w:left w:w="28"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341BAA"/>
    <w:tblPr>
      <w:tblInd w:w="720" w:type="dxa"/>
    </w:tbl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oded2">
    <w:name w:val="nCode_d2"/>
    <w:basedOn w:val="nCode"/>
    <w:uiPriority w:val="2"/>
    <w:qFormat/>
    <w:rsid w:val="00BA0B19"/>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541C97"/>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3"/>
    <w:uiPriority w:val="2"/>
    <w:qFormat/>
    <w:rsid w:val="00BA0B19"/>
    <w:rPr>
      <w:b/>
    </w:rPr>
  </w:style>
  <w:style w:type="character" w:customStyle="1" w:styleId="nCodeParam">
    <w:name w:val="nCodeParam"/>
    <w:basedOn w:val="a3"/>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3"/>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ascii="Arial" w:hAnsi="Arial" w:cs="바탕"/>
      <w:szCs w:val="20"/>
    </w:rPr>
  </w:style>
  <w:style w:type="paragraph" w:customStyle="1" w:styleId="nNormald1">
    <w:name w:val="nNormal_d1"/>
    <w:basedOn w:val="nNormal"/>
    <w:rsid w:val="00541C97"/>
    <w:pPr>
      <w:wordWrap w:val="0"/>
      <w:spacing w:line="240" w:lineRule="auto"/>
      <w:ind w:left="1021"/>
    </w:pPr>
    <w:rPr>
      <w:szCs w:val="20"/>
      <w:lang w:eastAsia="ja-JP"/>
    </w:rPr>
  </w:style>
  <w:style w:type="paragraph" w:customStyle="1" w:styleId="nNormald2">
    <w:name w:val="nNormal_d2"/>
    <w:basedOn w:val="nNormald1"/>
    <w:rsid w:val="00B93C22"/>
    <w:pPr>
      <w:ind w:left="1321"/>
    </w:pPr>
  </w:style>
  <w:style w:type="numbering" w:styleId="111111">
    <w:name w:val="Outline List 2"/>
    <w:basedOn w:val="a5"/>
    <w:rsid w:val="009810E9"/>
    <w:pPr>
      <w:numPr>
        <w:numId w:val="7"/>
      </w:numPr>
    </w:pPr>
  </w:style>
  <w:style w:type="numbering" w:styleId="1ai">
    <w:name w:val="Outline List 1"/>
    <w:basedOn w:val="a5"/>
    <w:rsid w:val="009810E9"/>
    <w:pPr>
      <w:numPr>
        <w:numId w:val="8"/>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9"/>
      </w:numPr>
      <w:contextualSpacing/>
    </w:pPr>
  </w:style>
  <w:style w:type="paragraph" w:styleId="20">
    <w:name w:val="List Bullet 2"/>
    <w:basedOn w:val="a2"/>
    <w:semiHidden/>
    <w:rsid w:val="009810E9"/>
    <w:pPr>
      <w:numPr>
        <w:numId w:val="10"/>
      </w:numPr>
      <w:contextualSpacing/>
    </w:pPr>
  </w:style>
  <w:style w:type="paragraph" w:styleId="30">
    <w:name w:val="List Bullet 3"/>
    <w:basedOn w:val="a2"/>
    <w:semiHidden/>
    <w:rsid w:val="009810E9"/>
    <w:pPr>
      <w:numPr>
        <w:numId w:val="11"/>
      </w:numPr>
      <w:contextualSpacing/>
    </w:pPr>
  </w:style>
  <w:style w:type="paragraph" w:styleId="40">
    <w:name w:val="List Bullet 4"/>
    <w:basedOn w:val="a2"/>
    <w:semiHidden/>
    <w:rsid w:val="009810E9"/>
    <w:pPr>
      <w:numPr>
        <w:numId w:val="12"/>
      </w:numPr>
      <w:contextualSpacing/>
    </w:pPr>
  </w:style>
  <w:style w:type="paragraph" w:styleId="50">
    <w:name w:val="List Bullet 5"/>
    <w:basedOn w:val="a2"/>
    <w:semiHidden/>
    <w:rsid w:val="009810E9"/>
    <w:pPr>
      <w:numPr>
        <w:numId w:val="13"/>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4"/>
      </w:numPr>
      <w:contextualSpacing/>
    </w:pPr>
  </w:style>
  <w:style w:type="paragraph" w:styleId="2">
    <w:name w:val="List Number 2"/>
    <w:basedOn w:val="a2"/>
    <w:semiHidden/>
    <w:unhideWhenUsed/>
    <w:rsid w:val="009810E9"/>
    <w:pPr>
      <w:numPr>
        <w:numId w:val="15"/>
      </w:numPr>
      <w:contextualSpacing/>
    </w:pPr>
  </w:style>
  <w:style w:type="paragraph" w:styleId="3">
    <w:name w:val="List Number 3"/>
    <w:basedOn w:val="a2"/>
    <w:semiHidden/>
    <w:unhideWhenUsed/>
    <w:rsid w:val="009810E9"/>
    <w:pPr>
      <w:numPr>
        <w:numId w:val="16"/>
      </w:numPr>
      <w:contextualSpacing/>
    </w:pPr>
  </w:style>
  <w:style w:type="paragraph" w:styleId="4">
    <w:name w:val="List Number 4"/>
    <w:basedOn w:val="a2"/>
    <w:semiHidden/>
    <w:unhideWhenUsed/>
    <w:rsid w:val="009810E9"/>
    <w:pPr>
      <w:numPr>
        <w:numId w:val="17"/>
      </w:numPr>
      <w:contextualSpacing/>
    </w:pPr>
  </w:style>
  <w:style w:type="paragraph" w:styleId="5">
    <w:name w:val="List Number 5"/>
    <w:basedOn w:val="a2"/>
    <w:semiHidden/>
    <w:unhideWhenUsed/>
    <w:rsid w:val="009810E9"/>
    <w:pPr>
      <w:numPr>
        <w:numId w:val="18"/>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semiHidden/>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9"/>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4">
    <w:name w:val="Table Contemporary"/>
    <w:basedOn w:val="a4"/>
    <w:rsid w:val="009810E9"/>
    <w:pPr>
      <w:widowControl w:val="0"/>
      <w:wordWrap w:val="0"/>
      <w:autoSpaceDE w:val="0"/>
      <w:autoSpaceDN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541C97"/>
    <w:pPr>
      <w:ind w:left="698"/>
    </w:pPr>
    <w:rPr>
      <w:lang w:eastAsia="ja-JP"/>
    </w:rPr>
  </w:style>
  <w:style w:type="paragraph" w:customStyle="1" w:styleId="nCvrCode">
    <w:name w:val="nCvrCode"/>
    <w:basedOn w:val="nCode"/>
    <w:qFormat/>
    <w:rsid w:val="00541C97"/>
    <w:pPr>
      <w:ind w:left="340"/>
    </w:pPr>
    <w:rPr>
      <w:rFonts w:eastAsia="Courier New"/>
    </w:r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character" w:customStyle="1" w:styleId="nBxTextChar">
    <w:name w:val="nBxText Char"/>
    <w:basedOn w:val="a3"/>
    <w:link w:val="nBxText"/>
    <w:uiPriority w:val="1"/>
    <w:rsid w:val="001E1A30"/>
    <w:rPr>
      <w:rFonts w:ascii="Meiryo UI" w:eastAsia="Meiryo UI" w:hAnsi="Meiryo UI" w:cs="Meiryo UI"/>
      <w:color w:val="272425"/>
      <w:sz w:val="16"/>
      <w:szCs w:val="24"/>
      <w:lang w:eastAsia="ja-JP"/>
    </w:rPr>
  </w:style>
  <w:style w:type="character" w:customStyle="1" w:styleId="nBxTitleNoticeChar">
    <w:name w:val="nBxTitleNotice Char"/>
    <w:basedOn w:val="nBxTextChar"/>
    <w:link w:val="nBxTitleNotice"/>
    <w:uiPriority w:val="1"/>
    <w:rsid w:val="00541C97"/>
    <w:rPr>
      <w:rFonts w:ascii="Meiryo UI" w:eastAsia="Meiryo UI" w:hAnsi="Meiryo UI" w:cs="Meiryo UI"/>
      <w:b/>
      <w:color w:val="7D7E81"/>
      <w:sz w:val="16"/>
      <w:szCs w:val="18"/>
      <w:lang w:eastAsia="ja-JP"/>
    </w:rPr>
  </w:style>
  <w:style w:type="paragraph" w:customStyle="1" w:styleId="nBxTitleWarning">
    <w:name w:val="nBxTitleWarning"/>
    <w:basedOn w:val="nBxTitleNotice"/>
    <w:qFormat/>
    <w:rsid w:val="005243A7"/>
    <w:rPr>
      <w:color w:val="000000" w:themeColor="text1"/>
    </w:rPr>
  </w:style>
  <w:style w:type="paragraph" w:customStyle="1" w:styleId="n2">
    <w:name w:val="n표목록_점_2단계"/>
    <w:basedOn w:val="a2"/>
    <w:uiPriority w:val="5"/>
    <w:semiHidden/>
    <w:unhideWhenUsed/>
    <w:qFormat/>
    <w:rsid w:val="006A6C42"/>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E46770"/>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E46770"/>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E46770"/>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E46770"/>
    <w:rPr>
      <w:rFonts w:ascii="Courier New" w:hAnsi="Courier New"/>
      <w:sz w:val="16"/>
      <w:shd w:val="clear" w:color="auto" w:fill="D9D9D9" w:themeFill="background1" w:themeFillShade="D9"/>
    </w:rPr>
  </w:style>
  <w:style w:type="paragraph" w:customStyle="1" w:styleId="affff6">
    <w:name w:val="부록_법조문_용어제목"/>
    <w:basedOn w:val="a2"/>
    <w:uiPriority w:val="8"/>
    <w:semiHidden/>
    <w:rsid w:val="00E46770"/>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E46770"/>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E46770"/>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E46770"/>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E46770"/>
    <w:pPr>
      <w:ind w:left="1021"/>
    </w:pPr>
  </w:style>
  <w:style w:type="paragraph" w:customStyle="1" w:styleId="n22">
    <w:name w:val="n소스_2단계목록용"/>
    <w:basedOn w:val="n0"/>
    <w:uiPriority w:val="2"/>
    <w:semiHidden/>
    <w:qFormat/>
    <w:rsid w:val="00E46770"/>
    <w:pPr>
      <w:ind w:left="1321"/>
    </w:pPr>
  </w:style>
  <w:style w:type="paragraph" w:customStyle="1" w:styleId="n5">
    <w:name w:val="n표지_표그림목록_제목"/>
    <w:basedOn w:val="10"/>
    <w:uiPriority w:val="5"/>
    <w:semiHidden/>
    <w:qFormat/>
    <w:rsid w:val="00E46770"/>
  </w:style>
  <w:style w:type="paragraph" w:customStyle="1" w:styleId="1f2">
    <w:name w:val="부록제목 1"/>
    <w:basedOn w:val="1"/>
    <w:uiPriority w:val="8"/>
    <w:semiHidden/>
    <w:unhideWhenUsed/>
    <w:qFormat/>
    <w:rsid w:val="00E46770"/>
    <w:pPr>
      <w:pageBreakBefore w:val="0"/>
      <w:framePr w:vSpace="851" w:wrap="around" w:vAnchor="page" w:hAnchor="text" w:y="852"/>
      <w:numPr>
        <w:numId w:val="0"/>
      </w:numPr>
      <w:tabs>
        <w:tab w:val="num" w:pos="0"/>
      </w:tabs>
      <w:spacing w:after="0" w:line="840" w:lineRule="exact"/>
      <w:suppressOverlap/>
    </w:pPr>
    <w:rPr>
      <w:color w:val="auto"/>
    </w:rPr>
  </w:style>
  <w:style w:type="paragraph" w:customStyle="1" w:styleId="2f1">
    <w:name w:val="부록제목 2"/>
    <w:basedOn w:val="21"/>
    <w:next w:val="a2"/>
    <w:uiPriority w:val="8"/>
    <w:semiHidden/>
    <w:unhideWhenUsed/>
    <w:qFormat/>
    <w:rsid w:val="00E46770"/>
    <w:pPr>
      <w:pageBreakBefore/>
      <w:numPr>
        <w:ilvl w:val="0"/>
        <w:numId w:val="0"/>
      </w:numPr>
      <w:tabs>
        <w:tab w:val="num" w:pos="709"/>
      </w:tabs>
      <w:spacing w:before="0" w:after="480" w:line="240" w:lineRule="exact"/>
      <w:ind w:left="709" w:hanging="709"/>
    </w:pPr>
    <w:rPr>
      <w:color w:val="auto"/>
      <w:sz w:val="24"/>
    </w:rPr>
  </w:style>
  <w:style w:type="paragraph" w:customStyle="1" w:styleId="3f">
    <w:name w:val="부록제목 3"/>
    <w:basedOn w:val="31"/>
    <w:next w:val="a2"/>
    <w:uiPriority w:val="8"/>
    <w:semiHidden/>
    <w:unhideWhenUsed/>
    <w:qFormat/>
    <w:rsid w:val="00E46770"/>
    <w:pPr>
      <w:numPr>
        <w:ilvl w:val="0"/>
        <w:numId w:val="0"/>
      </w:numPr>
      <w:tabs>
        <w:tab w:val="num" w:pos="720"/>
      </w:tabs>
      <w:ind w:left="720" w:hanging="720"/>
    </w:pPr>
    <w:rPr>
      <w:sz w:val="20"/>
    </w:rPr>
  </w:style>
  <w:style w:type="paragraph" w:customStyle="1" w:styleId="4a">
    <w:name w:val="부록제목 4"/>
    <w:basedOn w:val="41"/>
    <w:next w:val="a2"/>
    <w:uiPriority w:val="8"/>
    <w:semiHidden/>
    <w:unhideWhenUsed/>
    <w:qFormat/>
    <w:rsid w:val="00E46770"/>
    <w:pPr>
      <w:numPr>
        <w:ilvl w:val="0"/>
        <w:numId w:val="0"/>
      </w:numPr>
      <w:ind w:left="720"/>
      <w:outlineLvl w:val="9"/>
    </w:pPr>
  </w:style>
  <w:style w:type="paragraph" w:customStyle="1" w:styleId="nAPIParameter">
    <w:name w:val="nAPI_Parameter"/>
    <w:basedOn w:val="a2"/>
    <w:uiPriority w:val="2"/>
    <w:semiHidden/>
    <w:qFormat/>
    <w:rsid w:val="00E46770"/>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E46770"/>
    <w:rPr>
      <w:b/>
    </w:rPr>
  </w:style>
  <w:style w:type="character" w:customStyle="1" w:styleId="nParameter">
    <w:name w:val="n소스_Parameter"/>
    <w:basedOn w:val="a3"/>
    <w:uiPriority w:val="2"/>
    <w:semiHidden/>
    <w:qFormat/>
    <w:rsid w:val="00E46770"/>
    <w:rPr>
      <w:b/>
      <w:i/>
    </w:rPr>
  </w:style>
  <w:style w:type="paragraph" w:customStyle="1" w:styleId="n7">
    <w:name w:val="n소스_타입"/>
    <w:basedOn w:val="n0"/>
    <w:uiPriority w:val="2"/>
    <w:semiHidden/>
    <w:qFormat/>
    <w:rsid w:val="00E46770"/>
    <w:rPr>
      <w:color w:val="0070C0"/>
    </w:rPr>
  </w:style>
  <w:style w:type="paragraph" w:customStyle="1" w:styleId="n8">
    <w:name w:val="n표지_등급"/>
    <w:basedOn w:val="n3"/>
    <w:semiHidden/>
    <w:qFormat/>
    <w:rsid w:val="00E46770"/>
  </w:style>
  <w:style w:type="table" w:customStyle="1" w:styleId="120">
    <w:name w:val="중간 목록 12"/>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E46770"/>
    <w:rPr>
      <w:rFonts w:asciiTheme="majorHAnsi" w:eastAsiaTheme="majorEastAsia" w:hAnsiTheme="majorHAnsi" w:cstheme="majorBidi"/>
      <w:color w:val="000000" w:themeColor="text1"/>
      <w:sz w:val="17"/>
      <w:szCs w:val="17"/>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E46770"/>
    <w:rPr>
      <w:rFonts w:ascii="나눔고딕" w:eastAsia="나눔고딕" w:hAnsi="나눔고딕"/>
      <w:color w:val="000000" w:themeColor="text1"/>
      <w:sz w:val="17"/>
      <w:szCs w:val="17"/>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E46770"/>
    <w:rPr>
      <w:rFonts w:ascii="나눔고딕" w:eastAsia="나눔고딕" w:hAnsi="나눔고딕"/>
      <w:color w:val="000000" w:themeColor="text1"/>
      <w:sz w:val="17"/>
      <w:szCs w:val="17"/>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E46770"/>
    <w:rPr>
      <w:rFonts w:ascii="나눔고딕" w:eastAsia="나눔고딕" w:hAnsi="나눔고딕"/>
      <w:sz w:val="17"/>
      <w:szCs w:val="17"/>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1">
    <w:name w:val="nAppendTitle1"/>
    <w:basedOn w:val="1"/>
    <w:next w:val="nAppendTitle2"/>
    <w:uiPriority w:val="8"/>
    <w:qFormat/>
    <w:rsid w:val="00E2351F"/>
    <w:pPr>
      <w:numPr>
        <w:numId w:val="0"/>
      </w:numPr>
      <w:tabs>
        <w:tab w:val="num" w:pos="0"/>
      </w:tabs>
    </w:pPr>
  </w:style>
  <w:style w:type="paragraph" w:customStyle="1" w:styleId="nAppendTitle2">
    <w:name w:val="nAppendTitle2"/>
    <w:basedOn w:val="21"/>
    <w:next w:val="nAppendTitle3"/>
    <w:uiPriority w:val="8"/>
    <w:qFormat/>
    <w:rsid w:val="00E2351F"/>
    <w:pPr>
      <w:numPr>
        <w:ilvl w:val="0"/>
        <w:numId w:val="0"/>
      </w:numPr>
      <w:tabs>
        <w:tab w:val="num" w:pos="709"/>
      </w:tabs>
      <w:spacing w:before="720"/>
      <w:ind w:left="709" w:hanging="709"/>
    </w:pPr>
  </w:style>
  <w:style w:type="paragraph" w:customStyle="1" w:styleId="nAppendTitle3">
    <w:name w:val="nAppendTitle3"/>
    <w:basedOn w:val="31"/>
    <w:next w:val="nNormal"/>
    <w:uiPriority w:val="8"/>
    <w:qFormat/>
    <w:rsid w:val="00E2351F"/>
    <w:pPr>
      <w:numPr>
        <w:ilvl w:val="0"/>
        <w:numId w:val="0"/>
      </w:numPr>
      <w:tabs>
        <w:tab w:val="num" w:pos="720"/>
      </w:tabs>
      <w:ind w:left="720" w:hanging="720"/>
    </w:pPr>
  </w:style>
  <w:style w:type="paragraph" w:customStyle="1" w:styleId="nApiSubTitle">
    <w:name w:val="nApiSubTitle"/>
    <w:basedOn w:val="41"/>
    <w:uiPriority w:val="1"/>
    <w:qFormat/>
    <w:rsid w:val="00541C97"/>
    <w:pPr>
      <w:numPr>
        <w:ilvl w:val="0"/>
        <w:numId w:val="0"/>
      </w:numPr>
      <w:ind w:left="720"/>
    </w:pPr>
  </w:style>
  <w:style w:type="character" w:customStyle="1" w:styleId="nInput">
    <w:name w:val="nInput"/>
    <w:basedOn w:val="nNormalChar"/>
    <w:uiPriority w:val="1"/>
    <w:qFormat/>
    <w:rsid w:val="00716F30"/>
    <w:rPr>
      <w:rFonts w:ascii="맑은 고딕" w:eastAsia="Meiryo UI" w:hAnsi="Verdana" w:cs="맑은 고딕"/>
      <w:i/>
      <w:sz w:val="18"/>
      <w:szCs w:val="18"/>
    </w:rPr>
  </w:style>
  <w:style w:type="paragraph" w:customStyle="1" w:styleId="nCaptionBottom">
    <w:name w:val="nCaptionBottom"/>
    <w:basedOn w:val="af9"/>
    <w:next w:val="nNormal"/>
    <w:qFormat/>
    <w:rsid w:val="00DE4F9F"/>
    <w:pPr>
      <w:spacing w:before="100" w:after="200"/>
    </w:pPr>
    <w:rPr>
      <w:noProof/>
    </w:rPr>
  </w:style>
  <w:style w:type="paragraph" w:customStyle="1" w:styleId="nListNum">
    <w:name w:val="nListNum"/>
    <w:basedOn w:val="nNormal"/>
    <w:uiPriority w:val="3"/>
    <w:qFormat/>
    <w:rsid w:val="00BC374C"/>
    <w:pPr>
      <w:tabs>
        <w:tab w:val="num" w:pos="1021"/>
        <w:tab w:val="left" w:pos="1276"/>
      </w:tabs>
      <w:autoSpaceDE/>
      <w:autoSpaceDN/>
      <w:spacing w:before="60" w:after="60" w:line="240" w:lineRule="auto"/>
      <w:ind w:left="1021" w:hanging="301"/>
      <w:textAlignment w:val="auto"/>
    </w:pPr>
    <w:rPr>
      <w:rFonts w:hAnsi="맑은 고딕"/>
      <w:kern w:val="2"/>
      <w:sz w:val="20"/>
    </w:rPr>
  </w:style>
  <w:style w:type="character" w:customStyle="1" w:styleId="apple-tab-span">
    <w:name w:val="apple-tab-span"/>
    <w:basedOn w:val="a3"/>
    <w:rsid w:val="00EF3399"/>
  </w:style>
  <w:style w:type="character" w:customStyle="1" w:styleId="nInputMeiryoUI">
    <w:name w:val="스타일 nInput + Meiryo UI"/>
    <w:basedOn w:val="nInput"/>
    <w:rsid w:val="00541C97"/>
    <w:rPr>
      <w:rFonts w:ascii="Meiryo UI" w:eastAsia="Meiryo UI" w:hAnsi="Meiryo UI" w:cs="맑은 고딕"/>
      <w:i/>
      <w:iCs/>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5328">
      <w:bodyDiv w:val="1"/>
      <w:marLeft w:val="0"/>
      <w:marRight w:val="0"/>
      <w:marTop w:val="0"/>
      <w:marBottom w:val="0"/>
      <w:divBdr>
        <w:top w:val="none" w:sz="0" w:space="0" w:color="auto"/>
        <w:left w:val="none" w:sz="0" w:space="0" w:color="auto"/>
        <w:bottom w:val="none" w:sz="0" w:space="0" w:color="auto"/>
        <w:right w:val="none" w:sz="0" w:space="0" w:color="auto"/>
      </w:divBdr>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253515382">
      <w:bodyDiv w:val="1"/>
      <w:marLeft w:val="0"/>
      <w:marRight w:val="0"/>
      <w:marTop w:val="0"/>
      <w:marBottom w:val="0"/>
      <w:divBdr>
        <w:top w:val="none" w:sz="0" w:space="0" w:color="auto"/>
        <w:left w:val="none" w:sz="0" w:space="0" w:color="auto"/>
        <w:bottom w:val="none" w:sz="0" w:space="0" w:color="auto"/>
        <w:right w:val="none" w:sz="0" w:space="0" w:color="auto"/>
      </w:divBdr>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316617398">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57397063">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584655801">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2458518">
      <w:bodyDiv w:val="1"/>
      <w:marLeft w:val="0"/>
      <w:marRight w:val="0"/>
      <w:marTop w:val="0"/>
      <w:marBottom w:val="0"/>
      <w:divBdr>
        <w:top w:val="none" w:sz="0" w:space="0" w:color="auto"/>
        <w:left w:val="none" w:sz="0" w:space="0" w:color="auto"/>
        <w:bottom w:val="none" w:sz="0" w:space="0" w:color="auto"/>
        <w:right w:val="none" w:sz="0" w:space="0" w:color="auto"/>
      </w:divBdr>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36773246">
      <w:bodyDiv w:val="1"/>
      <w:marLeft w:val="0"/>
      <w:marRight w:val="0"/>
      <w:marTop w:val="0"/>
      <w:marBottom w:val="0"/>
      <w:divBdr>
        <w:top w:val="none" w:sz="0" w:space="0" w:color="auto"/>
        <w:left w:val="none" w:sz="0" w:space="0" w:color="auto"/>
        <w:bottom w:val="none" w:sz="0" w:space="0" w:color="auto"/>
        <w:right w:val="none" w:sz="0" w:space="0" w:color="auto"/>
      </w:divBdr>
    </w:div>
    <w:div w:id="842470365">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75260336">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092313964">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44030912">
      <w:bodyDiv w:val="1"/>
      <w:marLeft w:val="0"/>
      <w:marRight w:val="0"/>
      <w:marTop w:val="0"/>
      <w:marBottom w:val="0"/>
      <w:divBdr>
        <w:top w:val="none" w:sz="0" w:space="0" w:color="auto"/>
        <w:left w:val="none" w:sz="0" w:space="0" w:color="auto"/>
        <w:bottom w:val="none" w:sz="0" w:space="0" w:color="auto"/>
        <w:right w:val="none" w:sz="0" w:space="0" w:color="auto"/>
      </w:divBdr>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7185950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327395056">
      <w:bodyDiv w:val="1"/>
      <w:marLeft w:val="0"/>
      <w:marRight w:val="0"/>
      <w:marTop w:val="0"/>
      <w:marBottom w:val="0"/>
      <w:divBdr>
        <w:top w:val="none" w:sz="0" w:space="0" w:color="auto"/>
        <w:left w:val="none" w:sz="0" w:space="0" w:color="auto"/>
        <w:bottom w:val="none" w:sz="0" w:space="0" w:color="auto"/>
        <w:right w:val="none" w:sz="0" w:space="0" w:color="auto"/>
      </w:divBdr>
    </w:div>
    <w:div w:id="1348553878">
      <w:bodyDiv w:val="1"/>
      <w:marLeft w:val="0"/>
      <w:marRight w:val="0"/>
      <w:marTop w:val="0"/>
      <w:marBottom w:val="0"/>
      <w:divBdr>
        <w:top w:val="none" w:sz="0" w:space="0" w:color="auto"/>
        <w:left w:val="none" w:sz="0" w:space="0" w:color="auto"/>
        <w:bottom w:val="none" w:sz="0" w:space="0" w:color="auto"/>
        <w:right w:val="none" w:sz="0" w:space="0" w:color="auto"/>
      </w:divBdr>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51846796">
      <w:bodyDiv w:val="1"/>
      <w:marLeft w:val="0"/>
      <w:marRight w:val="0"/>
      <w:marTop w:val="0"/>
      <w:marBottom w:val="0"/>
      <w:divBdr>
        <w:top w:val="none" w:sz="0" w:space="0" w:color="auto"/>
        <w:left w:val="none" w:sz="0" w:space="0" w:color="auto"/>
        <w:bottom w:val="none" w:sz="0" w:space="0" w:color="auto"/>
        <w:right w:val="none" w:sz="0" w:space="0" w:color="auto"/>
      </w:divBdr>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612978309">
      <w:bodyDiv w:val="1"/>
      <w:marLeft w:val="0"/>
      <w:marRight w:val="0"/>
      <w:marTop w:val="0"/>
      <w:marBottom w:val="0"/>
      <w:divBdr>
        <w:top w:val="none" w:sz="0" w:space="0" w:color="auto"/>
        <w:left w:val="none" w:sz="0" w:space="0" w:color="auto"/>
        <w:bottom w:val="none" w:sz="0" w:space="0" w:color="auto"/>
        <w:right w:val="none" w:sz="0" w:space="0" w:color="auto"/>
      </w:divBdr>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5997088">
      <w:bodyDiv w:val="1"/>
      <w:marLeft w:val="0"/>
      <w:marRight w:val="0"/>
      <w:marTop w:val="0"/>
      <w:marBottom w:val="0"/>
      <w:divBdr>
        <w:top w:val="none" w:sz="0" w:space="0" w:color="auto"/>
        <w:left w:val="none" w:sz="0" w:space="0" w:color="auto"/>
        <w:bottom w:val="none" w:sz="0" w:space="0" w:color="auto"/>
        <w:right w:val="none" w:sz="0" w:space="0" w:color="auto"/>
      </w:divBdr>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5823">
      <w:bodyDiv w:val="1"/>
      <w:marLeft w:val="0"/>
      <w:marRight w:val="0"/>
      <w:marTop w:val="0"/>
      <w:marBottom w:val="0"/>
      <w:divBdr>
        <w:top w:val="none" w:sz="0" w:space="0" w:color="auto"/>
        <w:left w:val="none" w:sz="0" w:space="0" w:color="auto"/>
        <w:bottom w:val="none" w:sz="0" w:space="0" w:color="auto"/>
        <w:right w:val="none" w:sz="0" w:space="0" w:color="auto"/>
      </w:divBdr>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48791769">
      <w:bodyDiv w:val="1"/>
      <w:marLeft w:val="0"/>
      <w:marRight w:val="0"/>
      <w:marTop w:val="0"/>
      <w:marBottom w:val="0"/>
      <w:divBdr>
        <w:top w:val="none" w:sz="0" w:space="0" w:color="auto"/>
        <w:left w:val="none" w:sz="0" w:space="0" w:color="auto"/>
        <w:bottom w:val="none" w:sz="0" w:space="0" w:color="auto"/>
        <w:right w:val="none" w:sz="0" w:space="0" w:color="auto"/>
      </w:divBdr>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l_gamesdkpartner@navercorp.com" TargetMode="External"/><Relationship Id="rId18" Type="http://schemas.openxmlformats.org/officeDocument/2006/relationships/image" Target="media/image5.tmp"/><Relationship Id="rId26" Type="http://schemas.openxmlformats.org/officeDocument/2006/relationships/image" Target="media/image13.tmp"/><Relationship Id="rId3" Type="http://schemas.openxmlformats.org/officeDocument/2006/relationships/numbering" Target="numbering.xml"/><Relationship Id="rId21" Type="http://schemas.openxmlformats.org/officeDocument/2006/relationships/image" Target="media/image8.tmp"/><Relationship Id="rId7"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tmp"/><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tmp"/><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1.tmp"/><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image" Target="media/image10.tmp"/><Relationship Id="rId28" Type="http://schemas.openxmlformats.org/officeDocument/2006/relationships/image" Target="media/image15.tmp"/><Relationship Id="rId10" Type="http://schemas.openxmlformats.org/officeDocument/2006/relationships/footer" Target="footer1.xml"/><Relationship Id="rId19" Type="http://schemas.openxmlformats.org/officeDocument/2006/relationships/image" Target="media/image6.tmp"/><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naver.com/" TargetMode="External"/><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header" Target="header2.xml"/><Relationship Id="rId8"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00_SVN_TC\1.%20&#44277;&#53685;%20&#47928;&#49436;\3.%20&#53596;&#54540;&#47551;\TC_New_Template\TC_SE_Template_na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85D27C59D1F44DF9152456F01DE24DF"/>
        <w:category>
          <w:name w:val="일반"/>
          <w:gallery w:val="placeholder"/>
        </w:category>
        <w:types>
          <w:type w:val="bbPlcHdr"/>
        </w:types>
        <w:behaviors>
          <w:behavior w:val="content"/>
        </w:behaviors>
        <w:guid w:val="{562C382C-1F3F-4A71-85EE-2C03FD06A7A5}"/>
      </w:docPartPr>
      <w:docPartBody>
        <w:p w:rsidR="007A13B4" w:rsidRDefault="00CC093B">
          <w:pPr>
            <w:pStyle w:val="485D27C59D1F44DF9152456F01DE24DF"/>
          </w:pPr>
          <w:r w:rsidRPr="00CC6BF6">
            <w:rPr>
              <w:rStyle w:val="a3"/>
              <w:rFonts w:hint="eastAsia"/>
            </w:rPr>
            <w:t>[</w:t>
          </w:r>
          <w:r w:rsidRPr="00CC6BF6">
            <w:rPr>
              <w:rStyle w:val="a3"/>
              <w:rFonts w:hint="eastAsia"/>
            </w:rPr>
            <w:t>제목</w:t>
          </w:r>
          <w:r w:rsidRPr="00CC6BF6">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modern"/>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Meiryo UI">
    <w:panose1 w:val="020B0604030504040204"/>
    <w:charset w:val="80"/>
    <w:family w:val="swiss"/>
    <w:pitch w:val="variable"/>
    <w:sig w:usb0="E10102FF" w:usb1="EAC7FFFF" w:usb2="00010012" w:usb3="00000000" w:csb0="0002009F" w:csb1="00000000"/>
  </w:font>
  <w:font w:name="Rix고딕 EB">
    <w:altName w:val="Arial Unicode MS"/>
    <w:panose1 w:val="02020603020101020101"/>
    <w:charset w:val="81"/>
    <w:family w:val="roman"/>
    <w:pitch w:val="variable"/>
    <w:sig w:usb0="800002A7" w:usb1="29D77CFB" w:usb2="00000010"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나눔고딕 Bold">
    <w:panose1 w:val="020D0804000000000000"/>
    <w:charset w:val="81"/>
    <w:family w:val="modern"/>
    <w:pitch w:val="variable"/>
    <w:sig w:usb0="900002A7" w:usb1="29D7FCFB" w:usb2="00000010" w:usb3="00000000" w:csb0="0008000D"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inkAnnotations="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93B"/>
    <w:rsid w:val="000036B6"/>
    <w:rsid w:val="001705FE"/>
    <w:rsid w:val="001A00D6"/>
    <w:rsid w:val="001E15B4"/>
    <w:rsid w:val="002E7A7C"/>
    <w:rsid w:val="003E5799"/>
    <w:rsid w:val="00425703"/>
    <w:rsid w:val="00432DD8"/>
    <w:rsid w:val="00443718"/>
    <w:rsid w:val="004A01A6"/>
    <w:rsid w:val="004D6430"/>
    <w:rsid w:val="00515F89"/>
    <w:rsid w:val="005352D1"/>
    <w:rsid w:val="00581889"/>
    <w:rsid w:val="00595D0E"/>
    <w:rsid w:val="005963A4"/>
    <w:rsid w:val="00610AE2"/>
    <w:rsid w:val="006428F3"/>
    <w:rsid w:val="00682887"/>
    <w:rsid w:val="006E1185"/>
    <w:rsid w:val="00726CA9"/>
    <w:rsid w:val="007A13B4"/>
    <w:rsid w:val="0085391E"/>
    <w:rsid w:val="00871E44"/>
    <w:rsid w:val="009079FC"/>
    <w:rsid w:val="00973A9B"/>
    <w:rsid w:val="00980A8F"/>
    <w:rsid w:val="009D74C8"/>
    <w:rsid w:val="00A8424D"/>
    <w:rsid w:val="00AA1D29"/>
    <w:rsid w:val="00AE10C6"/>
    <w:rsid w:val="00C238F2"/>
    <w:rsid w:val="00C64862"/>
    <w:rsid w:val="00C72605"/>
    <w:rsid w:val="00CC093B"/>
    <w:rsid w:val="00CD3C68"/>
    <w:rsid w:val="00CF1681"/>
    <w:rsid w:val="00D649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B225910AFB2A40C1B7670A410A34307D">
    <w:name w:val="B225910AFB2A40C1B7670A410A34307D"/>
    <w:pPr>
      <w:widowControl w:val="0"/>
      <w:wordWrap w:val="0"/>
      <w:autoSpaceDE w:val="0"/>
      <w:autoSpaceDN w:val="0"/>
    </w:pPr>
  </w:style>
  <w:style w:type="paragraph" w:customStyle="1" w:styleId="6ED19A4EBFAA424DBA5FF1FBEBF43EE7">
    <w:name w:val="6ED19A4EBFAA424DBA5FF1FBEBF43EE7"/>
    <w:pPr>
      <w:widowControl w:val="0"/>
      <w:wordWrap w:val="0"/>
      <w:autoSpaceDE w:val="0"/>
      <w:autoSpaceDN w:val="0"/>
    </w:pPr>
  </w:style>
  <w:style w:type="paragraph" w:customStyle="1" w:styleId="48B7DBE9C24E4D0083EEA269BE3C4C0B">
    <w:name w:val="48B7DBE9C24E4D0083EEA269BE3C4C0B"/>
    <w:pPr>
      <w:widowControl w:val="0"/>
      <w:wordWrap w:val="0"/>
      <w:autoSpaceDE w:val="0"/>
      <w:autoSpaceDN w:val="0"/>
    </w:pPr>
  </w:style>
  <w:style w:type="paragraph" w:customStyle="1" w:styleId="90695F52A0BB4D689C180646A1F61914">
    <w:name w:val="90695F52A0BB4D689C180646A1F61914"/>
    <w:pPr>
      <w:widowControl w:val="0"/>
      <w:wordWrap w:val="0"/>
      <w:autoSpaceDE w:val="0"/>
      <w:autoSpaceDN w:val="0"/>
    </w:pPr>
  </w:style>
  <w:style w:type="paragraph" w:customStyle="1" w:styleId="D3C1E9A17FAC43FC86ECC9C89B62690F">
    <w:name w:val="D3C1E9A17FAC43FC86ECC9C89B62690F"/>
    <w:pPr>
      <w:widowControl w:val="0"/>
      <w:wordWrap w:val="0"/>
      <w:autoSpaceDE w:val="0"/>
      <w:autoSpaceDN w:val="0"/>
    </w:pPr>
  </w:style>
  <w:style w:type="paragraph" w:customStyle="1" w:styleId="485D27C59D1F44DF9152456F01DE24DF">
    <w:name w:val="485D27C59D1F44DF9152456F01DE24DF"/>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B225910AFB2A40C1B7670A410A34307D">
    <w:name w:val="B225910AFB2A40C1B7670A410A34307D"/>
    <w:pPr>
      <w:widowControl w:val="0"/>
      <w:wordWrap w:val="0"/>
      <w:autoSpaceDE w:val="0"/>
      <w:autoSpaceDN w:val="0"/>
    </w:pPr>
  </w:style>
  <w:style w:type="paragraph" w:customStyle="1" w:styleId="6ED19A4EBFAA424DBA5FF1FBEBF43EE7">
    <w:name w:val="6ED19A4EBFAA424DBA5FF1FBEBF43EE7"/>
    <w:pPr>
      <w:widowControl w:val="0"/>
      <w:wordWrap w:val="0"/>
      <w:autoSpaceDE w:val="0"/>
      <w:autoSpaceDN w:val="0"/>
    </w:pPr>
  </w:style>
  <w:style w:type="paragraph" w:customStyle="1" w:styleId="48B7DBE9C24E4D0083EEA269BE3C4C0B">
    <w:name w:val="48B7DBE9C24E4D0083EEA269BE3C4C0B"/>
    <w:pPr>
      <w:widowControl w:val="0"/>
      <w:wordWrap w:val="0"/>
      <w:autoSpaceDE w:val="0"/>
      <w:autoSpaceDN w:val="0"/>
    </w:pPr>
  </w:style>
  <w:style w:type="paragraph" w:customStyle="1" w:styleId="90695F52A0BB4D689C180646A1F61914">
    <w:name w:val="90695F52A0BB4D689C180646A1F61914"/>
    <w:pPr>
      <w:widowControl w:val="0"/>
      <w:wordWrap w:val="0"/>
      <w:autoSpaceDE w:val="0"/>
      <w:autoSpaceDN w:val="0"/>
    </w:pPr>
  </w:style>
  <w:style w:type="paragraph" w:customStyle="1" w:styleId="D3C1E9A17FAC43FC86ECC9C89B62690F">
    <w:name w:val="D3C1E9A17FAC43FC86ECC9C89B62690F"/>
    <w:pPr>
      <w:widowControl w:val="0"/>
      <w:wordWrap w:val="0"/>
      <w:autoSpaceDE w:val="0"/>
      <w:autoSpaceDN w:val="0"/>
    </w:pPr>
  </w:style>
  <w:style w:type="paragraph" w:customStyle="1" w:styleId="485D27C59D1F44DF9152456F01DE24DF">
    <w:name w:val="485D27C59D1F44DF9152456F01DE24D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BCB48-1B3F-447C-83BE-224FE4A92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TC_SE_Template_naver.dotx</Template>
  <TotalTime>1524</TotalTime>
  <Pages>51</Pages>
  <Words>6274</Words>
  <Characters>35763</Characters>
  <Application>Microsoft Office Word</Application>
  <DocSecurity>0</DocSecurity>
  <Lines>298</Lines>
  <Paragraphs>83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NAVER Cafe SDKインテグレーションガイド</vt:lpstr>
      <vt:lpstr>네이버 카페 SDK 적용 가이드</vt:lpstr>
    </vt:vector>
  </TitlesOfParts>
  <Company>NAVER(주)</Company>
  <LinksUpToDate>false</LinksUpToDate>
  <CharactersWithSpaces>41954</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NAVER Cafe SDKインテグレーションガイド</dc:title>
  <dc:creator>박춘권</dc:creator>
  <cp:keywords>키워드</cp:keywords>
  <cp:lastModifiedBy>김지현</cp:lastModifiedBy>
  <cp:revision>293</cp:revision>
  <cp:lastPrinted>2010-05-20T07:18:00Z</cp:lastPrinted>
  <dcterms:created xsi:type="dcterms:W3CDTF">2015-12-15T01:59:00Z</dcterms:created>
  <dcterms:modified xsi:type="dcterms:W3CDTF">2015-12-23T05:35:00Z</dcterms:modified>
</cp:coreProperties>
</file>